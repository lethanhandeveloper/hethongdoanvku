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6865B" w14:textId="77777777" w:rsidR="00336497" w:rsidRPr="00336497" w:rsidRDefault="00336497" w:rsidP="00044325">
      <w:pPr>
        <w:spacing w:before="60" w:after="60" w:line="300" w:lineRule="auto"/>
        <w:jc w:val="center"/>
        <w:rPr>
          <w:sz w:val="28"/>
          <w:szCs w:val="28"/>
        </w:rPr>
      </w:pPr>
      <w:r w:rsidRPr="00336497">
        <w:rPr>
          <w:sz w:val="28"/>
          <w:szCs w:val="28"/>
        </w:rPr>
        <w:t>TRƯỜNG ĐẠI HỌC CÔNG NGHỆ THÔNG TIN &amp;</w:t>
      </w:r>
    </w:p>
    <w:p w14:paraId="39CD0775" w14:textId="691F5EDB" w:rsidR="00336497" w:rsidRPr="00336497" w:rsidRDefault="00336497" w:rsidP="00044325">
      <w:pPr>
        <w:keepNext/>
        <w:spacing w:before="60" w:after="60" w:line="300" w:lineRule="auto"/>
        <w:jc w:val="center"/>
        <w:rPr>
          <w:sz w:val="28"/>
          <w:szCs w:val="28"/>
        </w:rPr>
      </w:pPr>
      <w:r w:rsidRPr="00336497">
        <w:rPr>
          <w:sz w:val="28"/>
          <w:szCs w:val="28"/>
        </w:rPr>
        <w:t>TRUYỀN THÔNG VIỆ</w:t>
      </w:r>
      <w:r w:rsidR="00D91D6C">
        <w:rPr>
          <w:sz w:val="28"/>
          <w:szCs w:val="28"/>
        </w:rPr>
        <w:t>T</w:t>
      </w:r>
      <w:r w:rsidRPr="00336497">
        <w:rPr>
          <w:sz w:val="28"/>
          <w:szCs w:val="28"/>
        </w:rPr>
        <w:t xml:space="preserve"> HÀN</w:t>
      </w:r>
    </w:p>
    <w:p w14:paraId="09A3E867" w14:textId="77777777" w:rsidR="00336497" w:rsidRPr="00037843" w:rsidRDefault="00336497" w:rsidP="00044325">
      <w:pPr>
        <w:keepNext/>
        <w:spacing w:before="60" w:after="60" w:line="300" w:lineRule="auto"/>
        <w:jc w:val="center"/>
        <w:rPr>
          <w:b/>
          <w:sz w:val="36"/>
          <w:szCs w:val="28"/>
        </w:rPr>
      </w:pPr>
      <w:r w:rsidRPr="00037843">
        <w:rPr>
          <w:b/>
          <w:sz w:val="36"/>
          <w:szCs w:val="28"/>
        </w:rPr>
        <w:t>Khoa Khoa Học Máy Tính</w:t>
      </w:r>
    </w:p>
    <w:p w14:paraId="7017632C" w14:textId="77777777" w:rsidR="00336497" w:rsidRPr="00037843" w:rsidRDefault="00336497" w:rsidP="00044325">
      <w:pPr>
        <w:keepNext/>
        <w:spacing w:before="60" w:after="60" w:line="300" w:lineRule="auto"/>
        <w:jc w:val="center"/>
        <w:rPr>
          <w:szCs w:val="28"/>
        </w:rPr>
      </w:pPr>
      <w:r w:rsidRPr="00750B87">
        <w:rPr>
          <w:noProof/>
          <w:szCs w:val="28"/>
        </w:rPr>
        <w:drawing>
          <wp:inline distT="0" distB="0" distL="0" distR="0" wp14:anchorId="4C44922F" wp14:editId="7DA8F102">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4E72BB0B" w14:textId="5F7C89C0" w:rsidR="002256E6" w:rsidRPr="002256E6" w:rsidRDefault="00E543EB" w:rsidP="00044325">
      <w:pPr>
        <w:spacing w:before="60" w:after="60" w:line="300" w:lineRule="auto"/>
        <w:jc w:val="center"/>
        <w:rPr>
          <w:b/>
          <w:sz w:val="32"/>
          <w:szCs w:val="32"/>
        </w:rPr>
      </w:pPr>
      <w:r>
        <w:rPr>
          <w:color w:val="000000"/>
          <w:sz w:val="28"/>
          <w:szCs w:val="28"/>
        </w:rPr>
        <w:t xml:space="preserve">   </w:t>
      </w:r>
    </w:p>
    <w:p w14:paraId="3327337D" w14:textId="77777777" w:rsidR="00AD42B2" w:rsidRDefault="00AD42B2" w:rsidP="00044325">
      <w:pPr>
        <w:spacing w:before="60" w:after="60" w:line="300" w:lineRule="auto"/>
        <w:rPr>
          <w:sz w:val="36"/>
          <w:szCs w:val="36"/>
        </w:rPr>
      </w:pPr>
    </w:p>
    <w:p w14:paraId="14AD1058" w14:textId="08E6085B" w:rsidR="00336497" w:rsidRPr="0003053E" w:rsidRDefault="00AC1DBF" w:rsidP="00044325">
      <w:pPr>
        <w:spacing w:before="60" w:after="60" w:line="300" w:lineRule="auto"/>
        <w:jc w:val="center"/>
        <w:rPr>
          <w:sz w:val="44"/>
          <w:szCs w:val="36"/>
        </w:rPr>
      </w:pPr>
      <w:r w:rsidRPr="0003053E">
        <w:rPr>
          <w:sz w:val="44"/>
          <w:szCs w:val="36"/>
        </w:rPr>
        <w:t xml:space="preserve">ĐỒ ÁN </w:t>
      </w:r>
      <w:r w:rsidR="007C1846" w:rsidRPr="0003053E">
        <w:rPr>
          <w:sz w:val="44"/>
          <w:szCs w:val="36"/>
        </w:rPr>
        <w:t xml:space="preserve">CƠ SỞ </w:t>
      </w:r>
      <w:r w:rsidR="00B71245" w:rsidRPr="0003053E">
        <w:rPr>
          <w:sz w:val="44"/>
          <w:szCs w:val="36"/>
        </w:rPr>
        <w:t>5</w:t>
      </w:r>
    </w:p>
    <w:p w14:paraId="47BD7287" w14:textId="77777777" w:rsidR="0003053E" w:rsidRPr="00B952B2" w:rsidRDefault="0003053E" w:rsidP="00044325">
      <w:pPr>
        <w:spacing w:before="60" w:after="60" w:line="300" w:lineRule="auto"/>
        <w:jc w:val="center"/>
        <w:rPr>
          <w:sz w:val="36"/>
          <w:szCs w:val="36"/>
        </w:rPr>
      </w:pPr>
    </w:p>
    <w:p w14:paraId="1C667048" w14:textId="7D52F5F8" w:rsidR="002256E6" w:rsidRPr="00AC1DBF" w:rsidRDefault="00B952B2" w:rsidP="00044325">
      <w:pPr>
        <w:spacing w:before="60" w:after="60" w:line="300" w:lineRule="auto"/>
        <w:jc w:val="center"/>
        <w:rPr>
          <w:b/>
          <w:bCs/>
          <w:sz w:val="48"/>
          <w:szCs w:val="48"/>
        </w:rPr>
      </w:pPr>
      <w:r>
        <w:rPr>
          <w:b/>
          <w:bCs/>
          <w:sz w:val="48"/>
          <w:szCs w:val="48"/>
        </w:rPr>
        <w:t>XÂY DỰNG</w:t>
      </w:r>
      <w:r w:rsidR="00B71245">
        <w:rPr>
          <w:b/>
          <w:bCs/>
          <w:sz w:val="48"/>
          <w:szCs w:val="48"/>
        </w:rPr>
        <w:t xml:space="preserve"> CHƯƠNG TRÌNH </w:t>
      </w:r>
      <w:r w:rsidR="0003053E">
        <w:rPr>
          <w:b/>
          <w:bCs/>
          <w:sz w:val="48"/>
          <w:szCs w:val="48"/>
        </w:rPr>
        <w:br/>
      </w:r>
      <w:r w:rsidR="00B71245">
        <w:rPr>
          <w:b/>
          <w:bCs/>
          <w:sz w:val="48"/>
          <w:szCs w:val="48"/>
        </w:rPr>
        <w:t xml:space="preserve">XỬ LÝ ẢNH </w:t>
      </w:r>
    </w:p>
    <w:p w14:paraId="20EE349A" w14:textId="77777777" w:rsidR="002256E6" w:rsidRPr="002256E6" w:rsidRDefault="002256E6" w:rsidP="00044325">
      <w:pPr>
        <w:spacing w:before="60" w:after="60" w:line="300" w:lineRule="auto"/>
        <w:jc w:val="center"/>
        <w:rPr>
          <w:b/>
          <w:bCs/>
          <w:sz w:val="28"/>
          <w:szCs w:val="28"/>
        </w:rPr>
      </w:pPr>
    </w:p>
    <w:p w14:paraId="6D64C57E" w14:textId="77777777" w:rsidR="002256E6" w:rsidRPr="002256E6" w:rsidRDefault="002256E6" w:rsidP="00044325">
      <w:pPr>
        <w:spacing w:before="60" w:after="60" w:line="300" w:lineRule="auto"/>
        <w:jc w:val="center"/>
        <w:rPr>
          <w:b/>
          <w:bCs/>
          <w:sz w:val="34"/>
          <w:szCs w:val="30"/>
        </w:rPr>
      </w:pPr>
    </w:p>
    <w:p w14:paraId="1DD523D0" w14:textId="75982434" w:rsidR="00A01724" w:rsidRDefault="00A01724" w:rsidP="00044325">
      <w:pPr>
        <w:tabs>
          <w:tab w:val="left" w:pos="3969"/>
        </w:tabs>
        <w:spacing w:before="60" w:after="60" w:line="300" w:lineRule="auto"/>
        <w:jc w:val="left"/>
        <w:rPr>
          <w:b/>
          <w:bCs/>
          <w:sz w:val="34"/>
          <w:szCs w:val="30"/>
        </w:rPr>
      </w:pPr>
    </w:p>
    <w:p w14:paraId="68B1C6D0" w14:textId="77777777" w:rsidR="007234E5" w:rsidRDefault="007234E5" w:rsidP="00044325">
      <w:pPr>
        <w:tabs>
          <w:tab w:val="left" w:pos="3969"/>
        </w:tabs>
        <w:spacing w:before="60" w:after="60" w:line="300" w:lineRule="auto"/>
        <w:jc w:val="left"/>
        <w:rPr>
          <w:b/>
          <w:bCs/>
          <w:sz w:val="28"/>
          <w:szCs w:val="28"/>
        </w:rPr>
      </w:pPr>
    </w:p>
    <w:p w14:paraId="75CF9655" w14:textId="56FBFA01" w:rsidR="001F3FBF" w:rsidRDefault="00A01724" w:rsidP="00044325">
      <w:pPr>
        <w:tabs>
          <w:tab w:val="left" w:pos="3969"/>
        </w:tabs>
        <w:spacing w:before="60" w:after="60" w:line="300" w:lineRule="auto"/>
        <w:ind w:left="4395" w:hanging="2694"/>
        <w:jc w:val="left"/>
        <w:rPr>
          <w:rFonts w:cs="Times New Roman"/>
          <w:b/>
          <w:bCs/>
          <w:sz w:val="32"/>
          <w:szCs w:val="32"/>
        </w:rPr>
      </w:pPr>
      <w:bookmarkStart w:id="0" w:name="_Hlk59480655"/>
      <w:r w:rsidRPr="00887887">
        <w:rPr>
          <w:rFonts w:cs="Times New Roman"/>
          <w:sz w:val="32"/>
          <w:szCs w:val="32"/>
        </w:rPr>
        <w:t xml:space="preserve">Sinh viên thực hiện    </w:t>
      </w:r>
      <w:r w:rsidR="006F49CF">
        <w:rPr>
          <w:rFonts w:cs="Times New Roman"/>
          <w:sz w:val="32"/>
          <w:szCs w:val="32"/>
        </w:rPr>
        <w:t xml:space="preserve"> </w:t>
      </w:r>
      <w:r w:rsidRPr="00887887">
        <w:rPr>
          <w:rFonts w:cs="Times New Roman"/>
          <w:sz w:val="32"/>
          <w:szCs w:val="32"/>
        </w:rPr>
        <w:t xml:space="preserve">: </w:t>
      </w:r>
      <w:r w:rsidR="00860F13">
        <w:rPr>
          <w:rFonts w:cs="Times New Roman"/>
          <w:sz w:val="32"/>
          <w:szCs w:val="32"/>
        </w:rPr>
        <w:t xml:space="preserve"> </w:t>
      </w:r>
      <w:r w:rsidR="00193F9D">
        <w:rPr>
          <w:rFonts w:cs="Times New Roman"/>
          <w:sz w:val="32"/>
          <w:szCs w:val="32"/>
        </w:rPr>
        <w:t xml:space="preserve"> </w:t>
      </w:r>
      <w:r w:rsidR="004F4409">
        <w:rPr>
          <w:rFonts w:cs="Times New Roman"/>
          <w:sz w:val="32"/>
          <w:szCs w:val="32"/>
        </w:rPr>
        <w:tab/>
      </w:r>
      <w:r w:rsidRPr="00887887">
        <w:rPr>
          <w:rFonts w:cs="Times New Roman"/>
          <w:b/>
          <w:bCs/>
          <w:sz w:val="32"/>
          <w:szCs w:val="32"/>
        </w:rPr>
        <w:t>Lê Thành A</w:t>
      </w:r>
      <w:r w:rsidR="001F3FBF">
        <w:rPr>
          <w:rFonts w:cs="Times New Roman"/>
          <w:b/>
          <w:bCs/>
          <w:sz w:val="32"/>
          <w:szCs w:val="32"/>
        </w:rPr>
        <w:t>n</w:t>
      </w:r>
    </w:p>
    <w:p w14:paraId="5894D6A6" w14:textId="55015633" w:rsidR="001F3FBF" w:rsidRPr="001F3FBF" w:rsidRDefault="001F3FBF" w:rsidP="00044325">
      <w:pPr>
        <w:tabs>
          <w:tab w:val="left" w:pos="3969"/>
        </w:tabs>
        <w:spacing w:before="60" w:after="60" w:line="300" w:lineRule="auto"/>
        <w:ind w:left="4395" w:hanging="2694"/>
        <w:jc w:val="left"/>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r>
      <w:r w:rsidR="004F4409">
        <w:rPr>
          <w:rFonts w:cs="Times New Roman"/>
          <w:b/>
          <w:bCs/>
          <w:sz w:val="32"/>
          <w:szCs w:val="32"/>
        </w:rPr>
        <w:t>Lê Văn Hiểu</w:t>
      </w:r>
    </w:p>
    <w:p w14:paraId="0A5EA255" w14:textId="1BB2C9D0" w:rsidR="00A01724" w:rsidRPr="00887887" w:rsidRDefault="00A01724" w:rsidP="00044325">
      <w:pPr>
        <w:tabs>
          <w:tab w:val="left" w:pos="3780"/>
          <w:tab w:val="left" w:pos="3960"/>
        </w:tabs>
        <w:spacing w:before="60" w:after="60" w:line="300" w:lineRule="auto"/>
        <w:ind w:left="4395" w:hanging="2694"/>
        <w:jc w:val="left"/>
        <w:rPr>
          <w:rFonts w:cs="Times New Roman"/>
          <w:b/>
          <w:bCs/>
          <w:sz w:val="32"/>
          <w:szCs w:val="32"/>
        </w:rPr>
      </w:pPr>
      <w:r w:rsidRPr="00887887">
        <w:rPr>
          <w:rFonts w:cs="Times New Roman"/>
          <w:sz w:val="32"/>
          <w:szCs w:val="32"/>
        </w:rPr>
        <w:t>Lớp</w:t>
      </w:r>
      <w:r w:rsidRPr="00887887">
        <w:rPr>
          <w:rFonts w:cs="Times New Roman"/>
          <w:sz w:val="32"/>
          <w:szCs w:val="32"/>
        </w:rPr>
        <w:tab/>
      </w:r>
      <w:r w:rsidRPr="00887887">
        <w:rPr>
          <w:rFonts w:cs="Times New Roman"/>
          <w:sz w:val="32"/>
          <w:szCs w:val="32"/>
        </w:rPr>
        <w:tab/>
        <w:t xml:space="preserve">  </w:t>
      </w:r>
      <w:r w:rsidRPr="00887887">
        <w:rPr>
          <w:rFonts w:cs="Times New Roman"/>
          <w:sz w:val="32"/>
          <w:szCs w:val="32"/>
        </w:rPr>
        <w:tab/>
      </w:r>
      <w:r w:rsidR="006F49CF">
        <w:rPr>
          <w:rFonts w:cs="Times New Roman"/>
          <w:sz w:val="32"/>
          <w:szCs w:val="32"/>
        </w:rPr>
        <w:t xml:space="preserve">   </w:t>
      </w:r>
      <w:r w:rsidRPr="00887887">
        <w:rPr>
          <w:rFonts w:cs="Times New Roman"/>
          <w:sz w:val="32"/>
          <w:szCs w:val="32"/>
        </w:rPr>
        <w:t>:</w:t>
      </w:r>
      <w:r w:rsidR="005D4DFE">
        <w:rPr>
          <w:rFonts w:cs="Times New Roman"/>
          <w:sz w:val="32"/>
          <w:szCs w:val="32"/>
        </w:rPr>
        <w:t xml:space="preserve">  </w:t>
      </w:r>
      <w:r w:rsidR="004F4409">
        <w:rPr>
          <w:rFonts w:cs="Times New Roman"/>
          <w:sz w:val="32"/>
          <w:szCs w:val="32"/>
        </w:rPr>
        <w:tab/>
      </w:r>
      <w:r w:rsidRPr="00887887">
        <w:rPr>
          <w:rFonts w:cs="Times New Roman"/>
          <w:b/>
          <w:bCs/>
          <w:sz w:val="32"/>
          <w:szCs w:val="32"/>
        </w:rPr>
        <w:t>19IT2</w:t>
      </w:r>
    </w:p>
    <w:p w14:paraId="6B864389" w14:textId="480DD047" w:rsidR="00A01724" w:rsidRPr="00887887" w:rsidRDefault="00A01724" w:rsidP="00044325">
      <w:pPr>
        <w:tabs>
          <w:tab w:val="left" w:pos="3780"/>
        </w:tabs>
        <w:spacing w:before="60" w:after="60" w:line="300" w:lineRule="auto"/>
        <w:ind w:left="4394" w:hanging="2693"/>
        <w:jc w:val="left"/>
        <w:rPr>
          <w:rFonts w:cs="Times New Roman"/>
          <w:sz w:val="32"/>
          <w:szCs w:val="32"/>
        </w:rPr>
      </w:pPr>
      <w:r w:rsidRPr="00887887">
        <w:rPr>
          <w:rFonts w:cs="Times New Roman"/>
          <w:sz w:val="32"/>
          <w:szCs w:val="32"/>
        </w:rPr>
        <w:t>Giản</w:t>
      </w:r>
      <w:r w:rsidR="00397B05">
        <w:rPr>
          <w:rFonts w:cs="Times New Roman"/>
          <w:sz w:val="32"/>
          <w:szCs w:val="32"/>
        </w:rPr>
        <w:t>g</w:t>
      </w:r>
      <w:r w:rsidRPr="00887887">
        <w:rPr>
          <w:rFonts w:cs="Times New Roman"/>
          <w:sz w:val="32"/>
          <w:szCs w:val="32"/>
        </w:rPr>
        <w:t xml:space="preserve"> viên hướng d</w:t>
      </w:r>
      <w:r w:rsidR="00410027">
        <w:rPr>
          <w:rFonts w:cs="Times New Roman"/>
          <w:sz w:val="32"/>
          <w:szCs w:val="32"/>
        </w:rPr>
        <w:t>ẫn</w:t>
      </w:r>
      <w:r w:rsidR="006F49CF">
        <w:rPr>
          <w:rFonts w:cs="Times New Roman"/>
          <w:sz w:val="32"/>
          <w:szCs w:val="32"/>
        </w:rPr>
        <w:t xml:space="preserve"> </w:t>
      </w:r>
      <w:r w:rsidRPr="00887887">
        <w:rPr>
          <w:rFonts w:cs="Times New Roman"/>
          <w:sz w:val="32"/>
          <w:szCs w:val="32"/>
        </w:rPr>
        <w:t>:</w:t>
      </w:r>
      <w:r w:rsidR="00887887">
        <w:rPr>
          <w:rFonts w:cs="Times New Roman"/>
          <w:sz w:val="32"/>
          <w:szCs w:val="32"/>
        </w:rPr>
        <w:t xml:space="preserve"> </w:t>
      </w:r>
      <w:r w:rsidR="00193F9D">
        <w:rPr>
          <w:rFonts w:cs="Times New Roman"/>
          <w:sz w:val="32"/>
          <w:szCs w:val="32"/>
        </w:rPr>
        <w:t xml:space="preserve"> </w:t>
      </w:r>
      <w:r w:rsidR="004F4409">
        <w:rPr>
          <w:rFonts w:cs="Times New Roman"/>
          <w:sz w:val="32"/>
          <w:szCs w:val="32"/>
        </w:rPr>
        <w:tab/>
      </w:r>
      <w:r w:rsidR="00354729">
        <w:rPr>
          <w:rFonts w:cs="Times New Roman"/>
          <w:b/>
          <w:bCs/>
          <w:sz w:val="32"/>
          <w:szCs w:val="32"/>
        </w:rPr>
        <w:t>TS</w:t>
      </w:r>
      <w:r w:rsidRPr="00887887">
        <w:rPr>
          <w:rFonts w:cs="Times New Roman"/>
          <w:b/>
          <w:bCs/>
          <w:sz w:val="32"/>
          <w:szCs w:val="32"/>
        </w:rPr>
        <w:t xml:space="preserve">. </w:t>
      </w:r>
      <w:r w:rsidR="005B6970">
        <w:rPr>
          <w:rFonts w:cs="Times New Roman"/>
          <w:b/>
          <w:bCs/>
          <w:sz w:val="32"/>
          <w:szCs w:val="32"/>
        </w:rPr>
        <w:t>Lê Thị Thu Nga</w:t>
      </w:r>
    </w:p>
    <w:bookmarkEnd w:id="0"/>
    <w:p w14:paraId="7530FF57" w14:textId="54FFFEAE" w:rsidR="004411C7" w:rsidRDefault="004411C7" w:rsidP="00044325">
      <w:pPr>
        <w:spacing w:before="60" w:after="60" w:line="300" w:lineRule="auto"/>
        <w:jc w:val="center"/>
        <w:rPr>
          <w:sz w:val="18"/>
          <w:szCs w:val="18"/>
        </w:rPr>
      </w:pPr>
    </w:p>
    <w:p w14:paraId="7BDA464E" w14:textId="77777777" w:rsidR="00431E70" w:rsidRPr="002256E6" w:rsidRDefault="00431E70" w:rsidP="00044325">
      <w:pPr>
        <w:spacing w:before="60" w:after="60" w:line="300" w:lineRule="auto"/>
        <w:jc w:val="center"/>
        <w:rPr>
          <w:sz w:val="18"/>
          <w:szCs w:val="18"/>
        </w:rPr>
      </w:pPr>
    </w:p>
    <w:p w14:paraId="1261737D" w14:textId="77777777" w:rsidR="002256E6" w:rsidRPr="002256E6" w:rsidRDefault="002256E6" w:rsidP="00044325">
      <w:pPr>
        <w:spacing w:before="60" w:after="60" w:line="300" w:lineRule="auto"/>
        <w:jc w:val="center"/>
      </w:pPr>
    </w:p>
    <w:p w14:paraId="3B71468C" w14:textId="77777777" w:rsidR="002D2FE2" w:rsidRDefault="002D2FE2" w:rsidP="002D2FE2">
      <w:pPr>
        <w:spacing w:before="60" w:after="60" w:line="300" w:lineRule="auto"/>
        <w:ind w:left="2160" w:right="387" w:firstLine="720"/>
      </w:pPr>
    </w:p>
    <w:p w14:paraId="42183CD1" w14:textId="179B49F7" w:rsidR="002256E6" w:rsidRPr="00EE522C" w:rsidRDefault="002256E6" w:rsidP="002D2FE2">
      <w:pPr>
        <w:spacing w:before="60" w:after="60" w:line="300" w:lineRule="auto"/>
        <w:ind w:left="2160" w:right="387" w:firstLine="720"/>
        <w:rPr>
          <w:b/>
          <w:i/>
          <w:sz w:val="32"/>
          <w:szCs w:val="32"/>
        </w:rPr>
      </w:pPr>
      <w:r w:rsidRPr="00EE522C">
        <w:rPr>
          <w:b/>
          <w:i/>
          <w:sz w:val="32"/>
          <w:szCs w:val="32"/>
        </w:rPr>
        <w:t>Đà Nẵng, tháng</w:t>
      </w:r>
      <w:r w:rsidR="006048E4">
        <w:rPr>
          <w:b/>
          <w:i/>
          <w:sz w:val="32"/>
          <w:szCs w:val="32"/>
        </w:rPr>
        <w:t xml:space="preserve"> 05</w:t>
      </w:r>
      <w:r w:rsidRPr="00EE522C">
        <w:rPr>
          <w:b/>
          <w:i/>
          <w:sz w:val="32"/>
          <w:szCs w:val="32"/>
        </w:rPr>
        <w:t xml:space="preserve"> năm</w:t>
      </w:r>
      <w:r w:rsidR="008503A1" w:rsidRPr="00EE522C">
        <w:rPr>
          <w:b/>
          <w:i/>
          <w:sz w:val="32"/>
          <w:szCs w:val="32"/>
        </w:rPr>
        <w:t xml:space="preserve"> 202</w:t>
      </w:r>
      <w:r w:rsidR="006048E4">
        <w:rPr>
          <w:b/>
          <w:i/>
          <w:sz w:val="32"/>
          <w:szCs w:val="32"/>
        </w:rPr>
        <w:t>2</w:t>
      </w:r>
    </w:p>
    <w:p w14:paraId="13448A66" w14:textId="77777777" w:rsidR="00AD5D8E" w:rsidRDefault="00AD5D8E" w:rsidP="00044325">
      <w:pPr>
        <w:pStyle w:val="Title"/>
        <w:spacing w:before="60" w:after="60" w:line="300" w:lineRule="auto"/>
        <w:sectPr w:rsidR="00AD5D8E" w:rsidSect="008503A1">
          <w:headerReference w:type="default" r:id="rId9"/>
          <w:headerReference w:type="first" r:id="rId10"/>
          <w:footerReference w:type="first" r:id="rId11"/>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21A98313" w14:textId="77777777" w:rsidR="0003053E" w:rsidRDefault="0003053E" w:rsidP="00044325">
      <w:pPr>
        <w:pStyle w:val="Title"/>
        <w:spacing w:before="60" w:after="60" w:line="300" w:lineRule="auto"/>
      </w:pPr>
      <w:bookmarkStart w:id="1" w:name="_Toc73222033"/>
      <w:bookmarkStart w:id="2" w:name="_Toc104574336"/>
      <w:bookmarkStart w:id="3" w:name="_Toc84502983"/>
      <w:bookmarkStart w:id="4" w:name="_Toc104574335"/>
    </w:p>
    <w:p w14:paraId="7F163163" w14:textId="77777777" w:rsidR="0003053E" w:rsidRDefault="0003053E" w:rsidP="00044325">
      <w:pPr>
        <w:pStyle w:val="Title"/>
        <w:spacing w:before="60" w:after="60" w:line="300" w:lineRule="auto"/>
      </w:pPr>
    </w:p>
    <w:p w14:paraId="117199BB" w14:textId="77777777" w:rsidR="0003053E" w:rsidRDefault="0003053E" w:rsidP="00044325">
      <w:pPr>
        <w:pStyle w:val="Title"/>
        <w:spacing w:before="60" w:after="60" w:line="300" w:lineRule="auto"/>
      </w:pPr>
    </w:p>
    <w:p w14:paraId="788548EA" w14:textId="77777777" w:rsidR="0003053E" w:rsidRPr="009E1036" w:rsidRDefault="0003053E" w:rsidP="009E1036">
      <w:pPr>
        <w:jc w:val="center"/>
        <w:rPr>
          <w:b/>
          <w:bCs/>
          <w:sz w:val="32"/>
          <w:szCs w:val="32"/>
        </w:rPr>
      </w:pPr>
      <w:r w:rsidRPr="009E1036">
        <w:rPr>
          <w:b/>
          <w:bCs/>
          <w:sz w:val="32"/>
          <w:szCs w:val="32"/>
        </w:rPr>
        <w:t>NHẬN XÉT</w:t>
      </w:r>
      <w:bookmarkEnd w:id="1"/>
      <w:bookmarkEnd w:id="2"/>
    </w:p>
    <w:p w14:paraId="2C4B2B6D" w14:textId="77777777" w:rsidR="0003053E" w:rsidRDefault="0003053E" w:rsidP="00044325">
      <w:pPr>
        <w:spacing w:before="60" w:after="60" w:line="300" w:lineRule="auto"/>
        <w:jc w:val="center"/>
        <w:rPr>
          <w:rFonts w:cs="Times New Roman"/>
          <w:szCs w:val="26"/>
          <w:lang w:val="vi-VN"/>
        </w:rPr>
      </w:pPr>
      <w:r w:rsidRPr="00766040">
        <w:rPr>
          <w:rFonts w:cs="Times New Roman"/>
          <w:szCs w:val="26"/>
          <w:lang w:val="vi-VN"/>
        </w:rPr>
        <w:t>(của giảng viên hướng dẫn)</w:t>
      </w:r>
    </w:p>
    <w:p w14:paraId="5ACDB629" w14:textId="77777777" w:rsidR="0003053E" w:rsidRDefault="0003053E" w:rsidP="00044325">
      <w:pPr>
        <w:spacing w:before="60" w:after="60" w:line="300" w:lineRule="auto"/>
        <w:rPr>
          <w:rFonts w:cs="Times New Roman"/>
          <w:lang w:val="vi-VN"/>
        </w:rPr>
      </w:pPr>
      <w:r w:rsidRPr="00766040">
        <w:rPr>
          <w:rFonts w:cs="Times New Roman"/>
          <w:lang w:val="vi-VN"/>
        </w:rPr>
        <w:t>∙∙∙∙∙∙∙∙∙∙∙∙∙∙∙∙∙∙∙∙∙∙∙∙∙∙∙∙∙∙∙∙∙∙∙∙∙∙∙∙∙∙∙∙∙∙∙∙∙∙∙∙∙∙∙∙∙∙∙∙∙∙∙∙∙∙∙∙∙∙∙∙∙∙∙∙∙∙∙∙∙∙∙∙∙∙∙∙∙∙∙∙∙∙∙∙∙∙∙∙∙∙∙∙∙∙∙∙∙∙∙∙∙∙∙∙∙∙∙∙∙∙∙∙∙∙∙∙∙∙∙∙∙∙∙∙∙∙∙∙∙∙∙∙∙∙∙∙∙∙∙∙∙∙∙∙∙∙∙∙∙∙∙∙∙∙∙∙∙∙∙∙∙∙∙∙∙∙∙∙∙∙∙∙∙∙∙∙∙∙∙∙∙∙∙∙∙∙∙∙∙∙∙∙∙∙∙∙∙∙∙∙∙∙∙∙∙∙∙∙∙∙∙∙∙∙∙∙∙∙∙∙∙∙∙∙∙∙∙∙∙∙∙∙∙∙∙∙∙∙∙∙∙∙∙∙∙∙∙∙∙∙∙∙∙∙∙∙∙∙∙∙∙∙∙∙∙∙∙∙∙∙∙∙∙∙∙∙∙∙∙∙∙∙∙∙∙∙∙∙∙∙∙∙∙∙∙∙∙∙∙∙∙∙∙∙∙∙∙∙∙∙∙∙∙∙∙∙∙∙∙∙∙∙∙∙∙∙∙∙∙∙∙∙∙∙∙∙∙∙∙∙∙∙∙∙∙∙∙∙∙∙∙∙∙∙∙∙∙∙∙∙∙∙∙∙∙∙∙∙∙∙∙∙∙∙∙∙∙∙∙∙∙∙∙∙∙∙∙∙∙∙∙∙∙∙∙∙∙∙∙∙∙∙∙∙∙∙∙∙∙∙∙∙∙∙∙∙∙∙∙∙∙∙∙∙∙∙∙∙∙∙∙∙∙∙∙∙∙∙∙∙∙∙∙∙∙∙∙∙∙∙∙∙∙∙∙∙∙∙∙∙∙∙∙∙∙∙∙∙∙∙∙∙∙∙∙∙∙∙∙∙∙∙∙∙∙∙∙∙∙∙∙∙∙∙∙∙∙∙∙∙∙∙∙∙∙∙∙∙∙∙∙∙∙∙∙∙∙∙∙∙∙∙∙∙∙∙∙∙∙∙∙∙∙∙∙∙∙∙∙∙∙∙∙∙∙∙∙∙∙∙∙∙∙∙∙∙∙∙∙∙∙∙∙∙∙∙∙∙∙∙∙∙∙∙∙∙∙∙∙∙∙∙∙∙∙∙∙∙∙∙∙∙∙∙∙∙∙∙∙∙∙∙∙∙∙∙∙∙∙∙∙∙∙∙∙∙∙∙∙∙∙∙∙∙∙∙∙∙∙∙∙∙∙∙∙∙∙∙∙∙∙∙∙∙∙∙∙∙∙∙∙∙∙∙∙∙∙∙∙∙∙∙∙∙∙∙∙∙∙∙∙∙∙∙∙∙∙∙∙∙∙∙∙∙∙∙∙∙∙∙∙∙∙∙∙∙∙∙∙∙∙∙∙∙∙∙∙∙∙∙∙∙∙∙∙∙∙∙∙∙∙∙∙∙∙∙∙∙∙∙∙∙∙∙∙∙∙∙∙∙∙∙∙∙∙∙∙∙∙∙∙∙∙∙∙∙∙∙∙∙∙∙∙∙∙∙∙∙∙∙∙∙∙∙∙∙∙∙∙∙∙∙∙∙∙∙∙∙∙∙∙∙∙∙∙∙∙∙∙∙∙∙∙∙∙∙∙∙∙∙∙∙∙∙∙∙∙∙∙∙∙∙∙∙∙∙∙∙∙∙∙∙∙∙∙∙∙∙∙∙∙∙∙∙∙∙∙∙∙∙∙∙∙∙∙∙∙∙∙∙∙∙∙∙∙∙∙∙∙∙∙∙∙∙∙∙∙∙∙∙∙∙∙∙∙∙∙∙∙∙∙∙∙∙∙∙∙∙∙∙∙∙∙∙∙∙∙∙∙∙∙∙∙∙∙∙∙∙∙∙∙∙∙∙∙∙∙∙∙∙∙∙∙∙∙∙∙∙∙∙∙∙∙∙∙∙∙∙∙∙∙∙∙∙∙∙∙∙∙∙∙∙∙∙∙∙∙∙∙∙∙∙∙∙∙∙∙∙∙∙∙∙∙∙∙∙∙∙∙∙∙∙∙∙∙∙∙∙∙∙∙∙∙∙∙∙∙∙∙∙∙∙∙∙∙∙∙∙∙∙∙∙∙∙∙∙∙∙∙∙∙∙∙∙∙∙∙∙∙∙∙∙∙∙∙∙∙∙∙∙∙∙∙∙∙∙∙∙∙∙∙∙∙∙∙∙∙∙∙∙∙∙∙∙∙∙∙∙∙∙∙∙∙∙∙∙∙∙∙∙∙∙∙∙∙∙∙∙∙∙</w:t>
      </w:r>
    </w:p>
    <w:p w14:paraId="20D21A43" w14:textId="77777777" w:rsidR="0003053E" w:rsidRDefault="0003053E" w:rsidP="00044325">
      <w:pPr>
        <w:spacing w:before="60" w:after="60" w:line="300" w:lineRule="auto"/>
        <w:jc w:val="right"/>
        <w:rPr>
          <w:rFonts w:cs="Times New Roman"/>
          <w:i/>
          <w:szCs w:val="26"/>
          <w:lang w:val="vi-VN"/>
        </w:rPr>
      </w:pPr>
      <w:r w:rsidRPr="000F2A30">
        <w:rPr>
          <w:rFonts w:cs="Times New Roman"/>
          <w:i/>
          <w:szCs w:val="26"/>
          <w:lang w:val="vi-VN"/>
        </w:rPr>
        <w:t>Đà Nẵng,</w:t>
      </w:r>
      <w:r w:rsidRPr="00542ADD">
        <w:rPr>
          <w:rFonts w:cs="Times New Roman"/>
          <w:i/>
          <w:szCs w:val="26"/>
          <w:lang w:val="vi-VN"/>
        </w:rPr>
        <w:t xml:space="preserve"> </w:t>
      </w:r>
      <w:r w:rsidRPr="000F2A30">
        <w:rPr>
          <w:rFonts w:cs="Times New Roman"/>
          <w:i/>
          <w:szCs w:val="26"/>
          <w:lang w:val="vi-VN"/>
        </w:rPr>
        <w:t>Ngày…</w:t>
      </w:r>
      <w:r w:rsidRPr="00542ADD">
        <w:rPr>
          <w:rFonts w:cs="Times New Roman"/>
          <w:i/>
          <w:szCs w:val="26"/>
          <w:lang w:val="vi-VN"/>
        </w:rPr>
        <w:t xml:space="preserve"> </w:t>
      </w:r>
      <w:r w:rsidRPr="000F2A30">
        <w:rPr>
          <w:rFonts w:cs="Times New Roman"/>
          <w:i/>
          <w:szCs w:val="26"/>
          <w:lang w:val="vi-VN"/>
        </w:rPr>
        <w:t>Tháng…</w:t>
      </w:r>
      <w:r w:rsidRPr="00542ADD">
        <w:rPr>
          <w:rFonts w:cs="Times New Roman"/>
          <w:i/>
          <w:szCs w:val="26"/>
          <w:lang w:val="vi-VN"/>
        </w:rPr>
        <w:t xml:space="preserve"> </w:t>
      </w:r>
      <w:r>
        <w:rPr>
          <w:rFonts w:cs="Times New Roman"/>
          <w:i/>
          <w:szCs w:val="26"/>
          <w:lang w:val="vi-VN"/>
        </w:rPr>
        <w:t>Năm 2022</w:t>
      </w:r>
    </w:p>
    <w:p w14:paraId="37464E3D" w14:textId="77777777" w:rsidR="0003053E" w:rsidRDefault="0003053E" w:rsidP="00044325">
      <w:pPr>
        <w:spacing w:before="60" w:after="60" w:line="300" w:lineRule="auto"/>
        <w:ind w:left="5040" w:firstLine="720"/>
        <w:jc w:val="center"/>
        <w:rPr>
          <w:rFonts w:cs="Times New Roman"/>
          <w:b/>
          <w:bCs/>
          <w:iCs/>
          <w:szCs w:val="26"/>
          <w:lang w:val="vi-VN"/>
        </w:rPr>
      </w:pPr>
      <w:r w:rsidRPr="00661321">
        <w:rPr>
          <w:rFonts w:cs="Times New Roman"/>
          <w:b/>
          <w:bCs/>
          <w:iCs/>
          <w:szCs w:val="26"/>
          <w:lang w:val="vi-VN"/>
        </w:rPr>
        <w:t>Giảng viên hướng dẫn</w:t>
      </w:r>
    </w:p>
    <w:p w14:paraId="1F344218" w14:textId="77777777" w:rsidR="0003053E" w:rsidRDefault="0003053E" w:rsidP="00044325">
      <w:pPr>
        <w:spacing w:before="60" w:after="60" w:line="300" w:lineRule="auto"/>
        <w:rPr>
          <w:rFonts w:cs="Times New Roman"/>
          <w:b/>
          <w:bCs/>
          <w:iCs/>
          <w:szCs w:val="26"/>
          <w:lang w:val="vi-VN"/>
        </w:rPr>
      </w:pPr>
    </w:p>
    <w:p w14:paraId="32D85495" w14:textId="77777777" w:rsidR="0003053E" w:rsidRDefault="0003053E" w:rsidP="00044325">
      <w:pPr>
        <w:spacing w:before="60" w:after="60" w:line="300" w:lineRule="auto"/>
        <w:rPr>
          <w:rFonts w:cs="Times New Roman"/>
          <w:b/>
          <w:bCs/>
          <w:iCs/>
          <w:szCs w:val="26"/>
          <w:lang w:val="vi-VN"/>
        </w:rPr>
      </w:pPr>
    </w:p>
    <w:p w14:paraId="3031A502" w14:textId="77777777" w:rsidR="0003053E" w:rsidRDefault="0003053E" w:rsidP="00044325">
      <w:pPr>
        <w:spacing w:before="60" w:after="60" w:line="300" w:lineRule="auto"/>
        <w:rPr>
          <w:rFonts w:cs="Times New Roman"/>
          <w:b/>
          <w:bCs/>
          <w:iCs/>
          <w:szCs w:val="26"/>
          <w:lang w:val="vi-VN"/>
        </w:rPr>
      </w:pPr>
    </w:p>
    <w:p w14:paraId="7B93FF23" w14:textId="5B7A78C6" w:rsidR="0003053E" w:rsidRPr="00D3668B" w:rsidRDefault="0003053E" w:rsidP="00044325">
      <w:pPr>
        <w:spacing w:before="60" w:after="60" w:line="300" w:lineRule="auto"/>
        <w:rPr>
          <w:rFonts w:cs="Times New Roman"/>
          <w:b/>
          <w:bCs/>
          <w:iCs/>
          <w:szCs w:val="26"/>
          <w:lang w:val="vi-VN"/>
        </w:rPr>
      </w:pP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sidRPr="00D02EB0">
        <w:rPr>
          <w:rFonts w:cs="Times New Roman"/>
          <w:b/>
          <w:bCs/>
          <w:iCs/>
          <w:szCs w:val="26"/>
          <w:lang w:val="vi-VN"/>
        </w:rPr>
        <w:t xml:space="preserve">         </w:t>
      </w:r>
      <w:r w:rsidRPr="00E70E46">
        <w:rPr>
          <w:rFonts w:cs="Times New Roman"/>
          <w:b/>
          <w:bCs/>
          <w:iCs/>
          <w:szCs w:val="26"/>
          <w:lang w:val="vi-VN"/>
        </w:rPr>
        <w:t xml:space="preserve">       </w:t>
      </w:r>
      <w:r w:rsidRPr="00125CE8">
        <w:rPr>
          <w:rFonts w:cs="Times New Roman"/>
          <w:b/>
          <w:bCs/>
          <w:iCs/>
          <w:szCs w:val="26"/>
          <w:lang w:val="vi-VN"/>
        </w:rPr>
        <w:t xml:space="preserve"> </w:t>
      </w:r>
      <w:r>
        <w:rPr>
          <w:rFonts w:cs="Times New Roman"/>
          <w:b/>
          <w:bCs/>
          <w:iCs/>
          <w:szCs w:val="26"/>
          <w:lang w:val="vi-VN"/>
        </w:rPr>
        <w:t>T</w:t>
      </w:r>
      <w:r w:rsidRPr="00784EFF">
        <w:rPr>
          <w:rFonts w:cs="Times New Roman"/>
          <w:b/>
          <w:bCs/>
          <w:iCs/>
          <w:szCs w:val="26"/>
          <w:lang w:val="vi-VN"/>
        </w:rPr>
        <w:t>S</w:t>
      </w:r>
      <w:r w:rsidRPr="00F70CFD">
        <w:rPr>
          <w:rFonts w:cs="Times New Roman"/>
          <w:b/>
          <w:bCs/>
          <w:iCs/>
          <w:szCs w:val="26"/>
          <w:lang w:val="vi-VN"/>
        </w:rPr>
        <w:t>.</w:t>
      </w:r>
      <w:r w:rsidRPr="00D3668B">
        <w:rPr>
          <w:rFonts w:cs="Times New Roman"/>
          <w:b/>
          <w:bCs/>
          <w:iCs/>
          <w:szCs w:val="26"/>
          <w:lang w:val="vi-VN"/>
        </w:rPr>
        <w:t>Lê Thị Thu Nga</w:t>
      </w:r>
    </w:p>
    <w:p w14:paraId="4E0465C9" w14:textId="7B8780A7" w:rsidR="0003053E" w:rsidRPr="002D2FE2" w:rsidRDefault="0003053E" w:rsidP="00044325">
      <w:pPr>
        <w:pStyle w:val="Title"/>
        <w:spacing w:before="60" w:after="60" w:line="300" w:lineRule="auto"/>
        <w:rPr>
          <w:lang w:val="vi-VN"/>
        </w:rPr>
      </w:pPr>
      <w:r w:rsidRPr="002D2FE2">
        <w:rPr>
          <w:lang w:val="vi-VN"/>
        </w:rPr>
        <w:br/>
      </w:r>
    </w:p>
    <w:p w14:paraId="185F78C9" w14:textId="77777777" w:rsidR="0003053E" w:rsidRPr="002D2FE2" w:rsidRDefault="0003053E" w:rsidP="00044325">
      <w:pPr>
        <w:spacing w:before="60" w:after="60" w:line="300" w:lineRule="auto"/>
        <w:jc w:val="left"/>
        <w:rPr>
          <w:rFonts w:eastAsiaTheme="majorEastAsia" w:cstheme="majorBidi"/>
          <w:b/>
          <w:spacing w:val="-10"/>
          <w:kern w:val="28"/>
          <w:sz w:val="32"/>
          <w:szCs w:val="56"/>
          <w:lang w:val="vi-VN"/>
        </w:rPr>
      </w:pPr>
      <w:r w:rsidRPr="002D2FE2">
        <w:rPr>
          <w:lang w:val="vi-VN"/>
        </w:rPr>
        <w:br w:type="page"/>
      </w:r>
    </w:p>
    <w:p w14:paraId="24874863" w14:textId="1DDDB6D1" w:rsidR="006B3988" w:rsidRDefault="002256E6" w:rsidP="006B3988">
      <w:pPr>
        <w:jc w:val="center"/>
        <w:rPr>
          <w:b/>
          <w:bCs/>
          <w:sz w:val="32"/>
          <w:szCs w:val="32"/>
          <w:lang w:val="vi-VN"/>
        </w:rPr>
      </w:pPr>
      <w:r w:rsidRPr="00C06903">
        <w:rPr>
          <w:b/>
          <w:bCs/>
          <w:sz w:val="32"/>
          <w:szCs w:val="32"/>
          <w:lang w:val="vi-VN"/>
        </w:rPr>
        <w:lastRenderedPageBreak/>
        <w:t xml:space="preserve">LỜI </w:t>
      </w:r>
      <w:r w:rsidR="003B47EB" w:rsidRPr="00C06903">
        <w:rPr>
          <w:b/>
          <w:bCs/>
          <w:sz w:val="32"/>
          <w:szCs w:val="32"/>
          <w:lang w:val="vi-VN"/>
        </w:rPr>
        <w:t>CẢM ƠN</w:t>
      </w:r>
      <w:bookmarkEnd w:id="3"/>
      <w:bookmarkEnd w:id="4"/>
    </w:p>
    <w:p w14:paraId="5DBB1F81" w14:textId="77777777" w:rsidR="00D374AC" w:rsidRPr="00CF5F9A" w:rsidRDefault="00D374AC" w:rsidP="006B3988">
      <w:pPr>
        <w:jc w:val="center"/>
        <w:rPr>
          <w:b/>
          <w:bCs/>
          <w:sz w:val="32"/>
          <w:szCs w:val="32"/>
          <w:lang w:val="vi-VN"/>
        </w:rPr>
      </w:pPr>
    </w:p>
    <w:p w14:paraId="26F4D5F6" w14:textId="77777777" w:rsidR="00CF249F" w:rsidRPr="002D2FE2" w:rsidRDefault="00CF249F" w:rsidP="00044325">
      <w:pPr>
        <w:spacing w:before="60" w:after="60" w:line="300" w:lineRule="auto"/>
        <w:ind w:firstLine="720"/>
        <w:rPr>
          <w:lang w:val="vi-VN"/>
        </w:rPr>
      </w:pPr>
      <w:bookmarkStart w:id="5" w:name="_Hlk71564804"/>
      <w:r w:rsidRPr="002D2FE2">
        <w:rPr>
          <w:lang w:val="vi-VN"/>
        </w:rPr>
        <w:t>Để đồ án này đạt kết quả tốt đẹp, em đã nhận được sự hỗ trợ, giúp đỡ của thầy cô. Với tình cảm sâu sắc, chân thành, cho phép em được bày tỏ lòng biết ơn sâu sắc đến tất cả quý thầy cô đã tạo điều kiện giúp đỡ trong quá trình học tập và nghiên cứu và phát triển đề tài.</w:t>
      </w:r>
    </w:p>
    <w:p w14:paraId="19C10DA5" w14:textId="355EA87E" w:rsidR="00CF249F" w:rsidRPr="002D2FE2" w:rsidRDefault="00CF249F" w:rsidP="00044325">
      <w:pPr>
        <w:spacing w:before="60" w:after="60" w:line="300" w:lineRule="auto"/>
        <w:ind w:firstLine="720"/>
        <w:rPr>
          <w:rFonts w:cs="Times New Roman"/>
          <w:bCs/>
          <w:szCs w:val="26"/>
          <w:lang w:val="vi-VN"/>
        </w:rPr>
      </w:pPr>
      <w:r w:rsidRPr="002D2FE2">
        <w:rPr>
          <w:rFonts w:cs="Times New Roman"/>
          <w:bCs/>
          <w:szCs w:val="26"/>
          <w:lang w:val="vi-VN"/>
        </w:rPr>
        <w:t xml:space="preserve">Trước hết em xin gửi tới các thầy cô trường Đại Học Công Nghệ Thông Tin Và Truyền Thông Việt Hàn-Đại Học Đà Nẵng lời chào trân trọng, lời chúc sức khỏe và lời cảm ơn sâu sắc. Với sự quan tâm, dạy dỗ, chỉ bảo tận tình chu đáo của thầy cô, đến nay </w:t>
      </w:r>
      <w:r w:rsidR="008473CF" w:rsidRPr="002D2FE2">
        <w:rPr>
          <w:rFonts w:cs="Times New Roman"/>
          <w:bCs/>
          <w:szCs w:val="26"/>
          <w:lang w:val="vi-VN"/>
        </w:rPr>
        <w:t>em</w:t>
      </w:r>
      <w:r w:rsidRPr="002D2FE2">
        <w:rPr>
          <w:rFonts w:cs="Times New Roman"/>
          <w:bCs/>
          <w:szCs w:val="26"/>
          <w:lang w:val="vi-VN"/>
        </w:rPr>
        <w:t xml:space="preserve"> đã có thể hoàn thành đồ án.</w:t>
      </w:r>
    </w:p>
    <w:p w14:paraId="1E352D2A" w14:textId="4B92CC19" w:rsidR="00CF249F" w:rsidRPr="002D2FE2" w:rsidRDefault="00CF249F" w:rsidP="00044325">
      <w:pPr>
        <w:spacing w:before="60" w:after="60" w:line="300" w:lineRule="auto"/>
        <w:ind w:firstLine="720"/>
        <w:rPr>
          <w:rFonts w:cs="Times New Roman"/>
          <w:bCs/>
          <w:szCs w:val="26"/>
          <w:lang w:val="vi-VN"/>
        </w:rPr>
      </w:pPr>
      <w:r w:rsidRPr="002D2FE2">
        <w:rPr>
          <w:rFonts w:cs="Times New Roman"/>
          <w:bCs/>
          <w:szCs w:val="26"/>
          <w:lang w:val="vi-VN"/>
        </w:rPr>
        <w:t>Đặc biệt em xin gửi lời cảm ơn chân thành nhất tớ</w:t>
      </w:r>
      <w:r w:rsidR="003A726E" w:rsidRPr="002D2FE2">
        <w:rPr>
          <w:rFonts w:cs="Times New Roman"/>
          <w:bCs/>
          <w:szCs w:val="26"/>
          <w:lang w:val="vi-VN"/>
        </w:rPr>
        <w:t>i cô</w:t>
      </w:r>
      <w:r w:rsidR="00354729" w:rsidRPr="002D2FE2">
        <w:rPr>
          <w:rFonts w:cs="Times New Roman"/>
          <w:bCs/>
          <w:szCs w:val="26"/>
          <w:lang w:val="vi-VN"/>
        </w:rPr>
        <w:t xml:space="preserve"> – TS</w:t>
      </w:r>
      <w:r w:rsidRPr="002D2FE2">
        <w:rPr>
          <w:rFonts w:cs="Times New Roman"/>
          <w:bCs/>
          <w:szCs w:val="26"/>
          <w:lang w:val="vi-VN"/>
        </w:rPr>
        <w:t>.</w:t>
      </w:r>
      <w:r w:rsidR="00762D40" w:rsidRPr="002D2FE2">
        <w:rPr>
          <w:rFonts w:cs="Times New Roman"/>
          <w:bCs/>
          <w:szCs w:val="26"/>
          <w:lang w:val="vi-VN"/>
        </w:rPr>
        <w:t xml:space="preserve">Lê Thị Thu Nga </w:t>
      </w:r>
      <w:r w:rsidRPr="002D2FE2">
        <w:rPr>
          <w:rFonts w:cs="Times New Roman"/>
          <w:bCs/>
          <w:szCs w:val="26"/>
          <w:lang w:val="vi-VN"/>
        </w:rPr>
        <w:t>đã quan tâm, giúp đỡ tận tình em hoàn thành tốt đồ án này trong thời gian qua.</w:t>
      </w:r>
    </w:p>
    <w:p w14:paraId="5082F00B" w14:textId="76870E58" w:rsidR="00CF249F" w:rsidRPr="002D2FE2" w:rsidRDefault="00CF249F" w:rsidP="00044325">
      <w:pPr>
        <w:spacing w:before="60" w:after="60" w:line="300" w:lineRule="auto"/>
        <w:ind w:firstLine="720"/>
        <w:rPr>
          <w:rFonts w:cs="Times New Roman"/>
          <w:bCs/>
          <w:szCs w:val="26"/>
          <w:lang w:val="vi-VN"/>
        </w:rPr>
      </w:pPr>
      <w:r w:rsidRPr="002D2FE2">
        <w:rPr>
          <w:rFonts w:cs="Times New Roman"/>
          <w:bCs/>
          <w:szCs w:val="26"/>
          <w:lang w:val="vi-VN"/>
        </w:rPr>
        <w:t xml:space="preserve">Với điều kiện thời gian cũng như kinh nghiệm còn hạn chế, đồ án này không thể tránh được những thiếu sót. Em rất mong nhận được sự chỉ bảo, đóng góp ý kiến của các thầy cô để em có điều kiện bổ sung, nâng cao </w:t>
      </w:r>
      <w:r w:rsidR="00D1100D" w:rsidRPr="002D2FE2">
        <w:rPr>
          <w:rFonts w:cs="Times New Roman"/>
          <w:bCs/>
          <w:szCs w:val="26"/>
          <w:lang w:val="vi-VN"/>
        </w:rPr>
        <w:t>kiến</w:t>
      </w:r>
      <w:r w:rsidRPr="002D2FE2">
        <w:rPr>
          <w:rFonts w:cs="Times New Roman"/>
          <w:bCs/>
          <w:szCs w:val="26"/>
          <w:lang w:val="vi-VN"/>
        </w:rPr>
        <w:t xml:space="preserve"> thức của mình, phục vụ tốt hơn công tác thực tế sau này.</w:t>
      </w:r>
    </w:p>
    <w:p w14:paraId="4A3FC603" w14:textId="77777777" w:rsidR="00CF249F" w:rsidRPr="002D2FE2" w:rsidRDefault="00CF249F" w:rsidP="00044325">
      <w:pPr>
        <w:spacing w:before="60" w:after="60" w:line="300" w:lineRule="auto"/>
        <w:rPr>
          <w:rFonts w:cs="Times New Roman"/>
          <w:bCs/>
          <w:szCs w:val="26"/>
          <w:lang w:val="vi-VN"/>
        </w:rPr>
      </w:pPr>
      <w:r w:rsidRPr="002D2FE2">
        <w:rPr>
          <w:rFonts w:cs="Times New Roman"/>
          <w:bCs/>
          <w:szCs w:val="26"/>
          <w:lang w:val="vi-VN"/>
        </w:rPr>
        <w:t>Em xin chân thành cảm ơn!</w:t>
      </w:r>
    </w:p>
    <w:bookmarkEnd w:id="5"/>
    <w:p w14:paraId="1C9EE941" w14:textId="3CAF708B" w:rsidR="00CF249F" w:rsidRDefault="00111987" w:rsidP="0017761E">
      <w:pPr>
        <w:spacing w:before="60" w:after="60" w:line="300" w:lineRule="auto"/>
        <w:jc w:val="left"/>
        <w:rPr>
          <w:lang w:val="vi-VN"/>
        </w:rPr>
      </w:pPr>
      <w:r w:rsidRPr="002D2FE2">
        <w:rPr>
          <w:lang w:val="vi-VN"/>
        </w:rPr>
        <w:br w:type="page"/>
      </w:r>
    </w:p>
    <w:p w14:paraId="4C53168C" w14:textId="216BFD03" w:rsidR="006B3988" w:rsidRDefault="002E5ED4" w:rsidP="006B3988">
      <w:pPr>
        <w:jc w:val="center"/>
        <w:rPr>
          <w:b/>
          <w:bCs/>
          <w:sz w:val="32"/>
          <w:szCs w:val="32"/>
          <w:lang w:val="vi-VN"/>
        </w:rPr>
      </w:pPr>
      <w:bookmarkStart w:id="6" w:name="_Toc104574337"/>
      <w:r w:rsidRPr="00054ACF">
        <w:rPr>
          <w:b/>
          <w:bCs/>
          <w:sz w:val="32"/>
          <w:szCs w:val="32"/>
          <w:lang w:val="vi-VN"/>
        </w:rPr>
        <w:lastRenderedPageBreak/>
        <w:t>MỤC LỤC</w:t>
      </w:r>
      <w:bookmarkEnd w:id="6"/>
    </w:p>
    <w:p w14:paraId="46D61483" w14:textId="77777777" w:rsidR="00D374AC" w:rsidRPr="00F208C9" w:rsidRDefault="00D374AC" w:rsidP="006B3988">
      <w:pPr>
        <w:jc w:val="center"/>
        <w:rPr>
          <w:b/>
          <w:bCs/>
          <w:sz w:val="32"/>
          <w:szCs w:val="32"/>
          <w:lang w:val="vi-VN"/>
        </w:rPr>
      </w:pPr>
    </w:p>
    <w:p w14:paraId="2E6B76EA" w14:textId="0F4E221B" w:rsidR="009A1F66" w:rsidRDefault="00604D2B">
      <w:pPr>
        <w:pStyle w:val="TOC1"/>
        <w:tabs>
          <w:tab w:val="right" w:leader="dot" w:pos="9062"/>
        </w:tabs>
        <w:rPr>
          <w:rFonts w:asciiTheme="minorHAnsi" w:eastAsiaTheme="minorEastAsia" w:hAnsiTheme="minorHAnsi"/>
          <w:b w:val="0"/>
          <w:noProof/>
          <w:sz w:val="22"/>
          <w:lang w:val="vi-VN" w:eastAsia="vi-VN"/>
        </w:rPr>
      </w:pPr>
      <w:r w:rsidRPr="00044325">
        <w:fldChar w:fldCharType="begin"/>
      </w:r>
      <w:r w:rsidRPr="00044325">
        <w:instrText xml:space="preserve"> TOC \o "1-3" \h \z \t "Title,1" </w:instrText>
      </w:r>
      <w:r w:rsidRPr="00044325">
        <w:fldChar w:fldCharType="separate"/>
      </w:r>
      <w:hyperlink w:anchor="_Toc104914565" w:history="1">
        <w:r w:rsidR="009A1F66" w:rsidRPr="00FB13A1">
          <w:rPr>
            <w:rStyle w:val="Hyperlink"/>
            <w:noProof/>
          </w:rPr>
          <w:t>LỜI MỞ ĐẦU</w:t>
        </w:r>
        <w:r w:rsidR="009A1F66">
          <w:rPr>
            <w:noProof/>
            <w:webHidden/>
          </w:rPr>
          <w:tab/>
        </w:r>
        <w:r w:rsidR="009A1F66">
          <w:rPr>
            <w:noProof/>
            <w:webHidden/>
          </w:rPr>
          <w:fldChar w:fldCharType="begin"/>
        </w:r>
        <w:r w:rsidR="009A1F66">
          <w:rPr>
            <w:noProof/>
            <w:webHidden/>
          </w:rPr>
          <w:instrText xml:space="preserve"> PAGEREF _Toc104914565 \h </w:instrText>
        </w:r>
        <w:r w:rsidR="009A1F66">
          <w:rPr>
            <w:noProof/>
            <w:webHidden/>
          </w:rPr>
        </w:r>
        <w:r w:rsidR="009A1F66">
          <w:rPr>
            <w:noProof/>
            <w:webHidden/>
          </w:rPr>
          <w:fldChar w:fldCharType="separate"/>
        </w:r>
        <w:r w:rsidR="009A1F66">
          <w:rPr>
            <w:noProof/>
            <w:webHidden/>
          </w:rPr>
          <w:t>1</w:t>
        </w:r>
        <w:r w:rsidR="009A1F66">
          <w:rPr>
            <w:noProof/>
            <w:webHidden/>
          </w:rPr>
          <w:fldChar w:fldCharType="end"/>
        </w:r>
      </w:hyperlink>
    </w:p>
    <w:p w14:paraId="6BBDBB95" w14:textId="69365CE3" w:rsidR="009A1F66" w:rsidRDefault="009A1F66">
      <w:pPr>
        <w:pStyle w:val="TOC1"/>
        <w:tabs>
          <w:tab w:val="left" w:pos="1760"/>
          <w:tab w:val="right" w:leader="dot" w:pos="9062"/>
        </w:tabs>
        <w:rPr>
          <w:rFonts w:asciiTheme="minorHAnsi" w:eastAsiaTheme="minorEastAsia" w:hAnsiTheme="minorHAnsi"/>
          <w:b w:val="0"/>
          <w:noProof/>
          <w:sz w:val="22"/>
          <w:lang w:val="vi-VN" w:eastAsia="vi-VN"/>
        </w:rPr>
      </w:pPr>
      <w:hyperlink w:anchor="_Toc104914566" w:history="1">
        <w:r w:rsidRPr="00FB13A1">
          <w:rPr>
            <w:rStyle w:val="Hyperlink"/>
            <w:rFonts w:cs="Times New Roman"/>
            <w:noProof/>
            <w14:scene3d>
              <w14:camera w14:prst="orthographicFront"/>
              <w14:lightRig w14:rig="threePt" w14:dir="t">
                <w14:rot w14:lat="0" w14:lon="0" w14:rev="0"/>
              </w14:lightRig>
            </w14:scene3d>
          </w:rPr>
          <w:t>CHƯƠNG 1</w:t>
        </w:r>
        <w:r>
          <w:rPr>
            <w:rFonts w:asciiTheme="minorHAnsi" w:eastAsiaTheme="minorEastAsia" w:hAnsiTheme="minorHAnsi"/>
            <w:b w:val="0"/>
            <w:noProof/>
            <w:sz w:val="22"/>
            <w:lang w:val="vi-VN" w:eastAsia="vi-VN"/>
          </w:rPr>
          <w:tab/>
        </w:r>
        <w:r w:rsidRPr="00FB13A1">
          <w:rPr>
            <w:rStyle w:val="Hyperlink"/>
            <w:noProof/>
          </w:rPr>
          <w:t>CƠ SỞ LÝ THUYẾT</w:t>
        </w:r>
        <w:r>
          <w:rPr>
            <w:noProof/>
            <w:webHidden/>
          </w:rPr>
          <w:tab/>
        </w:r>
        <w:r>
          <w:rPr>
            <w:noProof/>
            <w:webHidden/>
          </w:rPr>
          <w:fldChar w:fldCharType="begin"/>
        </w:r>
        <w:r>
          <w:rPr>
            <w:noProof/>
            <w:webHidden/>
          </w:rPr>
          <w:instrText xml:space="preserve"> PAGEREF _Toc104914566 \h </w:instrText>
        </w:r>
        <w:r>
          <w:rPr>
            <w:noProof/>
            <w:webHidden/>
          </w:rPr>
        </w:r>
        <w:r>
          <w:rPr>
            <w:noProof/>
            <w:webHidden/>
          </w:rPr>
          <w:fldChar w:fldCharType="separate"/>
        </w:r>
        <w:r>
          <w:rPr>
            <w:noProof/>
            <w:webHidden/>
          </w:rPr>
          <w:t>2</w:t>
        </w:r>
        <w:r>
          <w:rPr>
            <w:noProof/>
            <w:webHidden/>
          </w:rPr>
          <w:fldChar w:fldCharType="end"/>
        </w:r>
      </w:hyperlink>
    </w:p>
    <w:p w14:paraId="68D23564" w14:textId="01157B87"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67" w:history="1">
        <w:r w:rsidRPr="00FB13A1">
          <w:rPr>
            <w:rStyle w:val="Hyperlink"/>
            <w:noProof/>
          </w:rPr>
          <w:t>1.1</w:t>
        </w:r>
        <w:r>
          <w:rPr>
            <w:rFonts w:asciiTheme="minorHAnsi" w:eastAsiaTheme="minorEastAsia" w:hAnsiTheme="minorHAnsi"/>
            <w:b w:val="0"/>
            <w:noProof/>
            <w:sz w:val="22"/>
            <w:lang w:val="vi-VN" w:eastAsia="vi-VN"/>
          </w:rPr>
          <w:tab/>
        </w:r>
        <w:r w:rsidRPr="00FB13A1">
          <w:rPr>
            <w:rStyle w:val="Hyperlink"/>
            <w:noProof/>
          </w:rPr>
          <w:t>Khái quát về xử lý ảnh</w:t>
        </w:r>
        <w:r>
          <w:rPr>
            <w:noProof/>
            <w:webHidden/>
          </w:rPr>
          <w:tab/>
        </w:r>
        <w:r>
          <w:rPr>
            <w:noProof/>
            <w:webHidden/>
          </w:rPr>
          <w:fldChar w:fldCharType="begin"/>
        </w:r>
        <w:r>
          <w:rPr>
            <w:noProof/>
            <w:webHidden/>
          </w:rPr>
          <w:instrText xml:space="preserve"> PAGEREF _Toc104914567 \h </w:instrText>
        </w:r>
        <w:r>
          <w:rPr>
            <w:noProof/>
            <w:webHidden/>
          </w:rPr>
        </w:r>
        <w:r>
          <w:rPr>
            <w:noProof/>
            <w:webHidden/>
          </w:rPr>
          <w:fldChar w:fldCharType="separate"/>
        </w:r>
        <w:r>
          <w:rPr>
            <w:noProof/>
            <w:webHidden/>
          </w:rPr>
          <w:t>2</w:t>
        </w:r>
        <w:r>
          <w:rPr>
            <w:noProof/>
            <w:webHidden/>
          </w:rPr>
          <w:fldChar w:fldCharType="end"/>
        </w:r>
      </w:hyperlink>
    </w:p>
    <w:p w14:paraId="63573DAE" w14:textId="42A60C68"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68" w:history="1">
        <w:r w:rsidRPr="00FB13A1">
          <w:rPr>
            <w:rStyle w:val="Hyperlink"/>
            <w:noProof/>
          </w:rPr>
          <w:t>1.1.1</w:t>
        </w:r>
        <w:r>
          <w:rPr>
            <w:rFonts w:asciiTheme="minorHAnsi" w:eastAsiaTheme="minorEastAsia" w:hAnsiTheme="minorHAnsi"/>
            <w:noProof/>
            <w:sz w:val="22"/>
            <w:lang w:val="vi-VN" w:eastAsia="vi-VN"/>
          </w:rPr>
          <w:tab/>
        </w:r>
        <w:r w:rsidRPr="00FB13A1">
          <w:rPr>
            <w:rStyle w:val="Hyperlink"/>
            <w:noProof/>
          </w:rPr>
          <w:t>Một số khái niệm cơ bản</w:t>
        </w:r>
        <w:r>
          <w:rPr>
            <w:noProof/>
            <w:webHidden/>
          </w:rPr>
          <w:tab/>
        </w:r>
        <w:r>
          <w:rPr>
            <w:noProof/>
            <w:webHidden/>
          </w:rPr>
          <w:fldChar w:fldCharType="begin"/>
        </w:r>
        <w:r>
          <w:rPr>
            <w:noProof/>
            <w:webHidden/>
          </w:rPr>
          <w:instrText xml:space="preserve"> PAGEREF _Toc104914568 \h </w:instrText>
        </w:r>
        <w:r>
          <w:rPr>
            <w:noProof/>
            <w:webHidden/>
          </w:rPr>
        </w:r>
        <w:r>
          <w:rPr>
            <w:noProof/>
            <w:webHidden/>
          </w:rPr>
          <w:fldChar w:fldCharType="separate"/>
        </w:r>
        <w:r>
          <w:rPr>
            <w:noProof/>
            <w:webHidden/>
          </w:rPr>
          <w:t>2</w:t>
        </w:r>
        <w:r>
          <w:rPr>
            <w:noProof/>
            <w:webHidden/>
          </w:rPr>
          <w:fldChar w:fldCharType="end"/>
        </w:r>
      </w:hyperlink>
    </w:p>
    <w:p w14:paraId="24E61BD2" w14:textId="090AE27B"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69" w:history="1">
        <w:r w:rsidRPr="00FB13A1">
          <w:rPr>
            <w:rStyle w:val="Hyperlink"/>
            <w:noProof/>
          </w:rPr>
          <w:t>1.1.2</w:t>
        </w:r>
        <w:r>
          <w:rPr>
            <w:rFonts w:asciiTheme="minorHAnsi" w:eastAsiaTheme="minorEastAsia" w:hAnsiTheme="minorHAnsi"/>
            <w:noProof/>
            <w:sz w:val="22"/>
            <w:lang w:val="vi-VN" w:eastAsia="vi-VN"/>
          </w:rPr>
          <w:tab/>
        </w:r>
        <w:r w:rsidRPr="00FB13A1">
          <w:rPr>
            <w:rStyle w:val="Hyperlink"/>
            <w:noProof/>
          </w:rPr>
          <w:t>Một số ứng dụng trong xử lý ảnh</w:t>
        </w:r>
        <w:r>
          <w:rPr>
            <w:noProof/>
            <w:webHidden/>
          </w:rPr>
          <w:tab/>
        </w:r>
        <w:r>
          <w:rPr>
            <w:noProof/>
            <w:webHidden/>
          </w:rPr>
          <w:fldChar w:fldCharType="begin"/>
        </w:r>
        <w:r>
          <w:rPr>
            <w:noProof/>
            <w:webHidden/>
          </w:rPr>
          <w:instrText xml:space="preserve"> PAGEREF _Toc104914569 \h </w:instrText>
        </w:r>
        <w:r>
          <w:rPr>
            <w:noProof/>
            <w:webHidden/>
          </w:rPr>
        </w:r>
        <w:r>
          <w:rPr>
            <w:noProof/>
            <w:webHidden/>
          </w:rPr>
          <w:fldChar w:fldCharType="separate"/>
        </w:r>
        <w:r>
          <w:rPr>
            <w:noProof/>
            <w:webHidden/>
          </w:rPr>
          <w:t>2</w:t>
        </w:r>
        <w:r>
          <w:rPr>
            <w:noProof/>
            <w:webHidden/>
          </w:rPr>
          <w:fldChar w:fldCharType="end"/>
        </w:r>
      </w:hyperlink>
    </w:p>
    <w:p w14:paraId="2AC61870" w14:textId="08D1A2B4"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0" w:history="1">
        <w:r w:rsidRPr="00FB13A1">
          <w:rPr>
            <w:rStyle w:val="Hyperlink"/>
            <w:noProof/>
          </w:rPr>
          <w:t>1.1.3</w:t>
        </w:r>
        <w:r>
          <w:rPr>
            <w:rFonts w:asciiTheme="minorHAnsi" w:eastAsiaTheme="minorEastAsia" w:hAnsiTheme="minorHAnsi"/>
            <w:noProof/>
            <w:sz w:val="22"/>
            <w:lang w:val="vi-VN" w:eastAsia="vi-VN"/>
          </w:rPr>
          <w:tab/>
        </w:r>
        <w:r w:rsidRPr="00FB13A1">
          <w:rPr>
            <w:rStyle w:val="Hyperlink"/>
            <w:noProof/>
          </w:rPr>
          <w:t>Định nghĩa về histogram</w:t>
        </w:r>
        <w:r>
          <w:rPr>
            <w:noProof/>
            <w:webHidden/>
          </w:rPr>
          <w:tab/>
        </w:r>
        <w:r>
          <w:rPr>
            <w:noProof/>
            <w:webHidden/>
          </w:rPr>
          <w:fldChar w:fldCharType="begin"/>
        </w:r>
        <w:r>
          <w:rPr>
            <w:noProof/>
            <w:webHidden/>
          </w:rPr>
          <w:instrText xml:space="preserve"> PAGEREF _Toc104914570 \h </w:instrText>
        </w:r>
        <w:r>
          <w:rPr>
            <w:noProof/>
            <w:webHidden/>
          </w:rPr>
        </w:r>
        <w:r>
          <w:rPr>
            <w:noProof/>
            <w:webHidden/>
          </w:rPr>
          <w:fldChar w:fldCharType="separate"/>
        </w:r>
        <w:r>
          <w:rPr>
            <w:noProof/>
            <w:webHidden/>
          </w:rPr>
          <w:t>3</w:t>
        </w:r>
        <w:r>
          <w:rPr>
            <w:noProof/>
            <w:webHidden/>
          </w:rPr>
          <w:fldChar w:fldCharType="end"/>
        </w:r>
      </w:hyperlink>
    </w:p>
    <w:p w14:paraId="0CA44FAA" w14:textId="3ECBCFA4"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71" w:history="1">
        <w:r w:rsidRPr="00FB13A1">
          <w:rPr>
            <w:rStyle w:val="Hyperlink"/>
            <w:noProof/>
          </w:rPr>
          <w:t>1.2</w:t>
        </w:r>
        <w:r>
          <w:rPr>
            <w:rFonts w:asciiTheme="minorHAnsi" w:eastAsiaTheme="minorEastAsia" w:hAnsiTheme="minorHAnsi"/>
            <w:b w:val="0"/>
            <w:noProof/>
            <w:sz w:val="22"/>
            <w:lang w:val="vi-VN" w:eastAsia="vi-VN"/>
          </w:rPr>
          <w:tab/>
        </w:r>
        <w:r w:rsidRPr="00FB13A1">
          <w:rPr>
            <w:rStyle w:val="Hyperlink"/>
            <w:noProof/>
          </w:rPr>
          <w:t>Xử lý nâng cao chất lượng ảnh</w:t>
        </w:r>
        <w:r>
          <w:rPr>
            <w:noProof/>
            <w:webHidden/>
          </w:rPr>
          <w:tab/>
        </w:r>
        <w:r>
          <w:rPr>
            <w:noProof/>
            <w:webHidden/>
          </w:rPr>
          <w:fldChar w:fldCharType="begin"/>
        </w:r>
        <w:r>
          <w:rPr>
            <w:noProof/>
            <w:webHidden/>
          </w:rPr>
          <w:instrText xml:space="preserve"> PAGEREF _Toc104914571 \h </w:instrText>
        </w:r>
        <w:r>
          <w:rPr>
            <w:noProof/>
            <w:webHidden/>
          </w:rPr>
        </w:r>
        <w:r>
          <w:rPr>
            <w:noProof/>
            <w:webHidden/>
          </w:rPr>
          <w:fldChar w:fldCharType="separate"/>
        </w:r>
        <w:r>
          <w:rPr>
            <w:noProof/>
            <w:webHidden/>
          </w:rPr>
          <w:t>5</w:t>
        </w:r>
        <w:r>
          <w:rPr>
            <w:noProof/>
            <w:webHidden/>
          </w:rPr>
          <w:fldChar w:fldCharType="end"/>
        </w:r>
      </w:hyperlink>
    </w:p>
    <w:p w14:paraId="1690F178" w14:textId="1EC8FA36"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2" w:history="1">
        <w:r w:rsidRPr="00FB13A1">
          <w:rPr>
            <w:rStyle w:val="Hyperlink"/>
            <w:noProof/>
          </w:rPr>
          <w:t>1.2.1</w:t>
        </w:r>
        <w:r>
          <w:rPr>
            <w:rFonts w:asciiTheme="minorHAnsi" w:eastAsiaTheme="minorEastAsia" w:hAnsiTheme="minorHAnsi"/>
            <w:noProof/>
            <w:sz w:val="22"/>
            <w:lang w:val="vi-VN" w:eastAsia="vi-VN"/>
          </w:rPr>
          <w:tab/>
        </w:r>
        <w:r w:rsidRPr="00FB13A1">
          <w:rPr>
            <w:rStyle w:val="Hyperlink"/>
            <w:noProof/>
          </w:rPr>
          <w:t>Khái niệm và phân loại các kiểu cải thiện ảnh</w:t>
        </w:r>
        <w:r>
          <w:rPr>
            <w:noProof/>
            <w:webHidden/>
          </w:rPr>
          <w:tab/>
        </w:r>
        <w:r>
          <w:rPr>
            <w:noProof/>
            <w:webHidden/>
          </w:rPr>
          <w:fldChar w:fldCharType="begin"/>
        </w:r>
        <w:r>
          <w:rPr>
            <w:noProof/>
            <w:webHidden/>
          </w:rPr>
          <w:instrText xml:space="preserve"> PAGEREF _Toc104914572 \h </w:instrText>
        </w:r>
        <w:r>
          <w:rPr>
            <w:noProof/>
            <w:webHidden/>
          </w:rPr>
        </w:r>
        <w:r>
          <w:rPr>
            <w:noProof/>
            <w:webHidden/>
          </w:rPr>
          <w:fldChar w:fldCharType="separate"/>
        </w:r>
        <w:r>
          <w:rPr>
            <w:noProof/>
            <w:webHidden/>
          </w:rPr>
          <w:t>5</w:t>
        </w:r>
        <w:r>
          <w:rPr>
            <w:noProof/>
            <w:webHidden/>
          </w:rPr>
          <w:fldChar w:fldCharType="end"/>
        </w:r>
      </w:hyperlink>
    </w:p>
    <w:p w14:paraId="518C51B9" w14:textId="5DC117A0"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3" w:history="1">
        <w:r w:rsidRPr="00FB13A1">
          <w:rPr>
            <w:rStyle w:val="Hyperlink"/>
            <w:noProof/>
          </w:rPr>
          <w:t>1.2.2</w:t>
        </w:r>
        <w:r>
          <w:rPr>
            <w:rFonts w:asciiTheme="minorHAnsi" w:eastAsiaTheme="minorEastAsia" w:hAnsiTheme="minorHAnsi"/>
            <w:noProof/>
            <w:sz w:val="22"/>
            <w:lang w:val="vi-VN" w:eastAsia="vi-VN"/>
          </w:rPr>
          <w:tab/>
        </w:r>
        <w:r w:rsidRPr="00FB13A1">
          <w:rPr>
            <w:rStyle w:val="Hyperlink"/>
            <w:noProof/>
          </w:rPr>
          <w:t>Cải thiện ảnh sử dụng các toán tử điểm</w:t>
        </w:r>
        <w:r>
          <w:rPr>
            <w:noProof/>
            <w:webHidden/>
          </w:rPr>
          <w:tab/>
        </w:r>
        <w:r>
          <w:rPr>
            <w:noProof/>
            <w:webHidden/>
          </w:rPr>
          <w:fldChar w:fldCharType="begin"/>
        </w:r>
        <w:r>
          <w:rPr>
            <w:noProof/>
            <w:webHidden/>
          </w:rPr>
          <w:instrText xml:space="preserve"> PAGEREF _Toc104914573 \h </w:instrText>
        </w:r>
        <w:r>
          <w:rPr>
            <w:noProof/>
            <w:webHidden/>
          </w:rPr>
        </w:r>
        <w:r>
          <w:rPr>
            <w:noProof/>
            <w:webHidden/>
          </w:rPr>
          <w:fldChar w:fldCharType="separate"/>
        </w:r>
        <w:r>
          <w:rPr>
            <w:noProof/>
            <w:webHidden/>
          </w:rPr>
          <w:t>6</w:t>
        </w:r>
        <w:r>
          <w:rPr>
            <w:noProof/>
            <w:webHidden/>
          </w:rPr>
          <w:fldChar w:fldCharType="end"/>
        </w:r>
      </w:hyperlink>
    </w:p>
    <w:p w14:paraId="0F280AD7" w14:textId="1739039C"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4" w:history="1">
        <w:r w:rsidRPr="00FB13A1">
          <w:rPr>
            <w:rStyle w:val="Hyperlink"/>
            <w:noProof/>
          </w:rPr>
          <w:t>1.2.3</w:t>
        </w:r>
        <w:r>
          <w:rPr>
            <w:rFonts w:asciiTheme="minorHAnsi" w:eastAsiaTheme="minorEastAsia" w:hAnsiTheme="minorHAnsi"/>
            <w:noProof/>
            <w:sz w:val="22"/>
            <w:lang w:val="vi-VN" w:eastAsia="vi-VN"/>
          </w:rPr>
          <w:tab/>
        </w:r>
        <w:r w:rsidRPr="00FB13A1">
          <w:rPr>
            <w:rStyle w:val="Hyperlink"/>
            <w:noProof/>
          </w:rPr>
          <w:t>Cải thiện ảnh sử dụng các toán tử không gian</w:t>
        </w:r>
        <w:r>
          <w:rPr>
            <w:noProof/>
            <w:webHidden/>
          </w:rPr>
          <w:tab/>
        </w:r>
        <w:r>
          <w:rPr>
            <w:noProof/>
            <w:webHidden/>
          </w:rPr>
          <w:fldChar w:fldCharType="begin"/>
        </w:r>
        <w:r>
          <w:rPr>
            <w:noProof/>
            <w:webHidden/>
          </w:rPr>
          <w:instrText xml:space="preserve"> PAGEREF _Toc104914574 \h </w:instrText>
        </w:r>
        <w:r>
          <w:rPr>
            <w:noProof/>
            <w:webHidden/>
          </w:rPr>
        </w:r>
        <w:r>
          <w:rPr>
            <w:noProof/>
            <w:webHidden/>
          </w:rPr>
          <w:fldChar w:fldCharType="separate"/>
        </w:r>
        <w:r>
          <w:rPr>
            <w:noProof/>
            <w:webHidden/>
          </w:rPr>
          <w:t>9</w:t>
        </w:r>
        <w:r>
          <w:rPr>
            <w:noProof/>
            <w:webHidden/>
          </w:rPr>
          <w:fldChar w:fldCharType="end"/>
        </w:r>
      </w:hyperlink>
    </w:p>
    <w:p w14:paraId="0E348B69" w14:textId="43F8367A"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75" w:history="1">
        <w:r w:rsidRPr="00FB13A1">
          <w:rPr>
            <w:rStyle w:val="Hyperlink"/>
            <w:noProof/>
          </w:rPr>
          <w:t>1.3</w:t>
        </w:r>
        <w:r>
          <w:rPr>
            <w:rFonts w:asciiTheme="minorHAnsi" w:eastAsiaTheme="minorEastAsia" w:hAnsiTheme="minorHAnsi"/>
            <w:b w:val="0"/>
            <w:noProof/>
            <w:sz w:val="22"/>
            <w:lang w:val="vi-VN" w:eastAsia="vi-VN"/>
          </w:rPr>
          <w:tab/>
        </w:r>
        <w:r w:rsidRPr="00FB13A1">
          <w:rPr>
            <w:rStyle w:val="Hyperlink"/>
            <w:noProof/>
          </w:rPr>
          <w:t>Khôi phục ảnh</w:t>
        </w:r>
        <w:r>
          <w:rPr>
            <w:noProof/>
            <w:webHidden/>
          </w:rPr>
          <w:tab/>
        </w:r>
        <w:r>
          <w:rPr>
            <w:noProof/>
            <w:webHidden/>
          </w:rPr>
          <w:fldChar w:fldCharType="begin"/>
        </w:r>
        <w:r>
          <w:rPr>
            <w:noProof/>
            <w:webHidden/>
          </w:rPr>
          <w:instrText xml:space="preserve"> PAGEREF _Toc104914575 \h </w:instrText>
        </w:r>
        <w:r>
          <w:rPr>
            <w:noProof/>
            <w:webHidden/>
          </w:rPr>
        </w:r>
        <w:r>
          <w:rPr>
            <w:noProof/>
            <w:webHidden/>
          </w:rPr>
          <w:fldChar w:fldCharType="separate"/>
        </w:r>
        <w:r>
          <w:rPr>
            <w:noProof/>
            <w:webHidden/>
          </w:rPr>
          <w:t>16</w:t>
        </w:r>
        <w:r>
          <w:rPr>
            <w:noProof/>
            <w:webHidden/>
          </w:rPr>
          <w:fldChar w:fldCharType="end"/>
        </w:r>
      </w:hyperlink>
    </w:p>
    <w:p w14:paraId="10D5028E" w14:textId="7F5B2A9A"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6" w:history="1">
        <w:r w:rsidRPr="00FB13A1">
          <w:rPr>
            <w:rStyle w:val="Hyperlink"/>
            <w:noProof/>
          </w:rPr>
          <w:t>1.3.1</w:t>
        </w:r>
        <w:r>
          <w:rPr>
            <w:rFonts w:asciiTheme="minorHAnsi" w:eastAsiaTheme="minorEastAsia" w:hAnsiTheme="minorHAnsi"/>
            <w:noProof/>
            <w:sz w:val="22"/>
            <w:lang w:val="vi-VN" w:eastAsia="vi-VN"/>
          </w:rPr>
          <w:tab/>
        </w:r>
        <w:r w:rsidRPr="00FB13A1">
          <w:rPr>
            <w:rStyle w:val="Hyperlink"/>
            <w:noProof/>
          </w:rPr>
          <w:t>Nhiễu và mô hình nhiễu</w:t>
        </w:r>
        <w:r>
          <w:rPr>
            <w:noProof/>
            <w:webHidden/>
          </w:rPr>
          <w:tab/>
        </w:r>
        <w:r>
          <w:rPr>
            <w:noProof/>
            <w:webHidden/>
          </w:rPr>
          <w:fldChar w:fldCharType="begin"/>
        </w:r>
        <w:r>
          <w:rPr>
            <w:noProof/>
            <w:webHidden/>
          </w:rPr>
          <w:instrText xml:space="preserve"> PAGEREF _Toc104914576 \h </w:instrText>
        </w:r>
        <w:r>
          <w:rPr>
            <w:noProof/>
            <w:webHidden/>
          </w:rPr>
        </w:r>
        <w:r>
          <w:rPr>
            <w:noProof/>
            <w:webHidden/>
          </w:rPr>
          <w:fldChar w:fldCharType="separate"/>
        </w:r>
        <w:r>
          <w:rPr>
            <w:noProof/>
            <w:webHidden/>
          </w:rPr>
          <w:t>16</w:t>
        </w:r>
        <w:r>
          <w:rPr>
            <w:noProof/>
            <w:webHidden/>
          </w:rPr>
          <w:fldChar w:fldCharType="end"/>
        </w:r>
      </w:hyperlink>
    </w:p>
    <w:p w14:paraId="56CFB908" w14:textId="2D6360AF"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7" w:history="1">
        <w:r w:rsidRPr="00FB13A1">
          <w:rPr>
            <w:rStyle w:val="Hyperlink"/>
            <w:noProof/>
          </w:rPr>
          <w:t>1.3.2</w:t>
        </w:r>
        <w:r>
          <w:rPr>
            <w:rFonts w:asciiTheme="minorHAnsi" w:eastAsiaTheme="minorEastAsia" w:hAnsiTheme="minorHAnsi"/>
            <w:noProof/>
            <w:sz w:val="22"/>
            <w:lang w:val="vi-VN" w:eastAsia="vi-VN"/>
          </w:rPr>
          <w:tab/>
        </w:r>
        <w:r w:rsidRPr="00FB13A1">
          <w:rPr>
            <w:rStyle w:val="Hyperlink"/>
            <w:noProof/>
          </w:rPr>
          <w:t>Các loại nhiễu</w:t>
        </w:r>
        <w:r>
          <w:rPr>
            <w:noProof/>
            <w:webHidden/>
          </w:rPr>
          <w:tab/>
        </w:r>
        <w:r>
          <w:rPr>
            <w:noProof/>
            <w:webHidden/>
          </w:rPr>
          <w:fldChar w:fldCharType="begin"/>
        </w:r>
        <w:r>
          <w:rPr>
            <w:noProof/>
            <w:webHidden/>
          </w:rPr>
          <w:instrText xml:space="preserve"> PAGEREF _Toc104914577 \h </w:instrText>
        </w:r>
        <w:r>
          <w:rPr>
            <w:noProof/>
            <w:webHidden/>
          </w:rPr>
        </w:r>
        <w:r>
          <w:rPr>
            <w:noProof/>
            <w:webHidden/>
          </w:rPr>
          <w:fldChar w:fldCharType="separate"/>
        </w:r>
        <w:r>
          <w:rPr>
            <w:noProof/>
            <w:webHidden/>
          </w:rPr>
          <w:t>16</w:t>
        </w:r>
        <w:r>
          <w:rPr>
            <w:noProof/>
            <w:webHidden/>
          </w:rPr>
          <w:fldChar w:fldCharType="end"/>
        </w:r>
      </w:hyperlink>
    </w:p>
    <w:p w14:paraId="79FA51A0" w14:textId="3AD68582"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8" w:history="1">
        <w:r w:rsidRPr="00FB13A1">
          <w:rPr>
            <w:rStyle w:val="Hyperlink"/>
            <w:noProof/>
          </w:rPr>
          <w:t>1.3.3</w:t>
        </w:r>
        <w:r>
          <w:rPr>
            <w:rFonts w:asciiTheme="minorHAnsi" w:eastAsiaTheme="minorEastAsia" w:hAnsiTheme="minorHAnsi"/>
            <w:noProof/>
            <w:sz w:val="22"/>
            <w:lang w:val="vi-VN" w:eastAsia="vi-VN"/>
          </w:rPr>
          <w:tab/>
        </w:r>
        <w:r w:rsidRPr="00FB13A1">
          <w:rPr>
            <w:rStyle w:val="Hyperlink"/>
            <w:noProof/>
          </w:rPr>
          <w:t>Các kỹ thuật lọc nhiễu</w:t>
        </w:r>
        <w:r>
          <w:rPr>
            <w:noProof/>
            <w:webHidden/>
          </w:rPr>
          <w:tab/>
        </w:r>
        <w:r>
          <w:rPr>
            <w:noProof/>
            <w:webHidden/>
          </w:rPr>
          <w:fldChar w:fldCharType="begin"/>
        </w:r>
        <w:r>
          <w:rPr>
            <w:noProof/>
            <w:webHidden/>
          </w:rPr>
          <w:instrText xml:space="preserve"> PAGEREF _Toc104914578 \h </w:instrText>
        </w:r>
        <w:r>
          <w:rPr>
            <w:noProof/>
            <w:webHidden/>
          </w:rPr>
        </w:r>
        <w:r>
          <w:rPr>
            <w:noProof/>
            <w:webHidden/>
          </w:rPr>
          <w:fldChar w:fldCharType="separate"/>
        </w:r>
        <w:r>
          <w:rPr>
            <w:noProof/>
            <w:webHidden/>
          </w:rPr>
          <w:t>17</w:t>
        </w:r>
        <w:r>
          <w:rPr>
            <w:noProof/>
            <w:webHidden/>
          </w:rPr>
          <w:fldChar w:fldCharType="end"/>
        </w:r>
      </w:hyperlink>
    </w:p>
    <w:p w14:paraId="131A72A5" w14:textId="763B1FD8"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79" w:history="1">
        <w:r w:rsidRPr="00FB13A1">
          <w:rPr>
            <w:rStyle w:val="Hyperlink"/>
            <w:noProof/>
          </w:rPr>
          <w:t>1.4</w:t>
        </w:r>
        <w:r>
          <w:rPr>
            <w:rFonts w:asciiTheme="minorHAnsi" w:eastAsiaTheme="minorEastAsia" w:hAnsiTheme="minorHAnsi"/>
            <w:b w:val="0"/>
            <w:noProof/>
            <w:sz w:val="22"/>
            <w:lang w:val="vi-VN" w:eastAsia="vi-VN"/>
          </w:rPr>
          <w:tab/>
        </w:r>
        <w:r w:rsidRPr="00FB13A1">
          <w:rPr>
            <w:rStyle w:val="Hyperlink"/>
            <w:noProof/>
          </w:rPr>
          <w:t>Không gian màu</w:t>
        </w:r>
        <w:r>
          <w:rPr>
            <w:noProof/>
            <w:webHidden/>
          </w:rPr>
          <w:tab/>
        </w:r>
        <w:r>
          <w:rPr>
            <w:noProof/>
            <w:webHidden/>
          </w:rPr>
          <w:fldChar w:fldCharType="begin"/>
        </w:r>
        <w:r>
          <w:rPr>
            <w:noProof/>
            <w:webHidden/>
          </w:rPr>
          <w:instrText xml:space="preserve"> PAGEREF _Toc104914579 \h </w:instrText>
        </w:r>
        <w:r>
          <w:rPr>
            <w:noProof/>
            <w:webHidden/>
          </w:rPr>
        </w:r>
        <w:r>
          <w:rPr>
            <w:noProof/>
            <w:webHidden/>
          </w:rPr>
          <w:fldChar w:fldCharType="separate"/>
        </w:r>
        <w:r>
          <w:rPr>
            <w:noProof/>
            <w:webHidden/>
          </w:rPr>
          <w:t>19</w:t>
        </w:r>
        <w:r>
          <w:rPr>
            <w:noProof/>
            <w:webHidden/>
          </w:rPr>
          <w:fldChar w:fldCharType="end"/>
        </w:r>
      </w:hyperlink>
    </w:p>
    <w:p w14:paraId="78ACDFCE" w14:textId="1183D2CD"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0" w:history="1">
        <w:r w:rsidRPr="00FB13A1">
          <w:rPr>
            <w:rStyle w:val="Hyperlink"/>
            <w:noProof/>
          </w:rPr>
          <w:t>1.4.1</w:t>
        </w:r>
        <w:r>
          <w:rPr>
            <w:rFonts w:asciiTheme="minorHAnsi" w:eastAsiaTheme="minorEastAsia" w:hAnsiTheme="minorHAnsi"/>
            <w:noProof/>
            <w:sz w:val="22"/>
            <w:lang w:val="vi-VN" w:eastAsia="vi-VN"/>
          </w:rPr>
          <w:tab/>
        </w:r>
        <w:r w:rsidRPr="00FB13A1">
          <w:rPr>
            <w:rStyle w:val="Hyperlink"/>
            <w:noProof/>
          </w:rPr>
          <w:t>Không gian màu HSV</w:t>
        </w:r>
        <w:r>
          <w:rPr>
            <w:noProof/>
            <w:webHidden/>
          </w:rPr>
          <w:tab/>
        </w:r>
        <w:r>
          <w:rPr>
            <w:noProof/>
            <w:webHidden/>
          </w:rPr>
          <w:fldChar w:fldCharType="begin"/>
        </w:r>
        <w:r>
          <w:rPr>
            <w:noProof/>
            <w:webHidden/>
          </w:rPr>
          <w:instrText xml:space="preserve"> PAGEREF _Toc104914580 \h </w:instrText>
        </w:r>
        <w:r>
          <w:rPr>
            <w:noProof/>
            <w:webHidden/>
          </w:rPr>
        </w:r>
        <w:r>
          <w:rPr>
            <w:noProof/>
            <w:webHidden/>
          </w:rPr>
          <w:fldChar w:fldCharType="separate"/>
        </w:r>
        <w:r>
          <w:rPr>
            <w:noProof/>
            <w:webHidden/>
          </w:rPr>
          <w:t>19</w:t>
        </w:r>
        <w:r>
          <w:rPr>
            <w:noProof/>
            <w:webHidden/>
          </w:rPr>
          <w:fldChar w:fldCharType="end"/>
        </w:r>
      </w:hyperlink>
    </w:p>
    <w:p w14:paraId="1B12E710" w14:textId="79AF1D75"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1" w:history="1">
        <w:r w:rsidRPr="00FB13A1">
          <w:rPr>
            <w:rStyle w:val="Hyperlink"/>
            <w:noProof/>
          </w:rPr>
          <w:t>1.4.2</w:t>
        </w:r>
        <w:r>
          <w:rPr>
            <w:rFonts w:asciiTheme="minorHAnsi" w:eastAsiaTheme="minorEastAsia" w:hAnsiTheme="minorHAnsi"/>
            <w:noProof/>
            <w:sz w:val="22"/>
            <w:lang w:val="vi-VN" w:eastAsia="vi-VN"/>
          </w:rPr>
          <w:tab/>
        </w:r>
        <w:r w:rsidRPr="00FB13A1">
          <w:rPr>
            <w:rStyle w:val="Hyperlink"/>
            <w:noProof/>
          </w:rPr>
          <w:t>Không gian màu RBG</w:t>
        </w:r>
        <w:r>
          <w:rPr>
            <w:noProof/>
            <w:webHidden/>
          </w:rPr>
          <w:tab/>
        </w:r>
        <w:r>
          <w:rPr>
            <w:noProof/>
            <w:webHidden/>
          </w:rPr>
          <w:fldChar w:fldCharType="begin"/>
        </w:r>
        <w:r>
          <w:rPr>
            <w:noProof/>
            <w:webHidden/>
          </w:rPr>
          <w:instrText xml:space="preserve"> PAGEREF _Toc104914581 \h </w:instrText>
        </w:r>
        <w:r>
          <w:rPr>
            <w:noProof/>
            <w:webHidden/>
          </w:rPr>
        </w:r>
        <w:r>
          <w:rPr>
            <w:noProof/>
            <w:webHidden/>
          </w:rPr>
          <w:fldChar w:fldCharType="separate"/>
        </w:r>
        <w:r>
          <w:rPr>
            <w:noProof/>
            <w:webHidden/>
          </w:rPr>
          <w:t>20</w:t>
        </w:r>
        <w:r>
          <w:rPr>
            <w:noProof/>
            <w:webHidden/>
          </w:rPr>
          <w:fldChar w:fldCharType="end"/>
        </w:r>
      </w:hyperlink>
    </w:p>
    <w:p w14:paraId="3F3702CA" w14:textId="066BE5EC"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2" w:history="1">
        <w:r w:rsidRPr="00FB13A1">
          <w:rPr>
            <w:rStyle w:val="Hyperlink"/>
            <w:noProof/>
          </w:rPr>
          <w:t>1.4.3</w:t>
        </w:r>
        <w:r>
          <w:rPr>
            <w:rFonts w:asciiTheme="minorHAnsi" w:eastAsiaTheme="minorEastAsia" w:hAnsiTheme="minorHAnsi"/>
            <w:noProof/>
            <w:sz w:val="22"/>
            <w:lang w:val="vi-VN" w:eastAsia="vi-VN"/>
          </w:rPr>
          <w:tab/>
        </w:r>
        <w:r w:rsidRPr="00FB13A1">
          <w:rPr>
            <w:rStyle w:val="Hyperlink"/>
            <w:noProof/>
          </w:rPr>
          <w:t>Không gian màu CMYK</w:t>
        </w:r>
        <w:r>
          <w:rPr>
            <w:noProof/>
            <w:webHidden/>
          </w:rPr>
          <w:tab/>
        </w:r>
        <w:r>
          <w:rPr>
            <w:noProof/>
            <w:webHidden/>
          </w:rPr>
          <w:fldChar w:fldCharType="begin"/>
        </w:r>
        <w:r>
          <w:rPr>
            <w:noProof/>
            <w:webHidden/>
          </w:rPr>
          <w:instrText xml:space="preserve"> PAGEREF _Toc104914582 \h </w:instrText>
        </w:r>
        <w:r>
          <w:rPr>
            <w:noProof/>
            <w:webHidden/>
          </w:rPr>
        </w:r>
        <w:r>
          <w:rPr>
            <w:noProof/>
            <w:webHidden/>
          </w:rPr>
          <w:fldChar w:fldCharType="separate"/>
        </w:r>
        <w:r>
          <w:rPr>
            <w:noProof/>
            <w:webHidden/>
          </w:rPr>
          <w:t>21</w:t>
        </w:r>
        <w:r>
          <w:rPr>
            <w:noProof/>
            <w:webHidden/>
          </w:rPr>
          <w:fldChar w:fldCharType="end"/>
        </w:r>
      </w:hyperlink>
    </w:p>
    <w:p w14:paraId="3C72DF24" w14:textId="6DF17C3C" w:rsidR="009A1F66" w:rsidRDefault="009A1F66">
      <w:pPr>
        <w:pStyle w:val="TOC1"/>
        <w:tabs>
          <w:tab w:val="left" w:pos="1760"/>
          <w:tab w:val="right" w:leader="dot" w:pos="9062"/>
        </w:tabs>
        <w:rPr>
          <w:rFonts w:asciiTheme="minorHAnsi" w:eastAsiaTheme="minorEastAsia" w:hAnsiTheme="minorHAnsi"/>
          <w:b w:val="0"/>
          <w:noProof/>
          <w:sz w:val="22"/>
          <w:lang w:val="vi-VN" w:eastAsia="vi-VN"/>
        </w:rPr>
      </w:pPr>
      <w:hyperlink w:anchor="_Toc104914583" w:history="1">
        <w:r w:rsidRPr="00FB13A1">
          <w:rPr>
            <w:rStyle w:val="Hyperlink"/>
            <w:rFonts w:cs="Times New Roman"/>
            <w:noProof/>
            <w14:scene3d>
              <w14:camera w14:prst="orthographicFront"/>
              <w14:lightRig w14:rig="threePt" w14:dir="t">
                <w14:rot w14:lat="0" w14:lon="0" w14:rev="0"/>
              </w14:lightRig>
            </w14:scene3d>
          </w:rPr>
          <w:t>CHƯƠNG 2</w:t>
        </w:r>
        <w:r>
          <w:rPr>
            <w:rFonts w:asciiTheme="minorHAnsi" w:eastAsiaTheme="minorEastAsia" w:hAnsiTheme="minorHAnsi"/>
            <w:b w:val="0"/>
            <w:noProof/>
            <w:sz w:val="22"/>
            <w:lang w:val="vi-VN" w:eastAsia="vi-VN"/>
          </w:rPr>
          <w:tab/>
        </w:r>
        <w:r w:rsidRPr="00FB13A1">
          <w:rPr>
            <w:rStyle w:val="Hyperlink"/>
            <w:noProof/>
          </w:rPr>
          <w:t>PHÂN TÍCH THIẾT KẾ HỆ THỐNG</w:t>
        </w:r>
        <w:r>
          <w:rPr>
            <w:noProof/>
            <w:webHidden/>
          </w:rPr>
          <w:tab/>
        </w:r>
        <w:r>
          <w:rPr>
            <w:noProof/>
            <w:webHidden/>
          </w:rPr>
          <w:fldChar w:fldCharType="begin"/>
        </w:r>
        <w:r>
          <w:rPr>
            <w:noProof/>
            <w:webHidden/>
          </w:rPr>
          <w:instrText xml:space="preserve"> PAGEREF _Toc104914583 \h </w:instrText>
        </w:r>
        <w:r>
          <w:rPr>
            <w:noProof/>
            <w:webHidden/>
          </w:rPr>
        </w:r>
        <w:r>
          <w:rPr>
            <w:noProof/>
            <w:webHidden/>
          </w:rPr>
          <w:fldChar w:fldCharType="separate"/>
        </w:r>
        <w:r>
          <w:rPr>
            <w:noProof/>
            <w:webHidden/>
          </w:rPr>
          <w:t>22</w:t>
        </w:r>
        <w:r>
          <w:rPr>
            <w:noProof/>
            <w:webHidden/>
          </w:rPr>
          <w:fldChar w:fldCharType="end"/>
        </w:r>
      </w:hyperlink>
    </w:p>
    <w:p w14:paraId="1DE7472A" w14:textId="75FCB873"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84" w:history="1">
        <w:r w:rsidRPr="00FB13A1">
          <w:rPr>
            <w:rStyle w:val="Hyperlink"/>
            <w:noProof/>
          </w:rPr>
          <w:t>2.1</w:t>
        </w:r>
        <w:r>
          <w:rPr>
            <w:rFonts w:asciiTheme="minorHAnsi" w:eastAsiaTheme="minorEastAsia" w:hAnsiTheme="minorHAnsi"/>
            <w:b w:val="0"/>
            <w:noProof/>
            <w:sz w:val="22"/>
            <w:lang w:val="vi-VN" w:eastAsia="vi-VN"/>
          </w:rPr>
          <w:tab/>
        </w:r>
        <w:r w:rsidRPr="00FB13A1">
          <w:rPr>
            <w:rStyle w:val="Hyperlink"/>
            <w:noProof/>
          </w:rPr>
          <w:t>Mô tả yêu cầu</w:t>
        </w:r>
        <w:r>
          <w:rPr>
            <w:noProof/>
            <w:webHidden/>
          </w:rPr>
          <w:tab/>
        </w:r>
        <w:r>
          <w:rPr>
            <w:noProof/>
            <w:webHidden/>
          </w:rPr>
          <w:fldChar w:fldCharType="begin"/>
        </w:r>
        <w:r>
          <w:rPr>
            <w:noProof/>
            <w:webHidden/>
          </w:rPr>
          <w:instrText xml:space="preserve"> PAGEREF _Toc104914584 \h </w:instrText>
        </w:r>
        <w:r>
          <w:rPr>
            <w:noProof/>
            <w:webHidden/>
          </w:rPr>
        </w:r>
        <w:r>
          <w:rPr>
            <w:noProof/>
            <w:webHidden/>
          </w:rPr>
          <w:fldChar w:fldCharType="separate"/>
        </w:r>
        <w:r>
          <w:rPr>
            <w:noProof/>
            <w:webHidden/>
          </w:rPr>
          <w:t>22</w:t>
        </w:r>
        <w:r>
          <w:rPr>
            <w:noProof/>
            <w:webHidden/>
          </w:rPr>
          <w:fldChar w:fldCharType="end"/>
        </w:r>
      </w:hyperlink>
    </w:p>
    <w:p w14:paraId="4CA1DCFD" w14:textId="5A6FC6AA"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85" w:history="1">
        <w:r w:rsidRPr="00FB13A1">
          <w:rPr>
            <w:rStyle w:val="Hyperlink"/>
            <w:noProof/>
          </w:rPr>
          <w:t>2.2</w:t>
        </w:r>
        <w:r>
          <w:rPr>
            <w:rFonts w:asciiTheme="minorHAnsi" w:eastAsiaTheme="minorEastAsia" w:hAnsiTheme="minorHAnsi"/>
            <w:b w:val="0"/>
            <w:noProof/>
            <w:sz w:val="22"/>
            <w:lang w:val="vi-VN" w:eastAsia="vi-VN"/>
          </w:rPr>
          <w:tab/>
        </w:r>
        <w:r w:rsidRPr="00FB13A1">
          <w:rPr>
            <w:rStyle w:val="Hyperlink"/>
            <w:noProof/>
          </w:rPr>
          <w:t>Ngôn ngữ lập trình và các thư viện hỗ trợ</w:t>
        </w:r>
        <w:r>
          <w:rPr>
            <w:noProof/>
            <w:webHidden/>
          </w:rPr>
          <w:tab/>
        </w:r>
        <w:r>
          <w:rPr>
            <w:noProof/>
            <w:webHidden/>
          </w:rPr>
          <w:fldChar w:fldCharType="begin"/>
        </w:r>
        <w:r>
          <w:rPr>
            <w:noProof/>
            <w:webHidden/>
          </w:rPr>
          <w:instrText xml:space="preserve"> PAGEREF _Toc104914585 \h </w:instrText>
        </w:r>
        <w:r>
          <w:rPr>
            <w:noProof/>
            <w:webHidden/>
          </w:rPr>
        </w:r>
        <w:r>
          <w:rPr>
            <w:noProof/>
            <w:webHidden/>
          </w:rPr>
          <w:fldChar w:fldCharType="separate"/>
        </w:r>
        <w:r>
          <w:rPr>
            <w:noProof/>
            <w:webHidden/>
          </w:rPr>
          <w:t>22</w:t>
        </w:r>
        <w:r>
          <w:rPr>
            <w:noProof/>
            <w:webHidden/>
          </w:rPr>
          <w:fldChar w:fldCharType="end"/>
        </w:r>
      </w:hyperlink>
    </w:p>
    <w:p w14:paraId="78A7C1BB" w14:textId="5BA0E781"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86" w:history="1">
        <w:r w:rsidRPr="00FB13A1">
          <w:rPr>
            <w:rStyle w:val="Hyperlink"/>
            <w:noProof/>
          </w:rPr>
          <w:t>2.3</w:t>
        </w:r>
        <w:r>
          <w:rPr>
            <w:rFonts w:asciiTheme="minorHAnsi" w:eastAsiaTheme="minorEastAsia" w:hAnsiTheme="minorHAnsi"/>
            <w:b w:val="0"/>
            <w:noProof/>
            <w:sz w:val="22"/>
            <w:lang w:val="vi-VN" w:eastAsia="vi-VN"/>
          </w:rPr>
          <w:tab/>
        </w:r>
        <w:r w:rsidRPr="00FB13A1">
          <w:rPr>
            <w:rStyle w:val="Hyperlink"/>
            <w:noProof/>
          </w:rPr>
          <w:t>Phân tích</w:t>
        </w:r>
        <w:r>
          <w:rPr>
            <w:noProof/>
            <w:webHidden/>
          </w:rPr>
          <w:tab/>
        </w:r>
        <w:r>
          <w:rPr>
            <w:noProof/>
            <w:webHidden/>
          </w:rPr>
          <w:fldChar w:fldCharType="begin"/>
        </w:r>
        <w:r>
          <w:rPr>
            <w:noProof/>
            <w:webHidden/>
          </w:rPr>
          <w:instrText xml:space="preserve"> PAGEREF _Toc104914586 \h </w:instrText>
        </w:r>
        <w:r>
          <w:rPr>
            <w:noProof/>
            <w:webHidden/>
          </w:rPr>
        </w:r>
        <w:r>
          <w:rPr>
            <w:noProof/>
            <w:webHidden/>
          </w:rPr>
          <w:fldChar w:fldCharType="separate"/>
        </w:r>
        <w:r>
          <w:rPr>
            <w:noProof/>
            <w:webHidden/>
          </w:rPr>
          <w:t>23</w:t>
        </w:r>
        <w:r>
          <w:rPr>
            <w:noProof/>
            <w:webHidden/>
          </w:rPr>
          <w:fldChar w:fldCharType="end"/>
        </w:r>
      </w:hyperlink>
    </w:p>
    <w:p w14:paraId="56C00B62" w14:textId="7E670867"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7" w:history="1">
        <w:r w:rsidRPr="00FB13A1">
          <w:rPr>
            <w:rStyle w:val="Hyperlink"/>
            <w:noProof/>
          </w:rPr>
          <w:t>2.3.1</w:t>
        </w:r>
        <w:r>
          <w:rPr>
            <w:rFonts w:asciiTheme="minorHAnsi" w:eastAsiaTheme="minorEastAsia" w:hAnsiTheme="minorHAnsi"/>
            <w:noProof/>
            <w:sz w:val="22"/>
            <w:lang w:val="vi-VN" w:eastAsia="vi-VN"/>
          </w:rPr>
          <w:tab/>
        </w:r>
        <w:r w:rsidRPr="00FB13A1">
          <w:rPr>
            <w:rStyle w:val="Hyperlink"/>
            <w:noProof/>
          </w:rPr>
          <w:t>Biểu đồ Usecase</w:t>
        </w:r>
        <w:r>
          <w:rPr>
            <w:noProof/>
            <w:webHidden/>
          </w:rPr>
          <w:tab/>
        </w:r>
        <w:r>
          <w:rPr>
            <w:noProof/>
            <w:webHidden/>
          </w:rPr>
          <w:fldChar w:fldCharType="begin"/>
        </w:r>
        <w:r>
          <w:rPr>
            <w:noProof/>
            <w:webHidden/>
          </w:rPr>
          <w:instrText xml:space="preserve"> PAGEREF _Toc104914587 \h </w:instrText>
        </w:r>
        <w:r>
          <w:rPr>
            <w:noProof/>
            <w:webHidden/>
          </w:rPr>
        </w:r>
        <w:r>
          <w:rPr>
            <w:noProof/>
            <w:webHidden/>
          </w:rPr>
          <w:fldChar w:fldCharType="separate"/>
        </w:r>
        <w:r>
          <w:rPr>
            <w:noProof/>
            <w:webHidden/>
          </w:rPr>
          <w:t>23</w:t>
        </w:r>
        <w:r>
          <w:rPr>
            <w:noProof/>
            <w:webHidden/>
          </w:rPr>
          <w:fldChar w:fldCharType="end"/>
        </w:r>
      </w:hyperlink>
    </w:p>
    <w:p w14:paraId="20819089" w14:textId="05F9B3D6"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8" w:history="1">
        <w:r w:rsidRPr="00FB13A1">
          <w:rPr>
            <w:rStyle w:val="Hyperlink"/>
            <w:noProof/>
          </w:rPr>
          <w:t>2.3.2</w:t>
        </w:r>
        <w:r>
          <w:rPr>
            <w:rFonts w:asciiTheme="minorHAnsi" w:eastAsiaTheme="minorEastAsia" w:hAnsiTheme="minorHAnsi"/>
            <w:noProof/>
            <w:sz w:val="22"/>
            <w:lang w:val="vi-VN" w:eastAsia="vi-VN"/>
          </w:rPr>
          <w:tab/>
        </w:r>
        <w:r w:rsidRPr="00FB13A1">
          <w:rPr>
            <w:rStyle w:val="Hyperlink"/>
            <w:noProof/>
          </w:rPr>
          <w:t>Đặc tả usecase</w:t>
        </w:r>
        <w:r>
          <w:rPr>
            <w:noProof/>
            <w:webHidden/>
          </w:rPr>
          <w:tab/>
        </w:r>
        <w:r>
          <w:rPr>
            <w:noProof/>
            <w:webHidden/>
          </w:rPr>
          <w:fldChar w:fldCharType="begin"/>
        </w:r>
        <w:r>
          <w:rPr>
            <w:noProof/>
            <w:webHidden/>
          </w:rPr>
          <w:instrText xml:space="preserve"> PAGEREF _Toc104914588 \h </w:instrText>
        </w:r>
        <w:r>
          <w:rPr>
            <w:noProof/>
            <w:webHidden/>
          </w:rPr>
        </w:r>
        <w:r>
          <w:rPr>
            <w:noProof/>
            <w:webHidden/>
          </w:rPr>
          <w:fldChar w:fldCharType="separate"/>
        </w:r>
        <w:r>
          <w:rPr>
            <w:noProof/>
            <w:webHidden/>
          </w:rPr>
          <w:t>23</w:t>
        </w:r>
        <w:r>
          <w:rPr>
            <w:noProof/>
            <w:webHidden/>
          </w:rPr>
          <w:fldChar w:fldCharType="end"/>
        </w:r>
      </w:hyperlink>
    </w:p>
    <w:p w14:paraId="25929AC2" w14:textId="77E8E4ED"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9" w:history="1">
        <w:r w:rsidRPr="00FB13A1">
          <w:rPr>
            <w:rStyle w:val="Hyperlink"/>
            <w:noProof/>
          </w:rPr>
          <w:t>2.3.3</w:t>
        </w:r>
        <w:r>
          <w:rPr>
            <w:rFonts w:asciiTheme="minorHAnsi" w:eastAsiaTheme="minorEastAsia" w:hAnsiTheme="minorHAnsi"/>
            <w:noProof/>
            <w:sz w:val="22"/>
            <w:lang w:val="vi-VN" w:eastAsia="vi-VN"/>
          </w:rPr>
          <w:tab/>
        </w:r>
        <w:r w:rsidRPr="00FB13A1">
          <w:rPr>
            <w:rStyle w:val="Hyperlink"/>
            <w:noProof/>
          </w:rPr>
          <w:t>Biểu đồ hoạt động</w:t>
        </w:r>
        <w:r>
          <w:rPr>
            <w:noProof/>
            <w:webHidden/>
          </w:rPr>
          <w:tab/>
        </w:r>
        <w:r>
          <w:rPr>
            <w:noProof/>
            <w:webHidden/>
          </w:rPr>
          <w:fldChar w:fldCharType="begin"/>
        </w:r>
        <w:r>
          <w:rPr>
            <w:noProof/>
            <w:webHidden/>
          </w:rPr>
          <w:instrText xml:space="preserve"> PAGEREF _Toc104914589 \h </w:instrText>
        </w:r>
        <w:r>
          <w:rPr>
            <w:noProof/>
            <w:webHidden/>
          </w:rPr>
        </w:r>
        <w:r>
          <w:rPr>
            <w:noProof/>
            <w:webHidden/>
          </w:rPr>
          <w:fldChar w:fldCharType="separate"/>
        </w:r>
        <w:r>
          <w:rPr>
            <w:noProof/>
            <w:webHidden/>
          </w:rPr>
          <w:t>30</w:t>
        </w:r>
        <w:r>
          <w:rPr>
            <w:noProof/>
            <w:webHidden/>
          </w:rPr>
          <w:fldChar w:fldCharType="end"/>
        </w:r>
      </w:hyperlink>
    </w:p>
    <w:p w14:paraId="0447C6CB" w14:textId="3981902F" w:rsidR="009A1F66" w:rsidRDefault="009A1F66">
      <w:pPr>
        <w:pStyle w:val="TOC1"/>
        <w:tabs>
          <w:tab w:val="left" w:pos="1760"/>
          <w:tab w:val="right" w:leader="dot" w:pos="9062"/>
        </w:tabs>
        <w:rPr>
          <w:rFonts w:asciiTheme="minorHAnsi" w:eastAsiaTheme="minorEastAsia" w:hAnsiTheme="minorHAnsi"/>
          <w:b w:val="0"/>
          <w:noProof/>
          <w:sz w:val="22"/>
          <w:lang w:val="vi-VN" w:eastAsia="vi-VN"/>
        </w:rPr>
      </w:pPr>
      <w:hyperlink w:anchor="_Toc104914590" w:history="1">
        <w:r w:rsidRPr="00FB13A1">
          <w:rPr>
            <w:rStyle w:val="Hyperlink"/>
            <w:rFonts w:cs="Times New Roman"/>
            <w:noProof/>
            <w14:scene3d>
              <w14:camera w14:prst="orthographicFront"/>
              <w14:lightRig w14:rig="threePt" w14:dir="t">
                <w14:rot w14:lat="0" w14:lon="0" w14:rev="0"/>
              </w14:lightRig>
            </w14:scene3d>
          </w:rPr>
          <w:t>CHƯƠNG 3</w:t>
        </w:r>
        <w:r>
          <w:rPr>
            <w:rFonts w:asciiTheme="minorHAnsi" w:eastAsiaTheme="minorEastAsia" w:hAnsiTheme="minorHAnsi"/>
            <w:b w:val="0"/>
            <w:noProof/>
            <w:sz w:val="22"/>
            <w:lang w:val="vi-VN" w:eastAsia="vi-VN"/>
          </w:rPr>
          <w:tab/>
        </w:r>
        <w:r w:rsidRPr="00FB13A1">
          <w:rPr>
            <w:rStyle w:val="Hyperlink"/>
            <w:noProof/>
          </w:rPr>
          <w:t>XÂY DỰNG CHƯƠNG TRÌNH XỬ LÝ ẢNH</w:t>
        </w:r>
        <w:r>
          <w:rPr>
            <w:noProof/>
            <w:webHidden/>
          </w:rPr>
          <w:tab/>
        </w:r>
        <w:r>
          <w:rPr>
            <w:noProof/>
            <w:webHidden/>
          </w:rPr>
          <w:fldChar w:fldCharType="begin"/>
        </w:r>
        <w:r>
          <w:rPr>
            <w:noProof/>
            <w:webHidden/>
          </w:rPr>
          <w:instrText xml:space="preserve"> PAGEREF _Toc104914590 \h </w:instrText>
        </w:r>
        <w:r>
          <w:rPr>
            <w:noProof/>
            <w:webHidden/>
          </w:rPr>
        </w:r>
        <w:r>
          <w:rPr>
            <w:noProof/>
            <w:webHidden/>
          </w:rPr>
          <w:fldChar w:fldCharType="separate"/>
        </w:r>
        <w:r>
          <w:rPr>
            <w:noProof/>
            <w:webHidden/>
          </w:rPr>
          <w:t>31</w:t>
        </w:r>
        <w:r>
          <w:rPr>
            <w:noProof/>
            <w:webHidden/>
          </w:rPr>
          <w:fldChar w:fldCharType="end"/>
        </w:r>
      </w:hyperlink>
    </w:p>
    <w:p w14:paraId="50A203B5" w14:textId="2D83BBEE"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91" w:history="1">
        <w:r w:rsidRPr="00FB13A1">
          <w:rPr>
            <w:rStyle w:val="Hyperlink"/>
            <w:noProof/>
          </w:rPr>
          <w:t>3.1</w:t>
        </w:r>
        <w:r>
          <w:rPr>
            <w:rFonts w:asciiTheme="minorHAnsi" w:eastAsiaTheme="minorEastAsia" w:hAnsiTheme="minorHAnsi"/>
            <w:b w:val="0"/>
            <w:noProof/>
            <w:sz w:val="22"/>
            <w:lang w:val="vi-VN" w:eastAsia="vi-VN"/>
          </w:rPr>
          <w:tab/>
        </w:r>
        <w:r w:rsidRPr="00FB13A1">
          <w:rPr>
            <w:rStyle w:val="Hyperlink"/>
            <w:noProof/>
          </w:rPr>
          <w:t>Xây dựng giao diện</w:t>
        </w:r>
        <w:r>
          <w:rPr>
            <w:noProof/>
            <w:webHidden/>
          </w:rPr>
          <w:tab/>
        </w:r>
        <w:r>
          <w:rPr>
            <w:noProof/>
            <w:webHidden/>
          </w:rPr>
          <w:fldChar w:fldCharType="begin"/>
        </w:r>
        <w:r>
          <w:rPr>
            <w:noProof/>
            <w:webHidden/>
          </w:rPr>
          <w:instrText xml:space="preserve"> PAGEREF _Toc104914591 \h </w:instrText>
        </w:r>
        <w:r>
          <w:rPr>
            <w:noProof/>
            <w:webHidden/>
          </w:rPr>
        </w:r>
        <w:r>
          <w:rPr>
            <w:noProof/>
            <w:webHidden/>
          </w:rPr>
          <w:fldChar w:fldCharType="separate"/>
        </w:r>
        <w:r>
          <w:rPr>
            <w:noProof/>
            <w:webHidden/>
          </w:rPr>
          <w:t>31</w:t>
        </w:r>
        <w:r>
          <w:rPr>
            <w:noProof/>
            <w:webHidden/>
          </w:rPr>
          <w:fldChar w:fldCharType="end"/>
        </w:r>
      </w:hyperlink>
    </w:p>
    <w:p w14:paraId="727505CD" w14:textId="6CA88BB8"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92" w:history="1">
        <w:r w:rsidRPr="00FB13A1">
          <w:rPr>
            <w:rStyle w:val="Hyperlink"/>
            <w:noProof/>
          </w:rPr>
          <w:t>3.2</w:t>
        </w:r>
        <w:r>
          <w:rPr>
            <w:rFonts w:asciiTheme="minorHAnsi" w:eastAsiaTheme="minorEastAsia" w:hAnsiTheme="minorHAnsi"/>
            <w:b w:val="0"/>
            <w:noProof/>
            <w:sz w:val="22"/>
            <w:lang w:val="vi-VN" w:eastAsia="vi-VN"/>
          </w:rPr>
          <w:tab/>
        </w:r>
        <w:r w:rsidRPr="00FB13A1">
          <w:rPr>
            <w:rStyle w:val="Hyperlink"/>
            <w:noProof/>
          </w:rPr>
          <w:t>Xây dựng chức năng</w:t>
        </w:r>
        <w:r>
          <w:rPr>
            <w:noProof/>
            <w:webHidden/>
          </w:rPr>
          <w:tab/>
        </w:r>
        <w:r>
          <w:rPr>
            <w:noProof/>
            <w:webHidden/>
          </w:rPr>
          <w:fldChar w:fldCharType="begin"/>
        </w:r>
        <w:r>
          <w:rPr>
            <w:noProof/>
            <w:webHidden/>
          </w:rPr>
          <w:instrText xml:space="preserve"> PAGEREF _Toc104914592 \h </w:instrText>
        </w:r>
        <w:r>
          <w:rPr>
            <w:noProof/>
            <w:webHidden/>
          </w:rPr>
        </w:r>
        <w:r>
          <w:rPr>
            <w:noProof/>
            <w:webHidden/>
          </w:rPr>
          <w:fldChar w:fldCharType="separate"/>
        </w:r>
        <w:r>
          <w:rPr>
            <w:noProof/>
            <w:webHidden/>
          </w:rPr>
          <w:t>31</w:t>
        </w:r>
        <w:r>
          <w:rPr>
            <w:noProof/>
            <w:webHidden/>
          </w:rPr>
          <w:fldChar w:fldCharType="end"/>
        </w:r>
      </w:hyperlink>
    </w:p>
    <w:p w14:paraId="0E6C7B84" w14:textId="1AD6932B"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3" w:history="1">
        <w:r w:rsidRPr="00FB13A1">
          <w:rPr>
            <w:rStyle w:val="Hyperlink"/>
            <w:noProof/>
          </w:rPr>
          <w:t>3.2.1</w:t>
        </w:r>
        <w:r>
          <w:rPr>
            <w:rFonts w:asciiTheme="minorHAnsi" w:eastAsiaTheme="minorEastAsia" w:hAnsiTheme="minorHAnsi"/>
            <w:noProof/>
            <w:sz w:val="22"/>
            <w:lang w:val="vi-VN" w:eastAsia="vi-VN"/>
          </w:rPr>
          <w:tab/>
        </w:r>
        <w:r w:rsidRPr="00FB13A1">
          <w:rPr>
            <w:rStyle w:val="Hyperlink"/>
            <w:noProof/>
          </w:rPr>
          <w:t>Chức năng đảo ngược mức sáng</w:t>
        </w:r>
        <w:r>
          <w:rPr>
            <w:noProof/>
            <w:webHidden/>
          </w:rPr>
          <w:tab/>
        </w:r>
        <w:r>
          <w:rPr>
            <w:noProof/>
            <w:webHidden/>
          </w:rPr>
          <w:fldChar w:fldCharType="begin"/>
        </w:r>
        <w:r>
          <w:rPr>
            <w:noProof/>
            <w:webHidden/>
          </w:rPr>
          <w:instrText xml:space="preserve"> PAGEREF _Toc104914593 \h </w:instrText>
        </w:r>
        <w:r>
          <w:rPr>
            <w:noProof/>
            <w:webHidden/>
          </w:rPr>
        </w:r>
        <w:r>
          <w:rPr>
            <w:noProof/>
            <w:webHidden/>
          </w:rPr>
          <w:fldChar w:fldCharType="separate"/>
        </w:r>
        <w:r>
          <w:rPr>
            <w:noProof/>
            <w:webHidden/>
          </w:rPr>
          <w:t>31</w:t>
        </w:r>
        <w:r>
          <w:rPr>
            <w:noProof/>
            <w:webHidden/>
          </w:rPr>
          <w:fldChar w:fldCharType="end"/>
        </w:r>
      </w:hyperlink>
    </w:p>
    <w:p w14:paraId="72CB3C1C" w14:textId="79E648F9"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4" w:history="1">
        <w:r w:rsidRPr="00FB13A1">
          <w:rPr>
            <w:rStyle w:val="Hyperlink"/>
            <w:noProof/>
          </w:rPr>
          <w:t>3.2.2</w:t>
        </w:r>
        <w:r>
          <w:rPr>
            <w:rFonts w:asciiTheme="minorHAnsi" w:eastAsiaTheme="minorEastAsia" w:hAnsiTheme="minorHAnsi"/>
            <w:noProof/>
            <w:sz w:val="22"/>
            <w:lang w:val="vi-VN" w:eastAsia="vi-VN"/>
          </w:rPr>
          <w:tab/>
        </w:r>
        <w:r w:rsidRPr="00FB13A1">
          <w:rPr>
            <w:rStyle w:val="Hyperlink"/>
            <w:noProof/>
          </w:rPr>
          <w:t>Chức năng phân ngưỡng</w:t>
        </w:r>
        <w:r>
          <w:rPr>
            <w:noProof/>
            <w:webHidden/>
          </w:rPr>
          <w:tab/>
        </w:r>
        <w:r>
          <w:rPr>
            <w:noProof/>
            <w:webHidden/>
          </w:rPr>
          <w:fldChar w:fldCharType="begin"/>
        </w:r>
        <w:r>
          <w:rPr>
            <w:noProof/>
            <w:webHidden/>
          </w:rPr>
          <w:instrText xml:space="preserve"> PAGEREF _Toc104914594 \h </w:instrText>
        </w:r>
        <w:r>
          <w:rPr>
            <w:noProof/>
            <w:webHidden/>
          </w:rPr>
        </w:r>
        <w:r>
          <w:rPr>
            <w:noProof/>
            <w:webHidden/>
          </w:rPr>
          <w:fldChar w:fldCharType="separate"/>
        </w:r>
        <w:r>
          <w:rPr>
            <w:noProof/>
            <w:webHidden/>
          </w:rPr>
          <w:t>32</w:t>
        </w:r>
        <w:r>
          <w:rPr>
            <w:noProof/>
            <w:webHidden/>
          </w:rPr>
          <w:fldChar w:fldCharType="end"/>
        </w:r>
      </w:hyperlink>
    </w:p>
    <w:p w14:paraId="79CDF11C" w14:textId="7A5CBD2C"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5" w:history="1">
        <w:r w:rsidRPr="00FB13A1">
          <w:rPr>
            <w:rStyle w:val="Hyperlink"/>
            <w:noProof/>
          </w:rPr>
          <w:t>3.2.3</w:t>
        </w:r>
        <w:r>
          <w:rPr>
            <w:rFonts w:asciiTheme="minorHAnsi" w:eastAsiaTheme="minorEastAsia" w:hAnsiTheme="minorHAnsi"/>
            <w:noProof/>
            <w:sz w:val="22"/>
            <w:lang w:val="vi-VN" w:eastAsia="vi-VN"/>
          </w:rPr>
          <w:tab/>
        </w:r>
        <w:r w:rsidRPr="00FB13A1">
          <w:rPr>
            <w:rStyle w:val="Hyperlink"/>
            <w:noProof/>
          </w:rPr>
          <w:t>Chức năng điều chỉnh độ tương phản</w:t>
        </w:r>
        <w:r>
          <w:rPr>
            <w:noProof/>
            <w:webHidden/>
          </w:rPr>
          <w:tab/>
        </w:r>
        <w:r>
          <w:rPr>
            <w:noProof/>
            <w:webHidden/>
          </w:rPr>
          <w:fldChar w:fldCharType="begin"/>
        </w:r>
        <w:r>
          <w:rPr>
            <w:noProof/>
            <w:webHidden/>
          </w:rPr>
          <w:instrText xml:space="preserve"> PAGEREF _Toc104914595 \h </w:instrText>
        </w:r>
        <w:r>
          <w:rPr>
            <w:noProof/>
            <w:webHidden/>
          </w:rPr>
        </w:r>
        <w:r>
          <w:rPr>
            <w:noProof/>
            <w:webHidden/>
          </w:rPr>
          <w:fldChar w:fldCharType="separate"/>
        </w:r>
        <w:r>
          <w:rPr>
            <w:noProof/>
            <w:webHidden/>
          </w:rPr>
          <w:t>32</w:t>
        </w:r>
        <w:r>
          <w:rPr>
            <w:noProof/>
            <w:webHidden/>
          </w:rPr>
          <w:fldChar w:fldCharType="end"/>
        </w:r>
      </w:hyperlink>
    </w:p>
    <w:p w14:paraId="6CA7B196" w14:textId="58782E92"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6" w:history="1">
        <w:r w:rsidRPr="00FB13A1">
          <w:rPr>
            <w:rStyle w:val="Hyperlink"/>
            <w:noProof/>
            <w:bdr w:val="none" w:sz="0" w:space="0" w:color="auto" w:frame="1"/>
          </w:rPr>
          <w:t>3.2.4</w:t>
        </w:r>
        <w:r>
          <w:rPr>
            <w:rFonts w:asciiTheme="minorHAnsi" w:eastAsiaTheme="minorEastAsia" w:hAnsiTheme="minorHAnsi"/>
            <w:noProof/>
            <w:sz w:val="22"/>
            <w:lang w:val="vi-VN" w:eastAsia="vi-VN"/>
          </w:rPr>
          <w:tab/>
        </w:r>
        <w:r w:rsidRPr="00FB13A1">
          <w:rPr>
            <w:rStyle w:val="Hyperlink"/>
            <w:noProof/>
            <w:bdr w:val="none" w:sz="0" w:space="0" w:color="auto" w:frame="1"/>
            <w:shd w:val="clear" w:color="auto" w:fill="FFFFFF"/>
          </w:rPr>
          <w:t>Chức năng lọc ảnh</w:t>
        </w:r>
        <w:r>
          <w:rPr>
            <w:noProof/>
            <w:webHidden/>
          </w:rPr>
          <w:tab/>
        </w:r>
        <w:r>
          <w:rPr>
            <w:noProof/>
            <w:webHidden/>
          </w:rPr>
          <w:fldChar w:fldCharType="begin"/>
        </w:r>
        <w:r>
          <w:rPr>
            <w:noProof/>
            <w:webHidden/>
          </w:rPr>
          <w:instrText xml:space="preserve"> PAGEREF _Toc104914596 \h </w:instrText>
        </w:r>
        <w:r>
          <w:rPr>
            <w:noProof/>
            <w:webHidden/>
          </w:rPr>
        </w:r>
        <w:r>
          <w:rPr>
            <w:noProof/>
            <w:webHidden/>
          </w:rPr>
          <w:fldChar w:fldCharType="separate"/>
        </w:r>
        <w:r>
          <w:rPr>
            <w:noProof/>
            <w:webHidden/>
          </w:rPr>
          <w:t>32</w:t>
        </w:r>
        <w:r>
          <w:rPr>
            <w:noProof/>
            <w:webHidden/>
          </w:rPr>
          <w:fldChar w:fldCharType="end"/>
        </w:r>
      </w:hyperlink>
    </w:p>
    <w:p w14:paraId="7854AF6A" w14:textId="6A9EBF31"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7" w:history="1">
        <w:r w:rsidRPr="00FB13A1">
          <w:rPr>
            <w:rStyle w:val="Hyperlink"/>
            <w:noProof/>
          </w:rPr>
          <w:t>3.2.5</w:t>
        </w:r>
        <w:r>
          <w:rPr>
            <w:rFonts w:asciiTheme="minorHAnsi" w:eastAsiaTheme="minorEastAsia" w:hAnsiTheme="minorHAnsi"/>
            <w:noProof/>
            <w:sz w:val="22"/>
            <w:lang w:val="vi-VN" w:eastAsia="vi-VN"/>
          </w:rPr>
          <w:tab/>
        </w:r>
        <w:r w:rsidRPr="00FB13A1">
          <w:rPr>
            <w:rStyle w:val="Hyperlink"/>
            <w:noProof/>
          </w:rPr>
          <w:t>Chức năng cân bằng histogram</w:t>
        </w:r>
        <w:r>
          <w:rPr>
            <w:noProof/>
            <w:webHidden/>
          </w:rPr>
          <w:tab/>
        </w:r>
        <w:r>
          <w:rPr>
            <w:noProof/>
            <w:webHidden/>
          </w:rPr>
          <w:fldChar w:fldCharType="begin"/>
        </w:r>
        <w:r>
          <w:rPr>
            <w:noProof/>
            <w:webHidden/>
          </w:rPr>
          <w:instrText xml:space="preserve"> PAGEREF _Toc104914597 \h </w:instrText>
        </w:r>
        <w:r>
          <w:rPr>
            <w:noProof/>
            <w:webHidden/>
          </w:rPr>
        </w:r>
        <w:r>
          <w:rPr>
            <w:noProof/>
            <w:webHidden/>
          </w:rPr>
          <w:fldChar w:fldCharType="separate"/>
        </w:r>
        <w:r>
          <w:rPr>
            <w:noProof/>
            <w:webHidden/>
          </w:rPr>
          <w:t>33</w:t>
        </w:r>
        <w:r>
          <w:rPr>
            <w:noProof/>
            <w:webHidden/>
          </w:rPr>
          <w:fldChar w:fldCharType="end"/>
        </w:r>
      </w:hyperlink>
    </w:p>
    <w:p w14:paraId="63DA7350" w14:textId="1CFF6882" w:rsidR="009A1F66" w:rsidRDefault="009A1F66">
      <w:pPr>
        <w:pStyle w:val="TOC1"/>
        <w:tabs>
          <w:tab w:val="right" w:leader="dot" w:pos="9062"/>
        </w:tabs>
        <w:rPr>
          <w:rFonts w:asciiTheme="minorHAnsi" w:eastAsiaTheme="minorEastAsia" w:hAnsiTheme="minorHAnsi"/>
          <w:b w:val="0"/>
          <w:noProof/>
          <w:sz w:val="22"/>
          <w:lang w:val="vi-VN" w:eastAsia="vi-VN"/>
        </w:rPr>
      </w:pPr>
      <w:hyperlink w:anchor="_Toc104914598" w:history="1">
        <w:r w:rsidRPr="00FB13A1">
          <w:rPr>
            <w:rStyle w:val="Hyperlink"/>
            <w:noProof/>
          </w:rPr>
          <w:t>KẾT LUẬN</w:t>
        </w:r>
        <w:r>
          <w:rPr>
            <w:noProof/>
            <w:webHidden/>
          </w:rPr>
          <w:tab/>
        </w:r>
        <w:r>
          <w:rPr>
            <w:noProof/>
            <w:webHidden/>
          </w:rPr>
          <w:fldChar w:fldCharType="begin"/>
        </w:r>
        <w:r>
          <w:rPr>
            <w:noProof/>
            <w:webHidden/>
          </w:rPr>
          <w:instrText xml:space="preserve"> PAGEREF _Toc104914598 \h </w:instrText>
        </w:r>
        <w:r>
          <w:rPr>
            <w:noProof/>
            <w:webHidden/>
          </w:rPr>
        </w:r>
        <w:r>
          <w:rPr>
            <w:noProof/>
            <w:webHidden/>
          </w:rPr>
          <w:fldChar w:fldCharType="separate"/>
        </w:r>
        <w:r>
          <w:rPr>
            <w:noProof/>
            <w:webHidden/>
          </w:rPr>
          <w:t>34</w:t>
        </w:r>
        <w:r>
          <w:rPr>
            <w:noProof/>
            <w:webHidden/>
          </w:rPr>
          <w:fldChar w:fldCharType="end"/>
        </w:r>
      </w:hyperlink>
    </w:p>
    <w:p w14:paraId="4E869D00" w14:textId="30849A4C" w:rsidR="009A1F66" w:rsidRDefault="009A1F66">
      <w:pPr>
        <w:pStyle w:val="TOC1"/>
        <w:tabs>
          <w:tab w:val="right" w:leader="dot" w:pos="9062"/>
        </w:tabs>
        <w:rPr>
          <w:rFonts w:asciiTheme="minorHAnsi" w:eastAsiaTheme="minorEastAsia" w:hAnsiTheme="minorHAnsi"/>
          <w:b w:val="0"/>
          <w:noProof/>
          <w:sz w:val="22"/>
          <w:lang w:val="vi-VN" w:eastAsia="vi-VN"/>
        </w:rPr>
      </w:pPr>
      <w:hyperlink w:anchor="_Toc104914599" w:history="1">
        <w:r w:rsidRPr="00FB13A1">
          <w:rPr>
            <w:rStyle w:val="Hyperlink"/>
            <w:noProof/>
          </w:rPr>
          <w:t>TÀI LIỆU THAM KHẢO</w:t>
        </w:r>
        <w:r>
          <w:rPr>
            <w:noProof/>
            <w:webHidden/>
          </w:rPr>
          <w:tab/>
        </w:r>
        <w:r>
          <w:rPr>
            <w:noProof/>
            <w:webHidden/>
          </w:rPr>
          <w:fldChar w:fldCharType="begin"/>
        </w:r>
        <w:r>
          <w:rPr>
            <w:noProof/>
            <w:webHidden/>
          </w:rPr>
          <w:instrText xml:space="preserve"> PAGEREF _Toc104914599 \h </w:instrText>
        </w:r>
        <w:r>
          <w:rPr>
            <w:noProof/>
            <w:webHidden/>
          </w:rPr>
        </w:r>
        <w:r>
          <w:rPr>
            <w:noProof/>
            <w:webHidden/>
          </w:rPr>
          <w:fldChar w:fldCharType="separate"/>
        </w:r>
        <w:r>
          <w:rPr>
            <w:noProof/>
            <w:webHidden/>
          </w:rPr>
          <w:t>35</w:t>
        </w:r>
        <w:r>
          <w:rPr>
            <w:noProof/>
            <w:webHidden/>
          </w:rPr>
          <w:fldChar w:fldCharType="end"/>
        </w:r>
      </w:hyperlink>
    </w:p>
    <w:p w14:paraId="3DA7E133" w14:textId="1D41FA25" w:rsidR="002E5ED4" w:rsidRPr="002E5ED4" w:rsidRDefault="00604D2B" w:rsidP="00044325">
      <w:pPr>
        <w:spacing w:before="60" w:after="60" w:line="300" w:lineRule="auto"/>
      </w:pPr>
      <w:r w:rsidRPr="00044325">
        <w:rPr>
          <w:b/>
        </w:rPr>
        <w:fldChar w:fldCharType="end"/>
      </w:r>
    </w:p>
    <w:p w14:paraId="029C1440" w14:textId="77777777" w:rsidR="002256E6" w:rsidRPr="002256E6" w:rsidRDefault="002256E6" w:rsidP="00044325">
      <w:pPr>
        <w:spacing w:before="60" w:after="60" w:line="300" w:lineRule="auto"/>
        <w:jc w:val="center"/>
        <w:rPr>
          <w:b/>
          <w:szCs w:val="26"/>
        </w:rPr>
      </w:pPr>
    </w:p>
    <w:p w14:paraId="6E702457" w14:textId="35587724" w:rsidR="00F5673F" w:rsidRDefault="002256E6" w:rsidP="00543151">
      <w:pPr>
        <w:jc w:val="center"/>
        <w:rPr>
          <w:b/>
          <w:bCs/>
          <w:sz w:val="32"/>
          <w:szCs w:val="32"/>
        </w:rPr>
      </w:pPr>
      <w:r w:rsidRPr="002256E6">
        <w:br w:type="page"/>
      </w:r>
      <w:bookmarkStart w:id="7" w:name="_Toc84502985"/>
      <w:r w:rsidR="00F25920" w:rsidRPr="00A75ACB">
        <w:rPr>
          <w:b/>
          <w:bCs/>
          <w:sz w:val="32"/>
          <w:szCs w:val="32"/>
        </w:rPr>
        <w:lastRenderedPageBreak/>
        <w:t>DANH MỤC HÌNH</w:t>
      </w:r>
      <w:bookmarkEnd w:id="7"/>
    </w:p>
    <w:p w14:paraId="1DDF7A85" w14:textId="77777777" w:rsidR="00D374AC" w:rsidRPr="009E7699" w:rsidRDefault="00D374AC" w:rsidP="00543151">
      <w:pPr>
        <w:jc w:val="center"/>
        <w:rPr>
          <w:b/>
          <w:bCs/>
          <w:sz w:val="32"/>
          <w:szCs w:val="32"/>
        </w:rPr>
      </w:pPr>
    </w:p>
    <w:p w14:paraId="433427FB" w14:textId="169F5B1F" w:rsidR="009A1F66" w:rsidRDefault="00B65138">
      <w:pPr>
        <w:pStyle w:val="TableofFigures"/>
        <w:tabs>
          <w:tab w:val="right" w:leader="dot" w:pos="9062"/>
        </w:tabs>
        <w:rPr>
          <w:rFonts w:asciiTheme="minorHAnsi" w:eastAsiaTheme="minorEastAsia" w:hAnsiTheme="minorHAnsi"/>
          <w:noProof/>
          <w:sz w:val="22"/>
          <w:lang w:val="vi-VN" w:eastAsia="vi-VN"/>
        </w:rPr>
      </w:pPr>
      <w:r>
        <w:fldChar w:fldCharType="begin"/>
      </w:r>
      <w:r>
        <w:instrText xml:space="preserve"> TOC \h \z \c "Hình" </w:instrText>
      </w:r>
      <w:r>
        <w:fldChar w:fldCharType="separate"/>
      </w:r>
      <w:hyperlink w:anchor="_Toc104914600" w:history="1">
        <w:r w:rsidR="009A1F66" w:rsidRPr="00EB761C">
          <w:rPr>
            <w:rStyle w:val="Hyperlink"/>
            <w:noProof/>
          </w:rPr>
          <w:t>Hình 1.1 Histogram tối</w:t>
        </w:r>
        <w:r w:rsidR="009A1F66">
          <w:rPr>
            <w:noProof/>
            <w:webHidden/>
          </w:rPr>
          <w:tab/>
        </w:r>
        <w:r w:rsidR="009A1F66">
          <w:rPr>
            <w:noProof/>
            <w:webHidden/>
          </w:rPr>
          <w:fldChar w:fldCharType="begin"/>
        </w:r>
        <w:r w:rsidR="009A1F66">
          <w:rPr>
            <w:noProof/>
            <w:webHidden/>
          </w:rPr>
          <w:instrText xml:space="preserve"> PAGEREF _Toc104914600 \h </w:instrText>
        </w:r>
        <w:r w:rsidR="009A1F66">
          <w:rPr>
            <w:noProof/>
            <w:webHidden/>
          </w:rPr>
        </w:r>
        <w:r w:rsidR="009A1F66">
          <w:rPr>
            <w:noProof/>
            <w:webHidden/>
          </w:rPr>
          <w:fldChar w:fldCharType="separate"/>
        </w:r>
        <w:r w:rsidR="009A1F66">
          <w:rPr>
            <w:noProof/>
            <w:webHidden/>
          </w:rPr>
          <w:t>3</w:t>
        </w:r>
        <w:r w:rsidR="009A1F66">
          <w:rPr>
            <w:noProof/>
            <w:webHidden/>
          </w:rPr>
          <w:fldChar w:fldCharType="end"/>
        </w:r>
      </w:hyperlink>
    </w:p>
    <w:p w14:paraId="42EE956F" w14:textId="0A0F5001"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1" w:history="1">
        <w:r w:rsidRPr="00EB761C">
          <w:rPr>
            <w:rStyle w:val="Hyperlink"/>
            <w:noProof/>
          </w:rPr>
          <w:t>Hình 1.2 Histogram của ảnh quá tối</w:t>
        </w:r>
        <w:r>
          <w:rPr>
            <w:noProof/>
            <w:webHidden/>
          </w:rPr>
          <w:tab/>
        </w:r>
        <w:r>
          <w:rPr>
            <w:noProof/>
            <w:webHidden/>
          </w:rPr>
          <w:fldChar w:fldCharType="begin"/>
        </w:r>
        <w:r>
          <w:rPr>
            <w:noProof/>
            <w:webHidden/>
          </w:rPr>
          <w:instrText xml:space="preserve"> PAGEREF _Toc104914601 \h </w:instrText>
        </w:r>
        <w:r>
          <w:rPr>
            <w:noProof/>
            <w:webHidden/>
          </w:rPr>
        </w:r>
        <w:r>
          <w:rPr>
            <w:noProof/>
            <w:webHidden/>
          </w:rPr>
          <w:fldChar w:fldCharType="separate"/>
        </w:r>
        <w:r>
          <w:rPr>
            <w:noProof/>
            <w:webHidden/>
          </w:rPr>
          <w:t>4</w:t>
        </w:r>
        <w:r>
          <w:rPr>
            <w:noProof/>
            <w:webHidden/>
          </w:rPr>
          <w:fldChar w:fldCharType="end"/>
        </w:r>
      </w:hyperlink>
    </w:p>
    <w:p w14:paraId="55E7A794" w14:textId="2A672E61"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2" w:history="1">
        <w:r w:rsidRPr="00EB761C">
          <w:rPr>
            <w:rStyle w:val="Hyperlink"/>
            <w:noProof/>
          </w:rPr>
          <w:t>Hình 1.3 Histogram của ảnh quá sáng</w:t>
        </w:r>
        <w:r>
          <w:rPr>
            <w:noProof/>
            <w:webHidden/>
          </w:rPr>
          <w:tab/>
        </w:r>
        <w:r>
          <w:rPr>
            <w:noProof/>
            <w:webHidden/>
          </w:rPr>
          <w:fldChar w:fldCharType="begin"/>
        </w:r>
        <w:r>
          <w:rPr>
            <w:noProof/>
            <w:webHidden/>
          </w:rPr>
          <w:instrText xml:space="preserve"> PAGEREF _Toc104914602 \h </w:instrText>
        </w:r>
        <w:r>
          <w:rPr>
            <w:noProof/>
            <w:webHidden/>
          </w:rPr>
        </w:r>
        <w:r>
          <w:rPr>
            <w:noProof/>
            <w:webHidden/>
          </w:rPr>
          <w:fldChar w:fldCharType="separate"/>
        </w:r>
        <w:r>
          <w:rPr>
            <w:noProof/>
            <w:webHidden/>
          </w:rPr>
          <w:t>4</w:t>
        </w:r>
        <w:r>
          <w:rPr>
            <w:noProof/>
            <w:webHidden/>
          </w:rPr>
          <w:fldChar w:fldCharType="end"/>
        </w:r>
      </w:hyperlink>
    </w:p>
    <w:p w14:paraId="3314B3F4" w14:textId="6886F2F3"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3" w:history="1">
        <w:r w:rsidRPr="00EB761C">
          <w:rPr>
            <w:rStyle w:val="Hyperlink"/>
            <w:noProof/>
          </w:rPr>
          <w:t>Hình 1.4 Histogram của ảnh quá tương phản</w:t>
        </w:r>
        <w:r>
          <w:rPr>
            <w:noProof/>
            <w:webHidden/>
          </w:rPr>
          <w:tab/>
        </w:r>
        <w:r>
          <w:rPr>
            <w:noProof/>
            <w:webHidden/>
          </w:rPr>
          <w:fldChar w:fldCharType="begin"/>
        </w:r>
        <w:r>
          <w:rPr>
            <w:noProof/>
            <w:webHidden/>
          </w:rPr>
          <w:instrText xml:space="preserve"> PAGEREF _Toc104914603 \h </w:instrText>
        </w:r>
        <w:r>
          <w:rPr>
            <w:noProof/>
            <w:webHidden/>
          </w:rPr>
        </w:r>
        <w:r>
          <w:rPr>
            <w:noProof/>
            <w:webHidden/>
          </w:rPr>
          <w:fldChar w:fldCharType="separate"/>
        </w:r>
        <w:r>
          <w:rPr>
            <w:noProof/>
            <w:webHidden/>
          </w:rPr>
          <w:t>4</w:t>
        </w:r>
        <w:r>
          <w:rPr>
            <w:noProof/>
            <w:webHidden/>
          </w:rPr>
          <w:fldChar w:fldCharType="end"/>
        </w:r>
      </w:hyperlink>
    </w:p>
    <w:p w14:paraId="3C4873A7" w14:textId="404AC360"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4" w:history="1">
        <w:r w:rsidRPr="00EB761C">
          <w:rPr>
            <w:rStyle w:val="Hyperlink"/>
            <w:noProof/>
          </w:rPr>
          <w:t>Hình 1.5 Phân loại các phương pháp cải thiện ảnh</w:t>
        </w:r>
        <w:r>
          <w:rPr>
            <w:noProof/>
            <w:webHidden/>
          </w:rPr>
          <w:tab/>
        </w:r>
        <w:r>
          <w:rPr>
            <w:noProof/>
            <w:webHidden/>
          </w:rPr>
          <w:fldChar w:fldCharType="begin"/>
        </w:r>
        <w:r>
          <w:rPr>
            <w:noProof/>
            <w:webHidden/>
          </w:rPr>
          <w:instrText xml:space="preserve"> PAGEREF _Toc104914604 \h </w:instrText>
        </w:r>
        <w:r>
          <w:rPr>
            <w:noProof/>
            <w:webHidden/>
          </w:rPr>
        </w:r>
        <w:r>
          <w:rPr>
            <w:noProof/>
            <w:webHidden/>
          </w:rPr>
          <w:fldChar w:fldCharType="separate"/>
        </w:r>
        <w:r>
          <w:rPr>
            <w:noProof/>
            <w:webHidden/>
          </w:rPr>
          <w:t>6</w:t>
        </w:r>
        <w:r>
          <w:rPr>
            <w:noProof/>
            <w:webHidden/>
          </w:rPr>
          <w:fldChar w:fldCharType="end"/>
        </w:r>
      </w:hyperlink>
    </w:p>
    <w:p w14:paraId="4289A99B" w14:textId="5A0C559E"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5" w:history="1">
        <w:r w:rsidRPr="00EB761C">
          <w:rPr>
            <w:rStyle w:val="Hyperlink"/>
            <w:noProof/>
          </w:rPr>
          <w:t xml:space="preserve">Hình 1.6 Biến đổi hàm mũ với c=1 </w:t>
        </w:r>
        <w:r w:rsidRPr="00EB761C">
          <w:rPr>
            <w:rStyle w:val="Hyperlink"/>
            <w:noProof/>
            <w:lang w:val="el-GR"/>
          </w:rPr>
          <w:t>γ</w:t>
        </w:r>
        <w:r w:rsidRPr="00EB761C">
          <w:rPr>
            <w:rStyle w:val="Hyperlink"/>
            <w:noProof/>
          </w:rPr>
          <w:t>=0.6</w:t>
        </w:r>
        <w:r>
          <w:rPr>
            <w:noProof/>
            <w:webHidden/>
          </w:rPr>
          <w:tab/>
        </w:r>
        <w:r>
          <w:rPr>
            <w:noProof/>
            <w:webHidden/>
          </w:rPr>
          <w:fldChar w:fldCharType="begin"/>
        </w:r>
        <w:r>
          <w:rPr>
            <w:noProof/>
            <w:webHidden/>
          </w:rPr>
          <w:instrText xml:space="preserve"> PAGEREF _Toc104914605 \h </w:instrText>
        </w:r>
        <w:r>
          <w:rPr>
            <w:noProof/>
            <w:webHidden/>
          </w:rPr>
        </w:r>
        <w:r>
          <w:rPr>
            <w:noProof/>
            <w:webHidden/>
          </w:rPr>
          <w:fldChar w:fldCharType="separate"/>
        </w:r>
        <w:r>
          <w:rPr>
            <w:noProof/>
            <w:webHidden/>
          </w:rPr>
          <w:t>7</w:t>
        </w:r>
        <w:r>
          <w:rPr>
            <w:noProof/>
            <w:webHidden/>
          </w:rPr>
          <w:fldChar w:fldCharType="end"/>
        </w:r>
      </w:hyperlink>
    </w:p>
    <w:p w14:paraId="363C7447" w14:textId="4D078310"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6" w:history="1">
        <w:r w:rsidRPr="00EB761C">
          <w:rPr>
            <w:rStyle w:val="Hyperlink"/>
            <w:noProof/>
          </w:rPr>
          <w:t>Hình 1.7 Biến đổi âm bản</w:t>
        </w:r>
        <w:r>
          <w:rPr>
            <w:noProof/>
            <w:webHidden/>
          </w:rPr>
          <w:tab/>
        </w:r>
        <w:r>
          <w:rPr>
            <w:noProof/>
            <w:webHidden/>
          </w:rPr>
          <w:fldChar w:fldCharType="begin"/>
        </w:r>
        <w:r>
          <w:rPr>
            <w:noProof/>
            <w:webHidden/>
          </w:rPr>
          <w:instrText xml:space="preserve"> PAGEREF _Toc104914606 \h </w:instrText>
        </w:r>
        <w:r>
          <w:rPr>
            <w:noProof/>
            <w:webHidden/>
          </w:rPr>
        </w:r>
        <w:r>
          <w:rPr>
            <w:noProof/>
            <w:webHidden/>
          </w:rPr>
          <w:fldChar w:fldCharType="separate"/>
        </w:r>
        <w:r>
          <w:rPr>
            <w:noProof/>
            <w:webHidden/>
          </w:rPr>
          <w:t>7</w:t>
        </w:r>
        <w:r>
          <w:rPr>
            <w:noProof/>
            <w:webHidden/>
          </w:rPr>
          <w:fldChar w:fldCharType="end"/>
        </w:r>
      </w:hyperlink>
    </w:p>
    <w:p w14:paraId="4845A0E2" w14:textId="18DF496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7" w:history="1">
        <w:r w:rsidRPr="00EB761C">
          <w:rPr>
            <w:rStyle w:val="Hyperlink"/>
            <w:noProof/>
          </w:rPr>
          <w:t>Hình 1.8 Biến đổi tăng độ tương phản (a), phân ngưỡng (b)</w:t>
        </w:r>
        <w:r>
          <w:rPr>
            <w:noProof/>
            <w:webHidden/>
          </w:rPr>
          <w:tab/>
        </w:r>
        <w:r>
          <w:rPr>
            <w:noProof/>
            <w:webHidden/>
          </w:rPr>
          <w:fldChar w:fldCharType="begin"/>
        </w:r>
        <w:r>
          <w:rPr>
            <w:noProof/>
            <w:webHidden/>
          </w:rPr>
          <w:instrText xml:space="preserve"> PAGEREF _Toc104914607 \h </w:instrText>
        </w:r>
        <w:r>
          <w:rPr>
            <w:noProof/>
            <w:webHidden/>
          </w:rPr>
        </w:r>
        <w:r>
          <w:rPr>
            <w:noProof/>
            <w:webHidden/>
          </w:rPr>
          <w:fldChar w:fldCharType="separate"/>
        </w:r>
        <w:r>
          <w:rPr>
            <w:noProof/>
            <w:webHidden/>
          </w:rPr>
          <w:t>8</w:t>
        </w:r>
        <w:r>
          <w:rPr>
            <w:noProof/>
            <w:webHidden/>
          </w:rPr>
          <w:fldChar w:fldCharType="end"/>
        </w:r>
      </w:hyperlink>
    </w:p>
    <w:p w14:paraId="3239D6D1" w14:textId="019BA81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8" w:history="1">
        <w:r w:rsidRPr="00EB761C">
          <w:rPr>
            <w:rStyle w:val="Hyperlink"/>
            <w:noProof/>
          </w:rPr>
          <w:t>Hình 1.9 Biến đổi cắt ngưỡng</w:t>
        </w:r>
        <w:r>
          <w:rPr>
            <w:noProof/>
            <w:webHidden/>
          </w:rPr>
          <w:tab/>
        </w:r>
        <w:r>
          <w:rPr>
            <w:noProof/>
            <w:webHidden/>
          </w:rPr>
          <w:fldChar w:fldCharType="begin"/>
        </w:r>
        <w:r>
          <w:rPr>
            <w:noProof/>
            <w:webHidden/>
          </w:rPr>
          <w:instrText xml:space="preserve"> PAGEREF _Toc104914608 \h </w:instrText>
        </w:r>
        <w:r>
          <w:rPr>
            <w:noProof/>
            <w:webHidden/>
          </w:rPr>
        </w:r>
        <w:r>
          <w:rPr>
            <w:noProof/>
            <w:webHidden/>
          </w:rPr>
          <w:fldChar w:fldCharType="separate"/>
        </w:r>
        <w:r>
          <w:rPr>
            <w:noProof/>
            <w:webHidden/>
          </w:rPr>
          <w:t>9</w:t>
        </w:r>
        <w:r>
          <w:rPr>
            <w:noProof/>
            <w:webHidden/>
          </w:rPr>
          <w:fldChar w:fldCharType="end"/>
        </w:r>
      </w:hyperlink>
    </w:p>
    <w:p w14:paraId="6FF2EC29" w14:textId="6427493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9" w:history="1">
        <w:r w:rsidRPr="00EB761C">
          <w:rPr>
            <w:rStyle w:val="Hyperlink"/>
            <w:noProof/>
          </w:rPr>
          <w:t>Hình 1.10 Biến đổi Logarit</w:t>
        </w:r>
        <w:r>
          <w:rPr>
            <w:noProof/>
            <w:webHidden/>
          </w:rPr>
          <w:tab/>
        </w:r>
        <w:r>
          <w:rPr>
            <w:noProof/>
            <w:webHidden/>
          </w:rPr>
          <w:fldChar w:fldCharType="begin"/>
        </w:r>
        <w:r>
          <w:rPr>
            <w:noProof/>
            <w:webHidden/>
          </w:rPr>
          <w:instrText xml:space="preserve"> PAGEREF _Toc104914609 \h </w:instrText>
        </w:r>
        <w:r>
          <w:rPr>
            <w:noProof/>
            <w:webHidden/>
          </w:rPr>
        </w:r>
        <w:r>
          <w:rPr>
            <w:noProof/>
            <w:webHidden/>
          </w:rPr>
          <w:fldChar w:fldCharType="separate"/>
        </w:r>
        <w:r>
          <w:rPr>
            <w:noProof/>
            <w:webHidden/>
          </w:rPr>
          <w:t>9</w:t>
        </w:r>
        <w:r>
          <w:rPr>
            <w:noProof/>
            <w:webHidden/>
          </w:rPr>
          <w:fldChar w:fldCharType="end"/>
        </w:r>
      </w:hyperlink>
    </w:p>
    <w:p w14:paraId="555AD1BC" w14:textId="225EB2C1"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0" w:history="1">
        <w:r w:rsidRPr="00EB761C">
          <w:rPr>
            <w:rStyle w:val="Hyperlink"/>
            <w:noProof/>
          </w:rPr>
          <w:t>Hình 1.11 Bộ lọc trung bình</w:t>
        </w:r>
        <w:r>
          <w:rPr>
            <w:noProof/>
            <w:webHidden/>
          </w:rPr>
          <w:tab/>
        </w:r>
        <w:r>
          <w:rPr>
            <w:noProof/>
            <w:webHidden/>
          </w:rPr>
          <w:fldChar w:fldCharType="begin"/>
        </w:r>
        <w:r>
          <w:rPr>
            <w:noProof/>
            <w:webHidden/>
          </w:rPr>
          <w:instrText xml:space="preserve"> PAGEREF _Toc104914610 \h </w:instrText>
        </w:r>
        <w:r>
          <w:rPr>
            <w:noProof/>
            <w:webHidden/>
          </w:rPr>
        </w:r>
        <w:r>
          <w:rPr>
            <w:noProof/>
            <w:webHidden/>
          </w:rPr>
          <w:fldChar w:fldCharType="separate"/>
        </w:r>
        <w:r>
          <w:rPr>
            <w:noProof/>
            <w:webHidden/>
          </w:rPr>
          <w:t>10</w:t>
        </w:r>
        <w:r>
          <w:rPr>
            <w:noProof/>
            <w:webHidden/>
          </w:rPr>
          <w:fldChar w:fldCharType="end"/>
        </w:r>
      </w:hyperlink>
    </w:p>
    <w:p w14:paraId="182D086B" w14:textId="14555A0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1" w:history="1">
        <w:r w:rsidRPr="00EB761C">
          <w:rPr>
            <w:rStyle w:val="Hyperlink"/>
            <w:noProof/>
          </w:rPr>
          <w:t>Hình 1.12 Bộ lọc trung bình có trọng số</w:t>
        </w:r>
        <w:r>
          <w:rPr>
            <w:noProof/>
            <w:webHidden/>
          </w:rPr>
          <w:tab/>
        </w:r>
        <w:r>
          <w:rPr>
            <w:noProof/>
            <w:webHidden/>
          </w:rPr>
          <w:fldChar w:fldCharType="begin"/>
        </w:r>
        <w:r>
          <w:rPr>
            <w:noProof/>
            <w:webHidden/>
          </w:rPr>
          <w:instrText xml:space="preserve"> PAGEREF _Toc104914611 \h </w:instrText>
        </w:r>
        <w:r>
          <w:rPr>
            <w:noProof/>
            <w:webHidden/>
          </w:rPr>
        </w:r>
        <w:r>
          <w:rPr>
            <w:noProof/>
            <w:webHidden/>
          </w:rPr>
          <w:fldChar w:fldCharType="separate"/>
        </w:r>
        <w:r>
          <w:rPr>
            <w:noProof/>
            <w:webHidden/>
          </w:rPr>
          <w:t>11</w:t>
        </w:r>
        <w:r>
          <w:rPr>
            <w:noProof/>
            <w:webHidden/>
          </w:rPr>
          <w:fldChar w:fldCharType="end"/>
        </w:r>
      </w:hyperlink>
    </w:p>
    <w:p w14:paraId="12A8B2A9" w14:textId="527C8389"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2" w:history="1">
        <w:r w:rsidRPr="00EB761C">
          <w:rPr>
            <w:rStyle w:val="Hyperlink"/>
            <w:noProof/>
          </w:rPr>
          <w:t>Hình 1.13 Lọc trung vị 7x7</w:t>
        </w:r>
        <w:r>
          <w:rPr>
            <w:noProof/>
            <w:webHidden/>
          </w:rPr>
          <w:tab/>
        </w:r>
        <w:r>
          <w:rPr>
            <w:noProof/>
            <w:webHidden/>
          </w:rPr>
          <w:fldChar w:fldCharType="begin"/>
        </w:r>
        <w:r>
          <w:rPr>
            <w:noProof/>
            <w:webHidden/>
          </w:rPr>
          <w:instrText xml:space="preserve"> PAGEREF _Toc104914612 \h </w:instrText>
        </w:r>
        <w:r>
          <w:rPr>
            <w:noProof/>
            <w:webHidden/>
          </w:rPr>
        </w:r>
        <w:r>
          <w:rPr>
            <w:noProof/>
            <w:webHidden/>
          </w:rPr>
          <w:fldChar w:fldCharType="separate"/>
        </w:r>
        <w:r>
          <w:rPr>
            <w:noProof/>
            <w:webHidden/>
          </w:rPr>
          <w:t>12</w:t>
        </w:r>
        <w:r>
          <w:rPr>
            <w:noProof/>
            <w:webHidden/>
          </w:rPr>
          <w:fldChar w:fldCharType="end"/>
        </w:r>
      </w:hyperlink>
    </w:p>
    <w:p w14:paraId="6CDAC34D" w14:textId="78A71D1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3" w:history="1">
        <w:r w:rsidRPr="00EB761C">
          <w:rPr>
            <w:rStyle w:val="Hyperlink"/>
            <w:noProof/>
          </w:rPr>
          <w:t xml:space="preserve">Hình 1.14 Ảnh lọc Gaussian kích thước 21 x 21 khi K = 1;  </w:t>
        </w:r>
        <w:r w:rsidRPr="00EB761C">
          <w:rPr>
            <w:rStyle w:val="Hyperlink"/>
            <w:b/>
            <w:noProof/>
            <w:szCs w:val="26"/>
            <w:lang w:val="en-IE"/>
          </w:rPr>
          <w:sym w:font="Symbol" w:char="F073"/>
        </w:r>
        <w:r w:rsidRPr="00EB761C">
          <w:rPr>
            <w:rStyle w:val="Hyperlink"/>
            <w:noProof/>
          </w:rPr>
          <w:t xml:space="preserve"> =3.5</w:t>
        </w:r>
        <w:r>
          <w:rPr>
            <w:noProof/>
            <w:webHidden/>
          </w:rPr>
          <w:tab/>
        </w:r>
        <w:r>
          <w:rPr>
            <w:noProof/>
            <w:webHidden/>
          </w:rPr>
          <w:fldChar w:fldCharType="begin"/>
        </w:r>
        <w:r>
          <w:rPr>
            <w:noProof/>
            <w:webHidden/>
          </w:rPr>
          <w:instrText xml:space="preserve"> PAGEREF _Toc104914613 \h </w:instrText>
        </w:r>
        <w:r>
          <w:rPr>
            <w:noProof/>
            <w:webHidden/>
          </w:rPr>
        </w:r>
        <w:r>
          <w:rPr>
            <w:noProof/>
            <w:webHidden/>
          </w:rPr>
          <w:fldChar w:fldCharType="separate"/>
        </w:r>
        <w:r>
          <w:rPr>
            <w:noProof/>
            <w:webHidden/>
          </w:rPr>
          <w:t>13</w:t>
        </w:r>
        <w:r>
          <w:rPr>
            <w:noProof/>
            <w:webHidden/>
          </w:rPr>
          <w:fldChar w:fldCharType="end"/>
        </w:r>
      </w:hyperlink>
    </w:p>
    <w:p w14:paraId="1F834CDF" w14:textId="04A96E12"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4" w:history="1">
        <w:r w:rsidRPr="00EB761C">
          <w:rPr>
            <w:rStyle w:val="Hyperlink"/>
            <w:noProof/>
          </w:rPr>
          <w:t>Hình 1.15 Bộ loc Sobel</w:t>
        </w:r>
        <w:r>
          <w:rPr>
            <w:noProof/>
            <w:webHidden/>
          </w:rPr>
          <w:tab/>
        </w:r>
        <w:r>
          <w:rPr>
            <w:noProof/>
            <w:webHidden/>
          </w:rPr>
          <w:fldChar w:fldCharType="begin"/>
        </w:r>
        <w:r>
          <w:rPr>
            <w:noProof/>
            <w:webHidden/>
          </w:rPr>
          <w:instrText xml:space="preserve"> PAGEREF _Toc104914614 \h </w:instrText>
        </w:r>
        <w:r>
          <w:rPr>
            <w:noProof/>
            <w:webHidden/>
          </w:rPr>
        </w:r>
        <w:r>
          <w:rPr>
            <w:noProof/>
            <w:webHidden/>
          </w:rPr>
          <w:fldChar w:fldCharType="separate"/>
        </w:r>
        <w:r>
          <w:rPr>
            <w:noProof/>
            <w:webHidden/>
          </w:rPr>
          <w:t>14</w:t>
        </w:r>
        <w:r>
          <w:rPr>
            <w:noProof/>
            <w:webHidden/>
          </w:rPr>
          <w:fldChar w:fldCharType="end"/>
        </w:r>
      </w:hyperlink>
    </w:p>
    <w:p w14:paraId="0B28D012" w14:textId="11F61E8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5" w:history="1">
        <w:r w:rsidRPr="00EB761C">
          <w:rPr>
            <w:rStyle w:val="Hyperlink"/>
            <w:noProof/>
          </w:rPr>
          <w:t>Hình 1.16 Bộ lọc Robert cross gradient</w:t>
        </w:r>
        <w:r>
          <w:rPr>
            <w:noProof/>
            <w:webHidden/>
          </w:rPr>
          <w:tab/>
        </w:r>
        <w:r>
          <w:rPr>
            <w:noProof/>
            <w:webHidden/>
          </w:rPr>
          <w:fldChar w:fldCharType="begin"/>
        </w:r>
        <w:r>
          <w:rPr>
            <w:noProof/>
            <w:webHidden/>
          </w:rPr>
          <w:instrText xml:space="preserve"> PAGEREF _Toc104914615 \h </w:instrText>
        </w:r>
        <w:r>
          <w:rPr>
            <w:noProof/>
            <w:webHidden/>
          </w:rPr>
        </w:r>
        <w:r>
          <w:rPr>
            <w:noProof/>
            <w:webHidden/>
          </w:rPr>
          <w:fldChar w:fldCharType="separate"/>
        </w:r>
        <w:r>
          <w:rPr>
            <w:noProof/>
            <w:webHidden/>
          </w:rPr>
          <w:t>14</w:t>
        </w:r>
        <w:r>
          <w:rPr>
            <w:noProof/>
            <w:webHidden/>
          </w:rPr>
          <w:fldChar w:fldCharType="end"/>
        </w:r>
      </w:hyperlink>
    </w:p>
    <w:p w14:paraId="37C2F9D6" w14:textId="2CC373D5"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6" w:history="1">
        <w:r w:rsidRPr="00EB761C">
          <w:rPr>
            <w:rStyle w:val="Hyperlink"/>
            <w:noProof/>
          </w:rPr>
          <w:t>Hình 1.17 Bộ lọc Laplacian</w:t>
        </w:r>
        <w:r>
          <w:rPr>
            <w:noProof/>
            <w:webHidden/>
          </w:rPr>
          <w:tab/>
        </w:r>
        <w:r>
          <w:rPr>
            <w:noProof/>
            <w:webHidden/>
          </w:rPr>
          <w:fldChar w:fldCharType="begin"/>
        </w:r>
        <w:r>
          <w:rPr>
            <w:noProof/>
            <w:webHidden/>
          </w:rPr>
          <w:instrText xml:space="preserve"> PAGEREF _Toc104914616 \h </w:instrText>
        </w:r>
        <w:r>
          <w:rPr>
            <w:noProof/>
            <w:webHidden/>
          </w:rPr>
        </w:r>
        <w:r>
          <w:rPr>
            <w:noProof/>
            <w:webHidden/>
          </w:rPr>
          <w:fldChar w:fldCharType="separate"/>
        </w:r>
        <w:r>
          <w:rPr>
            <w:noProof/>
            <w:webHidden/>
          </w:rPr>
          <w:t>15</w:t>
        </w:r>
        <w:r>
          <w:rPr>
            <w:noProof/>
            <w:webHidden/>
          </w:rPr>
          <w:fldChar w:fldCharType="end"/>
        </w:r>
      </w:hyperlink>
    </w:p>
    <w:p w14:paraId="4DF76287" w14:textId="27B7A70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7" w:history="1">
        <w:r w:rsidRPr="00EB761C">
          <w:rPr>
            <w:rStyle w:val="Hyperlink"/>
            <w:noProof/>
          </w:rPr>
          <w:t>Hình 1.18 Ví dụ ảnh sử dụng bộ lọc Laplacian</w:t>
        </w:r>
        <w:r>
          <w:rPr>
            <w:noProof/>
            <w:webHidden/>
          </w:rPr>
          <w:tab/>
        </w:r>
        <w:r>
          <w:rPr>
            <w:noProof/>
            <w:webHidden/>
          </w:rPr>
          <w:fldChar w:fldCharType="begin"/>
        </w:r>
        <w:r>
          <w:rPr>
            <w:noProof/>
            <w:webHidden/>
          </w:rPr>
          <w:instrText xml:space="preserve"> PAGEREF _Toc104914617 \h </w:instrText>
        </w:r>
        <w:r>
          <w:rPr>
            <w:noProof/>
            <w:webHidden/>
          </w:rPr>
        </w:r>
        <w:r>
          <w:rPr>
            <w:noProof/>
            <w:webHidden/>
          </w:rPr>
          <w:fldChar w:fldCharType="separate"/>
        </w:r>
        <w:r>
          <w:rPr>
            <w:noProof/>
            <w:webHidden/>
          </w:rPr>
          <w:t>15</w:t>
        </w:r>
        <w:r>
          <w:rPr>
            <w:noProof/>
            <w:webHidden/>
          </w:rPr>
          <w:fldChar w:fldCharType="end"/>
        </w:r>
      </w:hyperlink>
    </w:p>
    <w:p w14:paraId="268BC271" w14:textId="68FA3C5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8" w:history="1">
        <w:r w:rsidRPr="00EB761C">
          <w:rPr>
            <w:rStyle w:val="Hyperlink"/>
            <w:noProof/>
          </w:rPr>
          <w:t>Hình 1.19 Các biến thể khác nhau của Laplacian</w:t>
        </w:r>
        <w:r>
          <w:rPr>
            <w:noProof/>
            <w:webHidden/>
          </w:rPr>
          <w:tab/>
        </w:r>
        <w:r>
          <w:rPr>
            <w:noProof/>
            <w:webHidden/>
          </w:rPr>
          <w:fldChar w:fldCharType="begin"/>
        </w:r>
        <w:r>
          <w:rPr>
            <w:noProof/>
            <w:webHidden/>
          </w:rPr>
          <w:instrText xml:space="preserve"> PAGEREF _Toc104914618 \h </w:instrText>
        </w:r>
        <w:r>
          <w:rPr>
            <w:noProof/>
            <w:webHidden/>
          </w:rPr>
        </w:r>
        <w:r>
          <w:rPr>
            <w:noProof/>
            <w:webHidden/>
          </w:rPr>
          <w:fldChar w:fldCharType="separate"/>
        </w:r>
        <w:r>
          <w:rPr>
            <w:noProof/>
            <w:webHidden/>
          </w:rPr>
          <w:t>15</w:t>
        </w:r>
        <w:r>
          <w:rPr>
            <w:noProof/>
            <w:webHidden/>
          </w:rPr>
          <w:fldChar w:fldCharType="end"/>
        </w:r>
      </w:hyperlink>
    </w:p>
    <w:p w14:paraId="5AAF2405" w14:textId="49822D8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9" w:history="1">
        <w:r w:rsidRPr="00EB761C">
          <w:rPr>
            <w:rStyle w:val="Hyperlink"/>
            <w:noProof/>
          </w:rPr>
          <w:t>Hình 1.20 Mô hình nhiễu</w:t>
        </w:r>
        <w:r>
          <w:rPr>
            <w:noProof/>
            <w:webHidden/>
          </w:rPr>
          <w:tab/>
        </w:r>
        <w:r>
          <w:rPr>
            <w:noProof/>
            <w:webHidden/>
          </w:rPr>
          <w:fldChar w:fldCharType="begin"/>
        </w:r>
        <w:r>
          <w:rPr>
            <w:noProof/>
            <w:webHidden/>
          </w:rPr>
          <w:instrText xml:space="preserve"> PAGEREF _Toc104914619 \h </w:instrText>
        </w:r>
        <w:r>
          <w:rPr>
            <w:noProof/>
            <w:webHidden/>
          </w:rPr>
        </w:r>
        <w:r>
          <w:rPr>
            <w:noProof/>
            <w:webHidden/>
          </w:rPr>
          <w:fldChar w:fldCharType="separate"/>
        </w:r>
        <w:r>
          <w:rPr>
            <w:noProof/>
            <w:webHidden/>
          </w:rPr>
          <w:t>16</w:t>
        </w:r>
        <w:r>
          <w:rPr>
            <w:noProof/>
            <w:webHidden/>
          </w:rPr>
          <w:fldChar w:fldCharType="end"/>
        </w:r>
      </w:hyperlink>
    </w:p>
    <w:p w14:paraId="0C05ABC9" w14:textId="23F573B5"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0" w:history="1">
        <w:r w:rsidRPr="00EB761C">
          <w:rPr>
            <w:rStyle w:val="Hyperlink"/>
            <w:noProof/>
          </w:rPr>
          <w:t>Hình 1.21 Lọc đảo khôi phục ảnh nguyên</w:t>
        </w:r>
        <w:r>
          <w:rPr>
            <w:noProof/>
            <w:webHidden/>
          </w:rPr>
          <w:tab/>
        </w:r>
        <w:r>
          <w:rPr>
            <w:noProof/>
            <w:webHidden/>
          </w:rPr>
          <w:fldChar w:fldCharType="begin"/>
        </w:r>
        <w:r>
          <w:rPr>
            <w:noProof/>
            <w:webHidden/>
          </w:rPr>
          <w:instrText xml:space="preserve"> PAGEREF _Toc104914620 \h </w:instrText>
        </w:r>
        <w:r>
          <w:rPr>
            <w:noProof/>
            <w:webHidden/>
          </w:rPr>
        </w:r>
        <w:r>
          <w:rPr>
            <w:noProof/>
            <w:webHidden/>
          </w:rPr>
          <w:fldChar w:fldCharType="separate"/>
        </w:r>
        <w:r>
          <w:rPr>
            <w:noProof/>
            <w:webHidden/>
          </w:rPr>
          <w:t>17</w:t>
        </w:r>
        <w:r>
          <w:rPr>
            <w:noProof/>
            <w:webHidden/>
          </w:rPr>
          <w:fldChar w:fldCharType="end"/>
        </w:r>
      </w:hyperlink>
    </w:p>
    <w:p w14:paraId="509BFAF0" w14:textId="6101FF53"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1" w:history="1">
        <w:r w:rsidRPr="00EB761C">
          <w:rPr>
            <w:rStyle w:val="Hyperlink"/>
            <w:noProof/>
          </w:rPr>
          <w:t>Hình 1.22 Thành phần Hue</w:t>
        </w:r>
        <w:r>
          <w:rPr>
            <w:noProof/>
            <w:webHidden/>
          </w:rPr>
          <w:tab/>
        </w:r>
        <w:r>
          <w:rPr>
            <w:noProof/>
            <w:webHidden/>
          </w:rPr>
          <w:fldChar w:fldCharType="begin"/>
        </w:r>
        <w:r>
          <w:rPr>
            <w:noProof/>
            <w:webHidden/>
          </w:rPr>
          <w:instrText xml:space="preserve"> PAGEREF _Toc104914621 \h </w:instrText>
        </w:r>
        <w:r>
          <w:rPr>
            <w:noProof/>
            <w:webHidden/>
          </w:rPr>
        </w:r>
        <w:r>
          <w:rPr>
            <w:noProof/>
            <w:webHidden/>
          </w:rPr>
          <w:fldChar w:fldCharType="separate"/>
        </w:r>
        <w:r>
          <w:rPr>
            <w:noProof/>
            <w:webHidden/>
          </w:rPr>
          <w:t>20</w:t>
        </w:r>
        <w:r>
          <w:rPr>
            <w:noProof/>
            <w:webHidden/>
          </w:rPr>
          <w:fldChar w:fldCharType="end"/>
        </w:r>
      </w:hyperlink>
    </w:p>
    <w:p w14:paraId="0AF69684" w14:textId="4F678368"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2" w:history="1">
        <w:r w:rsidRPr="00EB761C">
          <w:rPr>
            <w:rStyle w:val="Hyperlink"/>
            <w:noProof/>
          </w:rPr>
          <w:t>Hình 2.1 Biểu đồ usecase</w:t>
        </w:r>
        <w:r>
          <w:rPr>
            <w:noProof/>
            <w:webHidden/>
          </w:rPr>
          <w:tab/>
        </w:r>
        <w:r>
          <w:rPr>
            <w:noProof/>
            <w:webHidden/>
          </w:rPr>
          <w:fldChar w:fldCharType="begin"/>
        </w:r>
        <w:r>
          <w:rPr>
            <w:noProof/>
            <w:webHidden/>
          </w:rPr>
          <w:instrText xml:space="preserve"> PAGEREF _Toc104914622 \h </w:instrText>
        </w:r>
        <w:r>
          <w:rPr>
            <w:noProof/>
            <w:webHidden/>
          </w:rPr>
        </w:r>
        <w:r>
          <w:rPr>
            <w:noProof/>
            <w:webHidden/>
          </w:rPr>
          <w:fldChar w:fldCharType="separate"/>
        </w:r>
        <w:r>
          <w:rPr>
            <w:noProof/>
            <w:webHidden/>
          </w:rPr>
          <w:t>23</w:t>
        </w:r>
        <w:r>
          <w:rPr>
            <w:noProof/>
            <w:webHidden/>
          </w:rPr>
          <w:fldChar w:fldCharType="end"/>
        </w:r>
      </w:hyperlink>
    </w:p>
    <w:p w14:paraId="30F90AD0" w14:textId="5057B340"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3" w:history="1">
        <w:r w:rsidRPr="00EB761C">
          <w:rPr>
            <w:rStyle w:val="Hyperlink"/>
            <w:noProof/>
          </w:rPr>
          <w:t>Hình 2.2 Biểu đồ hoạt động</w:t>
        </w:r>
        <w:r>
          <w:rPr>
            <w:noProof/>
            <w:webHidden/>
          </w:rPr>
          <w:tab/>
        </w:r>
        <w:r>
          <w:rPr>
            <w:noProof/>
            <w:webHidden/>
          </w:rPr>
          <w:fldChar w:fldCharType="begin"/>
        </w:r>
        <w:r>
          <w:rPr>
            <w:noProof/>
            <w:webHidden/>
          </w:rPr>
          <w:instrText xml:space="preserve"> PAGEREF _Toc104914623 \h </w:instrText>
        </w:r>
        <w:r>
          <w:rPr>
            <w:noProof/>
            <w:webHidden/>
          </w:rPr>
        </w:r>
        <w:r>
          <w:rPr>
            <w:noProof/>
            <w:webHidden/>
          </w:rPr>
          <w:fldChar w:fldCharType="separate"/>
        </w:r>
        <w:r>
          <w:rPr>
            <w:noProof/>
            <w:webHidden/>
          </w:rPr>
          <w:t>30</w:t>
        </w:r>
        <w:r>
          <w:rPr>
            <w:noProof/>
            <w:webHidden/>
          </w:rPr>
          <w:fldChar w:fldCharType="end"/>
        </w:r>
      </w:hyperlink>
    </w:p>
    <w:p w14:paraId="5D20A4A1" w14:textId="55C27954"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4" w:history="1">
        <w:r w:rsidRPr="00EB761C">
          <w:rPr>
            <w:rStyle w:val="Hyperlink"/>
            <w:noProof/>
          </w:rPr>
          <w:t>Hình 3.1 Giao diện phần mềm</w:t>
        </w:r>
        <w:r>
          <w:rPr>
            <w:noProof/>
            <w:webHidden/>
          </w:rPr>
          <w:tab/>
        </w:r>
        <w:r>
          <w:rPr>
            <w:noProof/>
            <w:webHidden/>
          </w:rPr>
          <w:fldChar w:fldCharType="begin"/>
        </w:r>
        <w:r>
          <w:rPr>
            <w:noProof/>
            <w:webHidden/>
          </w:rPr>
          <w:instrText xml:space="preserve"> PAGEREF _Toc104914624 \h </w:instrText>
        </w:r>
        <w:r>
          <w:rPr>
            <w:noProof/>
            <w:webHidden/>
          </w:rPr>
        </w:r>
        <w:r>
          <w:rPr>
            <w:noProof/>
            <w:webHidden/>
          </w:rPr>
          <w:fldChar w:fldCharType="separate"/>
        </w:r>
        <w:r>
          <w:rPr>
            <w:noProof/>
            <w:webHidden/>
          </w:rPr>
          <w:t>31</w:t>
        </w:r>
        <w:r>
          <w:rPr>
            <w:noProof/>
            <w:webHidden/>
          </w:rPr>
          <w:fldChar w:fldCharType="end"/>
        </w:r>
      </w:hyperlink>
    </w:p>
    <w:p w14:paraId="485890E0" w14:textId="2D674E49"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5" w:history="1">
        <w:r w:rsidRPr="00EB761C">
          <w:rPr>
            <w:rStyle w:val="Hyperlink"/>
            <w:noProof/>
          </w:rPr>
          <w:t>Hình 3.2 Điều chỉnh độ tương phản</w:t>
        </w:r>
        <w:r>
          <w:rPr>
            <w:noProof/>
            <w:webHidden/>
          </w:rPr>
          <w:tab/>
        </w:r>
        <w:r>
          <w:rPr>
            <w:noProof/>
            <w:webHidden/>
          </w:rPr>
          <w:fldChar w:fldCharType="begin"/>
        </w:r>
        <w:r>
          <w:rPr>
            <w:noProof/>
            <w:webHidden/>
          </w:rPr>
          <w:instrText xml:space="preserve"> PAGEREF _Toc104914625 \h </w:instrText>
        </w:r>
        <w:r>
          <w:rPr>
            <w:noProof/>
            <w:webHidden/>
          </w:rPr>
        </w:r>
        <w:r>
          <w:rPr>
            <w:noProof/>
            <w:webHidden/>
          </w:rPr>
          <w:fldChar w:fldCharType="separate"/>
        </w:r>
        <w:r>
          <w:rPr>
            <w:noProof/>
            <w:webHidden/>
          </w:rPr>
          <w:t>32</w:t>
        </w:r>
        <w:r>
          <w:rPr>
            <w:noProof/>
            <w:webHidden/>
          </w:rPr>
          <w:fldChar w:fldCharType="end"/>
        </w:r>
      </w:hyperlink>
    </w:p>
    <w:p w14:paraId="08BAB9CB" w14:textId="47161BD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6" w:history="1">
        <w:r w:rsidRPr="00EB761C">
          <w:rPr>
            <w:rStyle w:val="Hyperlink"/>
            <w:noProof/>
          </w:rPr>
          <w:t>Hình 3.3 Lọc Gaussian</w:t>
        </w:r>
        <w:r>
          <w:rPr>
            <w:noProof/>
            <w:webHidden/>
          </w:rPr>
          <w:tab/>
        </w:r>
        <w:r>
          <w:rPr>
            <w:noProof/>
            <w:webHidden/>
          </w:rPr>
          <w:fldChar w:fldCharType="begin"/>
        </w:r>
        <w:r>
          <w:rPr>
            <w:noProof/>
            <w:webHidden/>
          </w:rPr>
          <w:instrText xml:space="preserve"> PAGEREF _Toc104914626 \h </w:instrText>
        </w:r>
        <w:r>
          <w:rPr>
            <w:noProof/>
            <w:webHidden/>
          </w:rPr>
        </w:r>
        <w:r>
          <w:rPr>
            <w:noProof/>
            <w:webHidden/>
          </w:rPr>
          <w:fldChar w:fldCharType="separate"/>
        </w:r>
        <w:r>
          <w:rPr>
            <w:noProof/>
            <w:webHidden/>
          </w:rPr>
          <w:t>33</w:t>
        </w:r>
        <w:r>
          <w:rPr>
            <w:noProof/>
            <w:webHidden/>
          </w:rPr>
          <w:fldChar w:fldCharType="end"/>
        </w:r>
      </w:hyperlink>
    </w:p>
    <w:p w14:paraId="7E76611B" w14:textId="636ED9A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7" w:history="1">
        <w:r w:rsidRPr="00EB761C">
          <w:rPr>
            <w:rStyle w:val="Hyperlink"/>
            <w:noProof/>
          </w:rPr>
          <w:t>Hình 3.4 Cân bằng Histogram</w:t>
        </w:r>
        <w:r>
          <w:rPr>
            <w:noProof/>
            <w:webHidden/>
          </w:rPr>
          <w:tab/>
        </w:r>
        <w:r>
          <w:rPr>
            <w:noProof/>
            <w:webHidden/>
          </w:rPr>
          <w:fldChar w:fldCharType="begin"/>
        </w:r>
        <w:r>
          <w:rPr>
            <w:noProof/>
            <w:webHidden/>
          </w:rPr>
          <w:instrText xml:space="preserve"> PAGEREF _Toc104914627 \h </w:instrText>
        </w:r>
        <w:r>
          <w:rPr>
            <w:noProof/>
            <w:webHidden/>
          </w:rPr>
        </w:r>
        <w:r>
          <w:rPr>
            <w:noProof/>
            <w:webHidden/>
          </w:rPr>
          <w:fldChar w:fldCharType="separate"/>
        </w:r>
        <w:r>
          <w:rPr>
            <w:noProof/>
            <w:webHidden/>
          </w:rPr>
          <w:t>33</w:t>
        </w:r>
        <w:r>
          <w:rPr>
            <w:noProof/>
            <w:webHidden/>
          </w:rPr>
          <w:fldChar w:fldCharType="end"/>
        </w:r>
      </w:hyperlink>
    </w:p>
    <w:p w14:paraId="26424EB7" w14:textId="1E784A23" w:rsidR="00E76ABE" w:rsidRDefault="00B65138" w:rsidP="00E04517">
      <w:pPr>
        <w:spacing w:before="60" w:after="60" w:line="300" w:lineRule="auto"/>
      </w:pPr>
      <w:r>
        <w:fldChar w:fldCharType="end"/>
      </w:r>
      <w:bookmarkStart w:id="8" w:name="_Toc84502986"/>
    </w:p>
    <w:p w14:paraId="4BC84387" w14:textId="77777777" w:rsidR="00FC5ABB" w:rsidRDefault="00FC5ABB" w:rsidP="00E86864">
      <w:pPr>
        <w:rPr>
          <w:b/>
          <w:bCs/>
          <w:sz w:val="32"/>
          <w:szCs w:val="32"/>
        </w:rPr>
      </w:pPr>
    </w:p>
    <w:p w14:paraId="4B800029" w14:textId="0892F7B2" w:rsidR="00E86864" w:rsidRPr="00FC5ABB" w:rsidRDefault="00F25920" w:rsidP="00E86864">
      <w:pPr>
        <w:jc w:val="center"/>
        <w:rPr>
          <w:b/>
          <w:bCs/>
          <w:sz w:val="32"/>
          <w:szCs w:val="32"/>
        </w:rPr>
      </w:pPr>
      <w:r w:rsidRPr="00DD16B7">
        <w:rPr>
          <w:b/>
          <w:bCs/>
          <w:sz w:val="32"/>
          <w:szCs w:val="32"/>
        </w:rPr>
        <w:lastRenderedPageBreak/>
        <w:t>DANH MỤC BẢNG</w:t>
      </w:r>
      <w:bookmarkEnd w:id="8"/>
    </w:p>
    <w:bookmarkStart w:id="9" w:name="_Toc84502987"/>
    <w:p w14:paraId="644A1758" w14:textId="1338126A" w:rsidR="009A1F66" w:rsidRDefault="00B65138">
      <w:pPr>
        <w:pStyle w:val="TableofFigures"/>
        <w:tabs>
          <w:tab w:val="right" w:leader="dot" w:pos="9062"/>
        </w:tabs>
        <w:rPr>
          <w:rFonts w:asciiTheme="minorHAnsi" w:eastAsiaTheme="minorEastAsia" w:hAnsiTheme="minorHAnsi"/>
          <w:noProof/>
          <w:sz w:val="22"/>
          <w:lang w:val="vi-VN" w:eastAsia="vi-VN"/>
        </w:rPr>
      </w:pPr>
      <w:r>
        <w:fldChar w:fldCharType="begin"/>
      </w:r>
      <w:r>
        <w:instrText xml:space="preserve"> TOC \h \z \c "Table" </w:instrText>
      </w:r>
      <w:r>
        <w:fldChar w:fldCharType="separate"/>
      </w:r>
      <w:hyperlink w:anchor="_Toc104914628" w:history="1">
        <w:r w:rsidR="009A1F66" w:rsidRPr="00715D33">
          <w:rPr>
            <w:rStyle w:val="Hyperlink"/>
            <w:noProof/>
          </w:rPr>
          <w:t>Table 2</w:t>
        </w:r>
        <w:r w:rsidR="009A1F66" w:rsidRPr="00715D33">
          <w:rPr>
            <w:rStyle w:val="Hyperlink"/>
            <w:noProof/>
          </w:rPr>
          <w:noBreakHyphen/>
          <w:t>1 Đặc tả usecase mở ảnh</w:t>
        </w:r>
        <w:r w:rsidR="009A1F66">
          <w:rPr>
            <w:noProof/>
            <w:webHidden/>
          </w:rPr>
          <w:tab/>
        </w:r>
        <w:r w:rsidR="009A1F66">
          <w:rPr>
            <w:noProof/>
            <w:webHidden/>
          </w:rPr>
          <w:fldChar w:fldCharType="begin"/>
        </w:r>
        <w:r w:rsidR="009A1F66">
          <w:rPr>
            <w:noProof/>
            <w:webHidden/>
          </w:rPr>
          <w:instrText xml:space="preserve"> PAGEREF _Toc104914628 \h </w:instrText>
        </w:r>
        <w:r w:rsidR="009A1F66">
          <w:rPr>
            <w:noProof/>
            <w:webHidden/>
          </w:rPr>
        </w:r>
        <w:r w:rsidR="009A1F66">
          <w:rPr>
            <w:noProof/>
            <w:webHidden/>
          </w:rPr>
          <w:fldChar w:fldCharType="separate"/>
        </w:r>
        <w:r w:rsidR="009A1F66">
          <w:rPr>
            <w:noProof/>
            <w:webHidden/>
          </w:rPr>
          <w:t>23</w:t>
        </w:r>
        <w:r w:rsidR="009A1F66">
          <w:rPr>
            <w:noProof/>
            <w:webHidden/>
          </w:rPr>
          <w:fldChar w:fldCharType="end"/>
        </w:r>
      </w:hyperlink>
    </w:p>
    <w:p w14:paraId="096E664F" w14:textId="0D7DBBFC"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9" w:history="1">
        <w:r w:rsidRPr="00715D33">
          <w:rPr>
            <w:rStyle w:val="Hyperlink"/>
            <w:noProof/>
          </w:rPr>
          <w:t>Table 2</w:t>
        </w:r>
        <w:r w:rsidRPr="00715D33">
          <w:rPr>
            <w:rStyle w:val="Hyperlink"/>
            <w:noProof/>
          </w:rPr>
          <w:noBreakHyphen/>
          <w:t>2 Đặc tả usecase zoom ảnh</w:t>
        </w:r>
        <w:r>
          <w:rPr>
            <w:noProof/>
            <w:webHidden/>
          </w:rPr>
          <w:tab/>
        </w:r>
        <w:r>
          <w:rPr>
            <w:noProof/>
            <w:webHidden/>
          </w:rPr>
          <w:fldChar w:fldCharType="begin"/>
        </w:r>
        <w:r>
          <w:rPr>
            <w:noProof/>
            <w:webHidden/>
          </w:rPr>
          <w:instrText xml:space="preserve"> PAGEREF _Toc104914629 \h </w:instrText>
        </w:r>
        <w:r>
          <w:rPr>
            <w:noProof/>
            <w:webHidden/>
          </w:rPr>
        </w:r>
        <w:r>
          <w:rPr>
            <w:noProof/>
            <w:webHidden/>
          </w:rPr>
          <w:fldChar w:fldCharType="separate"/>
        </w:r>
        <w:r>
          <w:rPr>
            <w:noProof/>
            <w:webHidden/>
          </w:rPr>
          <w:t>24</w:t>
        </w:r>
        <w:r>
          <w:rPr>
            <w:noProof/>
            <w:webHidden/>
          </w:rPr>
          <w:fldChar w:fldCharType="end"/>
        </w:r>
      </w:hyperlink>
    </w:p>
    <w:p w14:paraId="6B57A848" w14:textId="2ECA17CA"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0" w:history="1">
        <w:r w:rsidRPr="00715D33">
          <w:rPr>
            <w:rStyle w:val="Hyperlink"/>
            <w:noProof/>
          </w:rPr>
          <w:t>Table 2</w:t>
        </w:r>
        <w:r w:rsidRPr="00715D33">
          <w:rPr>
            <w:rStyle w:val="Hyperlink"/>
            <w:noProof/>
          </w:rPr>
          <w:noBreakHyphen/>
          <w:t>3 Đặc tả usecase thêm nhiễu</w:t>
        </w:r>
        <w:r>
          <w:rPr>
            <w:noProof/>
            <w:webHidden/>
          </w:rPr>
          <w:tab/>
        </w:r>
        <w:r>
          <w:rPr>
            <w:noProof/>
            <w:webHidden/>
          </w:rPr>
          <w:fldChar w:fldCharType="begin"/>
        </w:r>
        <w:r>
          <w:rPr>
            <w:noProof/>
            <w:webHidden/>
          </w:rPr>
          <w:instrText xml:space="preserve"> PAGEREF _Toc104914630 \h </w:instrText>
        </w:r>
        <w:r>
          <w:rPr>
            <w:noProof/>
            <w:webHidden/>
          </w:rPr>
        </w:r>
        <w:r>
          <w:rPr>
            <w:noProof/>
            <w:webHidden/>
          </w:rPr>
          <w:fldChar w:fldCharType="separate"/>
        </w:r>
        <w:r>
          <w:rPr>
            <w:noProof/>
            <w:webHidden/>
          </w:rPr>
          <w:t>25</w:t>
        </w:r>
        <w:r>
          <w:rPr>
            <w:noProof/>
            <w:webHidden/>
          </w:rPr>
          <w:fldChar w:fldCharType="end"/>
        </w:r>
      </w:hyperlink>
    </w:p>
    <w:p w14:paraId="1CDFCC38" w14:textId="11C92665"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1" w:history="1">
        <w:r w:rsidRPr="00715D33">
          <w:rPr>
            <w:rStyle w:val="Hyperlink"/>
            <w:noProof/>
          </w:rPr>
          <w:t>Table 2</w:t>
        </w:r>
        <w:r w:rsidRPr="00715D33">
          <w:rPr>
            <w:rStyle w:val="Hyperlink"/>
            <w:noProof/>
          </w:rPr>
          <w:noBreakHyphen/>
          <w:t>4 Đặc tả usecase lọc sobel</w:t>
        </w:r>
        <w:r>
          <w:rPr>
            <w:noProof/>
            <w:webHidden/>
          </w:rPr>
          <w:tab/>
        </w:r>
        <w:r>
          <w:rPr>
            <w:noProof/>
            <w:webHidden/>
          </w:rPr>
          <w:fldChar w:fldCharType="begin"/>
        </w:r>
        <w:r>
          <w:rPr>
            <w:noProof/>
            <w:webHidden/>
          </w:rPr>
          <w:instrText xml:space="preserve"> PAGEREF _Toc104914631 \h </w:instrText>
        </w:r>
        <w:r>
          <w:rPr>
            <w:noProof/>
            <w:webHidden/>
          </w:rPr>
        </w:r>
        <w:r>
          <w:rPr>
            <w:noProof/>
            <w:webHidden/>
          </w:rPr>
          <w:fldChar w:fldCharType="separate"/>
        </w:r>
        <w:r>
          <w:rPr>
            <w:noProof/>
            <w:webHidden/>
          </w:rPr>
          <w:t>26</w:t>
        </w:r>
        <w:r>
          <w:rPr>
            <w:noProof/>
            <w:webHidden/>
          </w:rPr>
          <w:fldChar w:fldCharType="end"/>
        </w:r>
      </w:hyperlink>
    </w:p>
    <w:p w14:paraId="50AA2FC6" w14:textId="3537C459"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2" w:history="1">
        <w:r w:rsidRPr="00715D33">
          <w:rPr>
            <w:rStyle w:val="Hyperlink"/>
            <w:noProof/>
          </w:rPr>
          <w:t>Table 2</w:t>
        </w:r>
        <w:r w:rsidRPr="00715D33">
          <w:rPr>
            <w:rStyle w:val="Hyperlink"/>
            <w:noProof/>
          </w:rPr>
          <w:noBreakHyphen/>
          <w:t>5 Đặc tả usecase phân vùng ảnh</w:t>
        </w:r>
        <w:r>
          <w:rPr>
            <w:noProof/>
            <w:webHidden/>
          </w:rPr>
          <w:tab/>
        </w:r>
        <w:r>
          <w:rPr>
            <w:noProof/>
            <w:webHidden/>
          </w:rPr>
          <w:fldChar w:fldCharType="begin"/>
        </w:r>
        <w:r>
          <w:rPr>
            <w:noProof/>
            <w:webHidden/>
          </w:rPr>
          <w:instrText xml:space="preserve"> PAGEREF _Toc104914632 \h </w:instrText>
        </w:r>
        <w:r>
          <w:rPr>
            <w:noProof/>
            <w:webHidden/>
          </w:rPr>
        </w:r>
        <w:r>
          <w:rPr>
            <w:noProof/>
            <w:webHidden/>
          </w:rPr>
          <w:fldChar w:fldCharType="separate"/>
        </w:r>
        <w:r>
          <w:rPr>
            <w:noProof/>
            <w:webHidden/>
          </w:rPr>
          <w:t>26</w:t>
        </w:r>
        <w:r>
          <w:rPr>
            <w:noProof/>
            <w:webHidden/>
          </w:rPr>
          <w:fldChar w:fldCharType="end"/>
        </w:r>
      </w:hyperlink>
    </w:p>
    <w:p w14:paraId="2BF797F2" w14:textId="5C620EE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3" w:history="1">
        <w:r w:rsidRPr="00715D33">
          <w:rPr>
            <w:rStyle w:val="Hyperlink"/>
            <w:noProof/>
          </w:rPr>
          <w:t>Table 2</w:t>
        </w:r>
        <w:r w:rsidRPr="00715D33">
          <w:rPr>
            <w:rStyle w:val="Hyperlink"/>
            <w:noProof/>
          </w:rPr>
          <w:noBreakHyphen/>
          <w:t>6 Đặc tả usecase cần bằng Histogram</w:t>
        </w:r>
        <w:r>
          <w:rPr>
            <w:noProof/>
            <w:webHidden/>
          </w:rPr>
          <w:tab/>
        </w:r>
        <w:r>
          <w:rPr>
            <w:noProof/>
            <w:webHidden/>
          </w:rPr>
          <w:fldChar w:fldCharType="begin"/>
        </w:r>
        <w:r>
          <w:rPr>
            <w:noProof/>
            <w:webHidden/>
          </w:rPr>
          <w:instrText xml:space="preserve"> PAGEREF _Toc104914633 \h </w:instrText>
        </w:r>
        <w:r>
          <w:rPr>
            <w:noProof/>
            <w:webHidden/>
          </w:rPr>
        </w:r>
        <w:r>
          <w:rPr>
            <w:noProof/>
            <w:webHidden/>
          </w:rPr>
          <w:fldChar w:fldCharType="separate"/>
        </w:r>
        <w:r>
          <w:rPr>
            <w:noProof/>
            <w:webHidden/>
          </w:rPr>
          <w:t>27</w:t>
        </w:r>
        <w:r>
          <w:rPr>
            <w:noProof/>
            <w:webHidden/>
          </w:rPr>
          <w:fldChar w:fldCharType="end"/>
        </w:r>
      </w:hyperlink>
    </w:p>
    <w:p w14:paraId="548CF0A9" w14:textId="0D6EB33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4" w:history="1">
        <w:r w:rsidRPr="00715D33">
          <w:rPr>
            <w:rStyle w:val="Hyperlink"/>
            <w:noProof/>
          </w:rPr>
          <w:t>Table 2</w:t>
        </w:r>
        <w:r w:rsidRPr="00715D33">
          <w:rPr>
            <w:rStyle w:val="Hyperlink"/>
            <w:noProof/>
          </w:rPr>
          <w:noBreakHyphen/>
          <w:t>7 Đặc tả usecase lọc gaussian</w:t>
        </w:r>
        <w:r>
          <w:rPr>
            <w:noProof/>
            <w:webHidden/>
          </w:rPr>
          <w:tab/>
        </w:r>
        <w:r>
          <w:rPr>
            <w:noProof/>
            <w:webHidden/>
          </w:rPr>
          <w:fldChar w:fldCharType="begin"/>
        </w:r>
        <w:r>
          <w:rPr>
            <w:noProof/>
            <w:webHidden/>
          </w:rPr>
          <w:instrText xml:space="preserve"> PAGEREF _Toc104914634 \h </w:instrText>
        </w:r>
        <w:r>
          <w:rPr>
            <w:noProof/>
            <w:webHidden/>
          </w:rPr>
        </w:r>
        <w:r>
          <w:rPr>
            <w:noProof/>
            <w:webHidden/>
          </w:rPr>
          <w:fldChar w:fldCharType="separate"/>
        </w:r>
        <w:r>
          <w:rPr>
            <w:noProof/>
            <w:webHidden/>
          </w:rPr>
          <w:t>28</w:t>
        </w:r>
        <w:r>
          <w:rPr>
            <w:noProof/>
            <w:webHidden/>
          </w:rPr>
          <w:fldChar w:fldCharType="end"/>
        </w:r>
      </w:hyperlink>
    </w:p>
    <w:p w14:paraId="54D3B179" w14:textId="3DF963C1" w:rsidR="00C74C02" w:rsidRDefault="00B65138" w:rsidP="00044325">
      <w:pPr>
        <w:pStyle w:val="Title"/>
        <w:spacing w:before="60" w:after="60" w:line="300" w:lineRule="auto"/>
        <w:jc w:val="both"/>
        <w:sectPr w:rsidR="00C74C02" w:rsidSect="00FB258D">
          <w:headerReference w:type="default" r:id="rId12"/>
          <w:footerReference w:type="default" r:id="rId13"/>
          <w:pgSz w:w="11907" w:h="16840" w:code="9"/>
          <w:pgMar w:top="1418" w:right="1134" w:bottom="1418" w:left="1701" w:header="720" w:footer="720" w:gutter="0"/>
          <w:pgNumType w:fmt="lowerRoman" w:start="1"/>
          <w:cols w:space="720"/>
          <w:docGrid w:linePitch="360"/>
        </w:sectPr>
      </w:pPr>
      <w:r>
        <w:fldChar w:fldCharType="end"/>
      </w:r>
    </w:p>
    <w:p w14:paraId="0CA82FDE" w14:textId="0CFE551C" w:rsidR="00C82349" w:rsidRPr="00C82349" w:rsidRDefault="002A5FFE" w:rsidP="00524022">
      <w:pPr>
        <w:pStyle w:val="Title"/>
        <w:spacing w:before="60" w:after="60" w:line="300" w:lineRule="auto"/>
      </w:pPr>
      <w:bookmarkStart w:id="10" w:name="_Toc87793866"/>
      <w:bookmarkStart w:id="11" w:name="_Toc87794000"/>
      <w:bookmarkStart w:id="12" w:name="_Toc87794045"/>
      <w:bookmarkStart w:id="13" w:name="_Toc104914565"/>
      <w:bookmarkEnd w:id="9"/>
      <w:r>
        <w:lastRenderedPageBreak/>
        <w:t xml:space="preserve">LỜI </w:t>
      </w:r>
      <w:r w:rsidRPr="008E71CF">
        <w:t>MỞ ĐẦU</w:t>
      </w:r>
      <w:bookmarkEnd w:id="13"/>
    </w:p>
    <w:p w14:paraId="21C7EA3A" w14:textId="77777777" w:rsidR="002A5FFE" w:rsidRDefault="002A5FFE" w:rsidP="00044325">
      <w:pPr>
        <w:spacing w:before="60" w:after="60" w:line="300" w:lineRule="auto"/>
        <w:ind w:firstLine="709"/>
      </w:pPr>
      <w:r w:rsidRPr="00A642E7">
        <w:t xml:space="preserve">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 </w:t>
      </w:r>
    </w:p>
    <w:p w14:paraId="0D718917" w14:textId="77777777" w:rsidR="002A5FFE" w:rsidRDefault="002A5FFE" w:rsidP="00044325">
      <w:pPr>
        <w:spacing w:before="60" w:after="60" w:line="300" w:lineRule="auto"/>
        <w:ind w:firstLine="709"/>
      </w:pPr>
      <w:r w:rsidRPr="00A642E7">
        <w:t xml:space="preserve">Xử lý ảnh được đưa vào giảng dạy ở bậc đại học ở nước ta khoảng chục năm nay. Nó là môn học liên quan đến nhiều lĩnh vực và cần nhiều kiến thức cơ sở khác. Đầu tiên phải kể đến Xử lý tín hiệu số là một môn học hết sức cơ bản cho xử lý tín hiệu chung, các khái niệm về tích chập, các biến đổi Fourier, biến đổi Laplace, các bộ lọc hữu hạn…Thứ hai, các công cụ toán như Đại số tuyến tính, sác xuất thống kê. Một số kiến thứ cần thiết như Trí tuệ nhân tạo, Mạng nơron nhân tạo cũng được đề cập trong quá trình phân tích và nhận dạng ảnh. </w:t>
      </w:r>
    </w:p>
    <w:p w14:paraId="57A4FEE9" w14:textId="77777777" w:rsidR="002A5FFE" w:rsidRDefault="002A5FFE" w:rsidP="00044325">
      <w:pPr>
        <w:spacing w:before="60" w:after="60" w:line="300" w:lineRule="auto"/>
        <w:ind w:firstLine="709"/>
      </w:pPr>
      <w:r w:rsidRPr="00A642E7">
        <w:t xml:space="preserve">Mục tiêu chính của xử lý ảnh là </w:t>
      </w:r>
      <w:r>
        <w:t xml:space="preserve">việc tinh chỉnh xử lý hình ảnh </w:t>
      </w:r>
      <w:r w:rsidRPr="00A642E7">
        <w:t xml:space="preserve">phục vụ cho nhu cầu giải trí, nghiên cứu và trao đổi thông </w:t>
      </w:r>
      <w:r>
        <w:t>tin ngày càng cao của con người</w:t>
      </w:r>
      <w:r w:rsidRPr="00A642E7">
        <w:t xml:space="preserve">. </w:t>
      </w:r>
    </w:p>
    <w:p w14:paraId="6FD41C64" w14:textId="77777777" w:rsidR="002A5FFE" w:rsidRPr="008E389F" w:rsidRDefault="002A5FFE" w:rsidP="00044325">
      <w:pPr>
        <w:spacing w:before="60" w:after="60" w:line="300" w:lineRule="auto"/>
        <w:ind w:firstLine="709"/>
        <w:rPr>
          <w:color w:val="000000"/>
          <w:shd w:val="clear" w:color="auto" w:fill="FFFFFF"/>
        </w:rPr>
      </w:pPr>
      <w:r>
        <w:t>Ngoài ra công nghệ AI cũng đang từng bước phát triển và được ứng dụng ngày càng nhiều vào đời sống hàng ngày. Lĩnh vực xử lý ảnh cũng đang được ứng dụng nhiều công nghệ AI vào quá trình xử lý.</w:t>
      </w:r>
    </w:p>
    <w:p w14:paraId="375209D0" w14:textId="5F658E6A" w:rsidR="002A5FFE" w:rsidRPr="00A43C57" w:rsidRDefault="002A5FFE" w:rsidP="00044325">
      <w:pPr>
        <w:spacing w:before="60" w:after="60" w:line="300" w:lineRule="auto"/>
      </w:pPr>
      <w:r w:rsidRPr="00A43C57">
        <w:t>Đề tài của chúng em bao gồ</w:t>
      </w:r>
      <w:r w:rsidR="003A726E">
        <w:t>m 3</w:t>
      </w:r>
      <w:r w:rsidRPr="00A43C57">
        <w:t xml:space="preserve"> chương:</w:t>
      </w:r>
    </w:p>
    <w:p w14:paraId="614F302D" w14:textId="77777777" w:rsidR="002A5FFE" w:rsidRPr="00A43C57" w:rsidRDefault="002A5FFE" w:rsidP="00044325">
      <w:pPr>
        <w:spacing w:before="60" w:after="60" w:line="300" w:lineRule="auto"/>
      </w:pPr>
      <w:r>
        <w:t>Chương 1: Cơ sở lý thuyết</w:t>
      </w:r>
    </w:p>
    <w:p w14:paraId="35F8105B" w14:textId="11E9C558" w:rsidR="002A5FFE" w:rsidRDefault="002A5FFE" w:rsidP="00044325">
      <w:pPr>
        <w:spacing w:before="60" w:after="60" w:line="300" w:lineRule="auto"/>
      </w:pPr>
      <w:r w:rsidRPr="001D0EA9">
        <w:t xml:space="preserve">Chương 2: </w:t>
      </w:r>
      <w:r w:rsidR="00D56832">
        <w:t>Phân tích và thiết kế hệ thống</w:t>
      </w:r>
    </w:p>
    <w:p w14:paraId="08983D04" w14:textId="38EB95A8" w:rsidR="002A5FFE" w:rsidRPr="001D0EA9" w:rsidRDefault="002A5FFE" w:rsidP="00044325">
      <w:pPr>
        <w:spacing w:before="60" w:after="60" w:line="300" w:lineRule="auto"/>
      </w:pPr>
      <w:r w:rsidRPr="001D0EA9">
        <w:t xml:space="preserve">Chương 3: </w:t>
      </w:r>
      <w:r w:rsidR="00B54888">
        <w:t>Xây dựng chương trình xử lý ảnh</w:t>
      </w:r>
    </w:p>
    <w:p w14:paraId="781270E3" w14:textId="536980A5" w:rsidR="002A5FFE" w:rsidRDefault="002A5FFE" w:rsidP="00044325">
      <w:pPr>
        <w:spacing w:before="60" w:after="60" w:line="300" w:lineRule="auto"/>
        <w:jc w:val="left"/>
        <w:rPr>
          <w:rFonts w:eastAsiaTheme="majorEastAsia" w:cstheme="majorBidi"/>
          <w:b/>
          <w:color w:val="000000" w:themeColor="text1"/>
          <w:sz w:val="32"/>
          <w:szCs w:val="32"/>
        </w:rPr>
      </w:pPr>
    </w:p>
    <w:p w14:paraId="58674881" w14:textId="05AEADEF" w:rsidR="002A5FFE" w:rsidRPr="004E1B76" w:rsidRDefault="002A5FFE" w:rsidP="004E1B76">
      <w:pPr>
        <w:spacing w:before="60" w:after="60" w:line="300" w:lineRule="auto"/>
        <w:jc w:val="left"/>
        <w:rPr>
          <w:rFonts w:eastAsiaTheme="majorEastAsia" w:cstheme="majorBidi"/>
          <w:b/>
          <w:color w:val="000000" w:themeColor="text1"/>
          <w:sz w:val="32"/>
          <w:szCs w:val="32"/>
        </w:rPr>
        <w:sectPr w:rsidR="002A5FFE" w:rsidRPr="004E1B76" w:rsidSect="00DF0935">
          <w:headerReference w:type="default" r:id="rId14"/>
          <w:pgSz w:w="11907" w:h="16840" w:code="9"/>
          <w:pgMar w:top="1418" w:right="1134" w:bottom="1418" w:left="1701" w:header="720" w:footer="720" w:gutter="0"/>
          <w:pgNumType w:start="1"/>
          <w:cols w:space="720"/>
          <w:docGrid w:linePitch="360"/>
        </w:sectPr>
      </w:pPr>
    </w:p>
    <w:p w14:paraId="0CDCF29F" w14:textId="6985598F" w:rsidR="00E77C9D" w:rsidRDefault="00E77C9D" w:rsidP="004E1B76">
      <w:pPr>
        <w:pStyle w:val="Heading1"/>
        <w:jc w:val="center"/>
      </w:pPr>
      <w:bookmarkStart w:id="14" w:name="_Toc104914566"/>
      <w:r>
        <w:lastRenderedPageBreak/>
        <w:t>CƠ SỞ LÝ THUYẾT</w:t>
      </w:r>
      <w:bookmarkEnd w:id="10"/>
      <w:bookmarkEnd w:id="11"/>
      <w:bookmarkEnd w:id="12"/>
      <w:bookmarkEnd w:id="14"/>
    </w:p>
    <w:p w14:paraId="3BC9B2AB" w14:textId="77777777" w:rsidR="007879D3" w:rsidRPr="007879D3" w:rsidRDefault="007879D3" w:rsidP="007879D3"/>
    <w:p w14:paraId="1354725D" w14:textId="77777777" w:rsidR="00E77C9D" w:rsidRDefault="00E77C9D" w:rsidP="00044325">
      <w:pPr>
        <w:pStyle w:val="Heading2"/>
        <w:spacing w:before="60" w:after="60" w:line="300" w:lineRule="auto"/>
        <w:ind w:left="578" w:hanging="578"/>
      </w:pPr>
      <w:bookmarkStart w:id="15" w:name="_Toc104914567"/>
      <w:r>
        <w:t>Khái quát về xử lý ảnh</w:t>
      </w:r>
      <w:bookmarkEnd w:id="15"/>
    </w:p>
    <w:p w14:paraId="29B420E5" w14:textId="77777777" w:rsidR="00E77C9D" w:rsidRDefault="00E77C9D" w:rsidP="00044325">
      <w:pPr>
        <w:pStyle w:val="Heading3"/>
        <w:spacing w:before="60" w:after="60" w:line="300" w:lineRule="auto"/>
      </w:pPr>
      <w:bookmarkStart w:id="16" w:name="_Toc104914568"/>
      <w:r>
        <w:t>Một số khái niệm cơ bản</w:t>
      </w:r>
      <w:bookmarkEnd w:id="16"/>
    </w:p>
    <w:p w14:paraId="7E5EB320" w14:textId="77777777" w:rsidR="00E77C9D" w:rsidRDefault="00E77C9D" w:rsidP="00044325">
      <w:pPr>
        <w:spacing w:before="60" w:after="60" w:line="300" w:lineRule="auto"/>
        <w:ind w:firstLine="720"/>
      </w:pPr>
      <w: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 c1, c2, …). Do đó, ảnh trong xử lý ảnh có thể xem như ảnh n chiều.</w:t>
      </w:r>
    </w:p>
    <w:p w14:paraId="120ACCD6" w14:textId="77777777" w:rsidR="00E77C9D" w:rsidRPr="00742DFE" w:rsidRDefault="00E77C9D" w:rsidP="00044325">
      <w:pPr>
        <w:spacing w:before="60" w:after="60" w:line="300" w:lineRule="auto"/>
        <w:rPr>
          <w:b/>
        </w:rPr>
      </w:pPr>
      <w:r w:rsidRPr="00742DFE">
        <w:rPr>
          <w:b/>
        </w:rPr>
        <w:t xml:space="preserve">* Ảnh và điểm ảnh: </w:t>
      </w:r>
    </w:p>
    <w:p w14:paraId="4360EB1C" w14:textId="77777777" w:rsidR="00E77C9D" w:rsidRDefault="00E77C9D" w:rsidP="00044325">
      <w:pPr>
        <w:spacing w:before="60" w:after="60" w:line="300" w:lineRule="auto"/>
      </w:pPr>
      <w:r>
        <w:t xml:space="preserve">Điểm ảnh được xem như là dấu hiệu hay cường độ sáng tại một vị trí nào đó của đối tượng trong không gian và ảnh được xem như là một tập hợp các điểm ảnh. </w:t>
      </w:r>
    </w:p>
    <w:p w14:paraId="782861F1" w14:textId="77777777" w:rsidR="00E77C9D" w:rsidRPr="00742DFE" w:rsidRDefault="00E77C9D" w:rsidP="00044325">
      <w:pPr>
        <w:spacing w:before="60" w:after="60" w:line="300" w:lineRule="auto"/>
        <w:rPr>
          <w:b/>
        </w:rPr>
      </w:pPr>
      <w:r w:rsidRPr="00742DFE">
        <w:rPr>
          <w:b/>
        </w:rPr>
        <w:t xml:space="preserve">* Mức xám, màu </w:t>
      </w:r>
    </w:p>
    <w:p w14:paraId="40425369" w14:textId="77777777" w:rsidR="00E77C9D" w:rsidRDefault="00E77C9D" w:rsidP="00044325">
      <w:pPr>
        <w:spacing w:before="60" w:after="60" w:line="300" w:lineRule="auto"/>
      </w:pPr>
      <w:r>
        <w:t>Là số các giá trị có thể có của các điểm ảnh của ảnh</w:t>
      </w:r>
    </w:p>
    <w:p w14:paraId="4B86BC89" w14:textId="77777777" w:rsidR="00E77C9D" w:rsidRPr="00903A09" w:rsidRDefault="00E77C9D" w:rsidP="00044325">
      <w:pPr>
        <w:pStyle w:val="Heading3"/>
        <w:spacing w:before="60" w:after="60" w:line="300" w:lineRule="auto"/>
      </w:pPr>
      <w:bookmarkStart w:id="17" w:name="_Toc104914569"/>
      <w:r w:rsidRPr="00903A09">
        <w:t>Một số ứng dụng trong xử lý ảnh</w:t>
      </w:r>
      <w:bookmarkEnd w:id="17"/>
    </w:p>
    <w:p w14:paraId="0AFBA200" w14:textId="77777777" w:rsidR="00E77C9D" w:rsidRDefault="00E77C9D" w:rsidP="00044325">
      <w:pPr>
        <w:spacing w:before="60" w:after="60" w:line="300" w:lineRule="auto"/>
        <w:ind w:left="142" w:firstLine="578"/>
      </w:pPr>
      <w:r>
        <w:t>Như đã nói ở trên, 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w:t>
      </w:r>
    </w:p>
    <w:p w14:paraId="72827F63" w14:textId="77777777" w:rsidR="00E77C9D" w:rsidRDefault="00E77C9D" w:rsidP="00044325">
      <w:pPr>
        <w:spacing w:before="60" w:after="60" w:line="300" w:lineRule="auto"/>
        <w:ind w:left="142" w:firstLine="578"/>
      </w:pPr>
      <w:r>
        <w:t>Trong y học các thuật toán xử lý ảnh cho phép biến đổi hình ảnh được tạo ra từ nguồn bức xạ X -ray hay nguồn bức xạ siêu âm thành hình ảnh quang học trên bề mặt film x-quang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14:paraId="135DEB4F" w14:textId="77777777" w:rsidR="00E77C9D" w:rsidRDefault="00E77C9D" w:rsidP="00044325">
      <w:pPr>
        <w:spacing w:before="60" w:after="60" w:line="300" w:lineRule="auto"/>
        <w:ind w:left="142" w:firstLine="578"/>
      </w:pPr>
      <w:r>
        <w:t>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14:paraId="1518F05F" w14:textId="77777777" w:rsidR="00E77C9D" w:rsidRDefault="00E77C9D" w:rsidP="00044325">
      <w:pPr>
        <w:spacing w:before="60" w:after="60" w:line="300" w:lineRule="auto"/>
        <w:ind w:left="142" w:firstLine="578"/>
      </w:pPr>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14:paraId="78CA289A" w14:textId="77777777" w:rsidR="00E77C9D" w:rsidRDefault="00E77C9D" w:rsidP="00044325">
      <w:pPr>
        <w:pStyle w:val="Heading3"/>
        <w:spacing w:before="60" w:after="60" w:line="300" w:lineRule="auto"/>
      </w:pPr>
      <w:bookmarkStart w:id="18" w:name="_Toc104914570"/>
      <w:r>
        <w:lastRenderedPageBreak/>
        <w:t>Định nghĩa về histogram</w:t>
      </w:r>
      <w:bookmarkEnd w:id="18"/>
    </w:p>
    <w:p w14:paraId="3E8A0505" w14:textId="774E21D1" w:rsidR="00E77C9D" w:rsidRDefault="00E77C9D" w:rsidP="00044325">
      <w:pPr>
        <w:spacing w:before="60" w:after="60" w:line="300" w:lineRule="auto"/>
        <w:ind w:firstLine="720"/>
      </w:pPr>
      <w:r>
        <w:t>Lược đồ mức xám (histogram) của một ảnh, từ nay về sau ta qui ước gọi là lược đồ xám, là một hàm cung cấp tần suất xuất hiện của mỗi mức xám (grey level). Lược đồ xám được biểu diễn trong một hệ toạ độ vuông góc x,y. Trong hệ toạ độ này, trục hoành biểu diễn số mức xám từ 0 đến N, N là số mức xám (256 mức trong trường hợp chúng ta xét). Trục tung biểu diễn số điểm ảnh cho một mức xám (số điểm ảnh có cùng mức xám). Cũng có thể biểu diễn khác một chút: trục tung là tỷ lệ số điểm ảnh có cùng mức xám trên tổng số điểm ả</w:t>
      </w:r>
      <w:r w:rsidR="00CC5657">
        <w:t>nh.</w:t>
      </w:r>
    </w:p>
    <w:p w14:paraId="4FEF6ACE" w14:textId="77777777" w:rsidR="00E77C9D" w:rsidRDefault="00E77C9D" w:rsidP="00044325">
      <w:pPr>
        <w:tabs>
          <w:tab w:val="left" w:pos="4830"/>
        </w:tabs>
        <w:spacing w:before="60" w:after="60" w:line="300" w:lineRule="auto"/>
        <w:ind w:left="284"/>
      </w:pPr>
      <w:r>
        <w:t xml:space="preserve">Histogram cung cấp cho những thông cơ bản, như độ sáng và độ tương phản (contrast) của ảnh. Độ tương phản đặc trưng cho sự thay đổi độ sáng của đối tượng so với nền. Có thể nói, độ tương phản là độ nổi của điểm ảnh hay vùng ảnh so với nền. Ta có một vài nhận xét về histogram: </w:t>
      </w:r>
    </w:p>
    <w:p w14:paraId="2EE14072" w14:textId="78BF951B" w:rsidR="00E77C9D" w:rsidRDefault="00E77C9D" w:rsidP="00044325">
      <w:pPr>
        <w:tabs>
          <w:tab w:val="left" w:pos="4830"/>
        </w:tabs>
        <w:spacing w:before="60" w:after="60" w:line="300" w:lineRule="auto"/>
        <w:ind w:left="284"/>
      </w:pPr>
      <w:r>
        <w:t xml:space="preserve">+ NX1. Histogram tốt có hình ngọn núi với độ cao tăng dần từ trái, cao nhất ở giữa và thấp nhất ở bên phải. Điều đó chứng tỏ số lượng điểm ảnh nhiều nhất là ở độ sáng trung bình. </w:t>
      </w:r>
    </w:p>
    <w:p w14:paraId="331F3A2C" w14:textId="77777777" w:rsidR="00181B77" w:rsidRDefault="00E77C9D" w:rsidP="00044325">
      <w:pPr>
        <w:keepNext/>
        <w:tabs>
          <w:tab w:val="left" w:pos="4830"/>
        </w:tabs>
        <w:spacing w:before="60" w:after="60" w:line="300" w:lineRule="auto"/>
        <w:ind w:firstLine="360"/>
        <w:jc w:val="center"/>
      </w:pPr>
      <w:r w:rsidRPr="004F6443">
        <w:rPr>
          <w:noProof/>
        </w:rPr>
        <w:drawing>
          <wp:inline distT="0" distB="0" distL="0" distR="0" wp14:anchorId="41C2A882" wp14:editId="63C75379">
            <wp:extent cx="4495800" cy="2171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2171700"/>
                    </a:xfrm>
                    <a:prstGeom prst="rect">
                      <a:avLst/>
                    </a:prstGeom>
                    <a:noFill/>
                    <a:ln>
                      <a:noFill/>
                    </a:ln>
                  </pic:spPr>
                </pic:pic>
              </a:graphicData>
            </a:graphic>
          </wp:inline>
        </w:drawing>
      </w:r>
    </w:p>
    <w:p w14:paraId="12722691" w14:textId="68952A4A" w:rsidR="00E77C9D" w:rsidRPr="00044325" w:rsidRDefault="00181B77" w:rsidP="00044325">
      <w:pPr>
        <w:pStyle w:val="Caption"/>
        <w:spacing w:before="60" w:after="60" w:line="300" w:lineRule="auto"/>
        <w:rPr>
          <w:b w:val="0"/>
        </w:rPr>
      </w:pPr>
      <w:bookmarkStart w:id="19" w:name="_Toc104914600"/>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 xml:space="preserve"> </w:t>
      </w:r>
      <w:r w:rsidRPr="00044325">
        <w:rPr>
          <w:b w:val="0"/>
          <w:sz w:val="26"/>
          <w:szCs w:val="26"/>
        </w:rPr>
        <w:t>Histogram tối</w:t>
      </w:r>
      <w:bookmarkEnd w:id="19"/>
    </w:p>
    <w:p w14:paraId="2CF5A898" w14:textId="75FB672B" w:rsidR="00E77C9D" w:rsidRDefault="00E77C9D" w:rsidP="00044325">
      <w:pPr>
        <w:spacing w:before="60" w:after="60" w:line="300" w:lineRule="auto"/>
        <w:ind w:left="194"/>
      </w:pPr>
      <w:r>
        <w:t>+ NX2. Ảnh quá tối: histogram bị nghiêng về bên trái, có một cái cột gần như thẳng đứ</w:t>
      </w:r>
      <w:r w:rsidR="00181B77">
        <w:t>ng sát trái.</w:t>
      </w:r>
    </w:p>
    <w:p w14:paraId="284B9934" w14:textId="77777777" w:rsidR="00181B77" w:rsidRDefault="00E77C9D" w:rsidP="00044325">
      <w:pPr>
        <w:keepNext/>
        <w:spacing w:before="60" w:after="60" w:line="300" w:lineRule="auto"/>
        <w:jc w:val="center"/>
      </w:pPr>
      <w:r w:rsidRPr="004F6443">
        <w:rPr>
          <w:noProof/>
        </w:rPr>
        <w:lastRenderedPageBreak/>
        <w:drawing>
          <wp:inline distT="0" distB="0" distL="0" distR="0" wp14:anchorId="70DA3766" wp14:editId="35BE54C0">
            <wp:extent cx="4456386" cy="2081864"/>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402" cy="2088879"/>
                    </a:xfrm>
                    <a:prstGeom prst="rect">
                      <a:avLst/>
                    </a:prstGeom>
                    <a:noFill/>
                    <a:ln>
                      <a:noFill/>
                    </a:ln>
                  </pic:spPr>
                </pic:pic>
              </a:graphicData>
            </a:graphic>
          </wp:inline>
        </w:drawing>
      </w:r>
    </w:p>
    <w:p w14:paraId="404E72F6" w14:textId="340465FF" w:rsidR="00E77C9D" w:rsidRPr="00044325" w:rsidRDefault="00181B77" w:rsidP="00044325">
      <w:pPr>
        <w:pStyle w:val="Caption"/>
        <w:spacing w:before="60" w:after="60" w:line="300" w:lineRule="auto"/>
        <w:rPr>
          <w:b w:val="0"/>
          <w:sz w:val="26"/>
          <w:szCs w:val="26"/>
        </w:rPr>
      </w:pPr>
      <w:bookmarkStart w:id="20" w:name="_Toc104914601"/>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t xml:space="preserve"> </w:t>
      </w:r>
      <w:r w:rsidRPr="00044325">
        <w:rPr>
          <w:b w:val="0"/>
          <w:sz w:val="26"/>
          <w:szCs w:val="26"/>
        </w:rPr>
        <w:t>Histogram của ảnh quá tối</w:t>
      </w:r>
      <w:bookmarkEnd w:id="20"/>
    </w:p>
    <w:p w14:paraId="1C9D1F09" w14:textId="2DF57F00" w:rsidR="00E77C9D" w:rsidRDefault="00E77C9D" w:rsidP="00044325">
      <w:pPr>
        <w:spacing w:before="60" w:after="60" w:line="300" w:lineRule="auto"/>
        <w:ind w:left="284"/>
      </w:pPr>
      <w:r>
        <w:t>+ NX3. Ảnh quá sáng: histogram bị nghiêng về bên phải, có một cái cột gần như thẳng đứng sát phả</w:t>
      </w:r>
      <w:r w:rsidR="00181B77">
        <w:t>i.</w:t>
      </w:r>
    </w:p>
    <w:p w14:paraId="45CB613F" w14:textId="77777777" w:rsidR="00181B77" w:rsidRDefault="00E77C9D" w:rsidP="00044325">
      <w:pPr>
        <w:keepNext/>
        <w:spacing w:before="60" w:after="60" w:line="300" w:lineRule="auto"/>
        <w:jc w:val="center"/>
      </w:pPr>
      <w:r w:rsidRPr="004F6443">
        <w:rPr>
          <w:noProof/>
        </w:rPr>
        <w:drawing>
          <wp:inline distT="0" distB="0" distL="0" distR="0" wp14:anchorId="64A23B0D" wp14:editId="6C1141DA">
            <wp:extent cx="4351282" cy="215246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731" cy="2157630"/>
                    </a:xfrm>
                    <a:prstGeom prst="rect">
                      <a:avLst/>
                    </a:prstGeom>
                    <a:noFill/>
                    <a:ln>
                      <a:noFill/>
                    </a:ln>
                  </pic:spPr>
                </pic:pic>
              </a:graphicData>
            </a:graphic>
          </wp:inline>
        </w:drawing>
      </w:r>
    </w:p>
    <w:p w14:paraId="52BC63AD" w14:textId="4225FA9D" w:rsidR="00E77C9D" w:rsidRPr="00044325" w:rsidRDefault="00181B77" w:rsidP="00044325">
      <w:pPr>
        <w:pStyle w:val="Caption"/>
        <w:spacing w:before="60" w:after="60" w:line="300" w:lineRule="auto"/>
        <w:rPr>
          <w:b w:val="0"/>
        </w:rPr>
      </w:pPr>
      <w:bookmarkStart w:id="21" w:name="_Toc104914602"/>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3</w:t>
      </w:r>
      <w:r w:rsidR="005B5397" w:rsidRPr="00044325">
        <w:rPr>
          <w:b w:val="0"/>
          <w:noProof/>
        </w:rPr>
        <w:fldChar w:fldCharType="end"/>
      </w:r>
      <w:r w:rsidRPr="00044325">
        <w:rPr>
          <w:b w:val="0"/>
        </w:rPr>
        <w:t xml:space="preserve"> </w:t>
      </w:r>
      <w:r w:rsidRPr="00044325">
        <w:rPr>
          <w:b w:val="0"/>
          <w:sz w:val="26"/>
          <w:szCs w:val="26"/>
        </w:rPr>
        <w:t>Histogram của ảnh quá sáng</w:t>
      </w:r>
      <w:bookmarkEnd w:id="21"/>
    </w:p>
    <w:p w14:paraId="223A33C2" w14:textId="148DE0B1" w:rsidR="00E77C9D" w:rsidRDefault="00E77C9D" w:rsidP="00044325">
      <w:pPr>
        <w:spacing w:before="60" w:after="60" w:line="300" w:lineRule="auto"/>
        <w:ind w:left="374"/>
      </w:pPr>
      <w:r>
        <w:t xml:space="preserve">+ NX4. Ảnh quá tương phản: có hai cái cột nằm ở 2 đầu trái phải </w:t>
      </w:r>
    </w:p>
    <w:p w14:paraId="7151FDE3" w14:textId="77777777" w:rsidR="00181B77" w:rsidRDefault="00E77C9D" w:rsidP="00044325">
      <w:pPr>
        <w:keepNext/>
        <w:spacing w:before="60" w:after="60" w:line="300" w:lineRule="auto"/>
        <w:jc w:val="center"/>
      </w:pPr>
      <w:r w:rsidRPr="004F6443">
        <w:rPr>
          <w:noProof/>
        </w:rPr>
        <w:drawing>
          <wp:inline distT="0" distB="0" distL="0" distR="0" wp14:anchorId="72FB6F7A" wp14:editId="64D9D0FB">
            <wp:extent cx="4393324" cy="2097897"/>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281" cy="2103129"/>
                    </a:xfrm>
                    <a:prstGeom prst="rect">
                      <a:avLst/>
                    </a:prstGeom>
                    <a:noFill/>
                    <a:ln>
                      <a:noFill/>
                    </a:ln>
                  </pic:spPr>
                </pic:pic>
              </a:graphicData>
            </a:graphic>
          </wp:inline>
        </w:drawing>
      </w:r>
    </w:p>
    <w:p w14:paraId="2DE05845" w14:textId="180A60D7" w:rsidR="00E77C9D" w:rsidRPr="00044325" w:rsidRDefault="00181B77" w:rsidP="00044325">
      <w:pPr>
        <w:pStyle w:val="Caption"/>
        <w:spacing w:before="60" w:after="60" w:line="300" w:lineRule="auto"/>
        <w:rPr>
          <w:b w:val="0"/>
        </w:rPr>
      </w:pPr>
      <w:bookmarkStart w:id="22" w:name="_Toc104914603"/>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4</w:t>
      </w:r>
      <w:r w:rsidR="005B5397" w:rsidRPr="00044325">
        <w:rPr>
          <w:b w:val="0"/>
          <w:noProof/>
        </w:rPr>
        <w:fldChar w:fldCharType="end"/>
      </w:r>
      <w:r w:rsidRPr="00044325">
        <w:rPr>
          <w:b w:val="0"/>
        </w:rPr>
        <w:t xml:space="preserve"> </w:t>
      </w:r>
      <w:r w:rsidRPr="00044325">
        <w:rPr>
          <w:b w:val="0"/>
          <w:sz w:val="26"/>
          <w:szCs w:val="26"/>
        </w:rPr>
        <w:t>Histogram của ảnh quá tương phản</w:t>
      </w:r>
      <w:bookmarkEnd w:id="22"/>
    </w:p>
    <w:p w14:paraId="46CCAAFC" w14:textId="20A93E54" w:rsidR="00E77C9D" w:rsidRPr="00044325" w:rsidRDefault="00E77C9D" w:rsidP="00044325">
      <w:pPr>
        <w:spacing w:before="60" w:after="60" w:line="300" w:lineRule="auto"/>
        <w:ind w:left="374"/>
      </w:pPr>
      <w:r>
        <w:t>+ NX5. Ảnh kém tương phản: dải màu bị dồn vào giữa, hai đầ</w:t>
      </w:r>
      <w:r w:rsidR="00181B77">
        <w:t>u không có gì.</w:t>
      </w:r>
    </w:p>
    <w:p w14:paraId="34C8569F" w14:textId="77777777" w:rsidR="00E77C9D" w:rsidRDefault="00E77C9D" w:rsidP="00044325">
      <w:pPr>
        <w:spacing w:before="60" w:after="60" w:line="300" w:lineRule="auto"/>
        <w:ind w:left="284"/>
      </w:pPr>
      <w:r>
        <w:lastRenderedPageBreak/>
        <w:t>Từ lược đồ xám ta có thể suy diễn ra các tính chất quan trọng của ảnh như giá trị xám trung bình hoặc độ tản mạn. Qua cách tác động lên điểm ảnh, sự phân bố của biểu đồ cột được thay đổi theo mục đích. Dựa vào lược đồ xám chúng ta có thể xác định được ngưỡng thích hợp cho quá trình phân đoạn hoặc tính được các đại lượng đặc trưng của một ảnh.</w:t>
      </w:r>
    </w:p>
    <w:p w14:paraId="04AFD9C6" w14:textId="77777777" w:rsidR="00E77C9D" w:rsidRDefault="00E77C9D" w:rsidP="00044325">
      <w:pPr>
        <w:pStyle w:val="Heading2"/>
        <w:spacing w:before="60" w:after="60" w:line="300" w:lineRule="auto"/>
      </w:pPr>
      <w:bookmarkStart w:id="23" w:name="_Toc73019698"/>
      <w:bookmarkStart w:id="24" w:name="_Toc104914571"/>
      <w:r>
        <w:t>Xử lý nâng cao chất lượng ảnh</w:t>
      </w:r>
      <w:bookmarkEnd w:id="23"/>
      <w:bookmarkEnd w:id="24"/>
    </w:p>
    <w:p w14:paraId="69422365" w14:textId="77777777" w:rsidR="00E77C9D" w:rsidRDefault="00E77C9D" w:rsidP="00044325">
      <w:pPr>
        <w:pStyle w:val="Heading3"/>
        <w:spacing w:before="60" w:after="60" w:line="300" w:lineRule="auto"/>
      </w:pPr>
      <w:bookmarkStart w:id="25" w:name="_Toc73019699"/>
      <w:bookmarkStart w:id="26" w:name="_Toc104914572"/>
      <w:r>
        <w:t>Khái niệm và phân loại các kiểu cải thiện ảnh</w:t>
      </w:r>
      <w:bookmarkEnd w:id="25"/>
      <w:bookmarkEnd w:id="26"/>
    </w:p>
    <w:p w14:paraId="2954C8D0" w14:textId="77777777" w:rsidR="00E77C9D" w:rsidRPr="00195364" w:rsidRDefault="00E77C9D" w:rsidP="00044325">
      <w:pPr>
        <w:spacing w:before="60" w:after="60" w:line="300" w:lineRule="auto"/>
        <w:rPr>
          <w:color w:val="000000"/>
        </w:rPr>
      </w:pPr>
      <w:r w:rsidRPr="00195364">
        <w:rPr>
          <w:color w:val="000000"/>
        </w:rPr>
        <w:t>Cải thiện chất lượng ảnh:</w:t>
      </w:r>
    </w:p>
    <w:p w14:paraId="34A8955A"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Tăng cường các đặc điểm của ảnh về mặt cảm nhận hoặc cục bộ như các đường nét, đường biên, hay độ tương phản, màu sắc, ..., lọc nhiễu.</w:t>
      </w:r>
    </w:p>
    <w:p w14:paraId="4276639B"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Tăng cường có hiệu quả cho các bước xử lý tiếp theo như hiển thị ảnh hoặc phân tích ảnh.</w:t>
      </w:r>
    </w:p>
    <w:p w14:paraId="52D7F6D7"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Xử lý cải thiện ảnh chất lượng ảnh không làm tăng thông tin vốn có chứa trong dữ liệu.</w:t>
      </w:r>
    </w:p>
    <w:p w14:paraId="42258586"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 xml:space="preserve">Làm tăng dải động của các thuộc tính của ảnh. Những thuộc tính này giúp cho phân biệt dễ dàng các chi tiết trên ảnh. </w:t>
      </w:r>
    </w:p>
    <w:p w14:paraId="34804357" w14:textId="77777777" w:rsidR="00E77C9D" w:rsidRDefault="00E77C9D" w:rsidP="00044325">
      <w:pPr>
        <w:spacing w:before="60" w:after="60" w:line="300" w:lineRule="auto"/>
        <w:ind w:left="24"/>
        <w:rPr>
          <w:color w:val="000000"/>
        </w:rPr>
      </w:pPr>
      <w:r w:rsidRPr="00587694">
        <w:rPr>
          <w:color w:val="000000"/>
        </w:rPr>
        <w:t xml:space="preserve">Các phương pháp cải thiện chất lượng ảnh bao gồm: </w:t>
      </w:r>
    </w:p>
    <w:p w14:paraId="37A43C65"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Biến đổi phân bố mức xám , thay đổi độ tương phản;</w:t>
      </w:r>
    </w:p>
    <w:p w14:paraId="32ADB5B9"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Giảm nhiễu, làm nổi biên và làm trơn biên của ảnh, lọc ảnh;</w:t>
      </w:r>
    </w:p>
    <w:p w14:paraId="4D215B8A"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Đưa thông tin vào ảnh;</w:t>
      </w:r>
    </w:p>
    <w:p w14:paraId="13C1951A"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Phóng đại, thu nhỏ ảnh;</w:t>
      </w:r>
    </w:p>
    <w:p w14:paraId="0481C35E"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Giả màu, …</w:t>
      </w:r>
    </w:p>
    <w:p w14:paraId="0130941E" w14:textId="77777777" w:rsidR="00E77C9D" w:rsidRDefault="00E77C9D" w:rsidP="00044325">
      <w:pPr>
        <w:spacing w:before="60" w:after="60" w:line="300" w:lineRule="auto"/>
        <w:ind w:left="24"/>
        <w:rPr>
          <w:color w:val="000000"/>
        </w:rPr>
      </w:pPr>
      <w:r w:rsidRPr="00587694">
        <w:rPr>
          <w:color w:val="000000"/>
        </w:rPr>
        <w:t>Khó khăn: xác định các tiêu chuẩn định tính và định lượng về chất lượng ảnh;</w:t>
      </w:r>
    </w:p>
    <w:p w14:paraId="3FAEE165" w14:textId="77777777" w:rsidR="00E77C9D" w:rsidRPr="004D75C1" w:rsidRDefault="00E77C9D" w:rsidP="00044325">
      <w:pPr>
        <w:spacing w:before="60" w:after="60" w:line="300" w:lineRule="auto"/>
        <w:ind w:left="24"/>
        <w:rPr>
          <w:color w:val="000000"/>
        </w:rPr>
      </w:pPr>
      <w:r w:rsidRPr="00587694">
        <w:rPr>
          <w:color w:val="000000"/>
        </w:rPr>
        <w:t xml:space="preserve">Các kỹ thuật cải thiện chất lượng ảnh phụ thuộc vào kinh nghiệm xử lý; </w:t>
      </w:r>
    </w:p>
    <w:p w14:paraId="3309B6C3" w14:textId="77777777" w:rsidR="00E77C9D" w:rsidRDefault="00E77C9D" w:rsidP="00044325">
      <w:pPr>
        <w:spacing w:before="60" w:after="60" w:line="300" w:lineRule="auto"/>
        <w:ind w:left="24"/>
        <w:rPr>
          <w:color w:val="000000"/>
        </w:rPr>
      </w:pPr>
      <w:r w:rsidRPr="00587694">
        <w:rPr>
          <w:color w:val="000000"/>
        </w:rPr>
        <w:t xml:space="preserve">Phân loại các phương pháp cải thiện chất lượng ảnh </w:t>
      </w:r>
    </w:p>
    <w:p w14:paraId="09286EFE" w14:textId="77777777" w:rsidR="00181B77" w:rsidRDefault="00E77C9D" w:rsidP="00044325">
      <w:pPr>
        <w:keepNext/>
        <w:spacing w:before="60" w:after="60" w:line="300" w:lineRule="auto"/>
        <w:jc w:val="center"/>
      </w:pPr>
      <w:r w:rsidRPr="004F6443">
        <w:rPr>
          <w:noProof/>
        </w:rPr>
        <w:lastRenderedPageBreak/>
        <w:drawing>
          <wp:inline distT="0" distB="0" distL="0" distR="0" wp14:anchorId="1F0F0E14" wp14:editId="1F9BD661">
            <wp:extent cx="5760720" cy="31375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37535"/>
                    </a:xfrm>
                    <a:prstGeom prst="rect">
                      <a:avLst/>
                    </a:prstGeom>
                    <a:noFill/>
                    <a:ln>
                      <a:noFill/>
                    </a:ln>
                  </pic:spPr>
                </pic:pic>
              </a:graphicData>
            </a:graphic>
          </wp:inline>
        </w:drawing>
      </w:r>
    </w:p>
    <w:p w14:paraId="16B51854" w14:textId="606B3D48" w:rsidR="00E77C9D" w:rsidRPr="00044325" w:rsidRDefault="00181B77" w:rsidP="00044325">
      <w:pPr>
        <w:pStyle w:val="Caption"/>
        <w:spacing w:before="60" w:after="60" w:line="300" w:lineRule="auto"/>
        <w:rPr>
          <w:b w:val="0"/>
        </w:rPr>
      </w:pPr>
      <w:bookmarkStart w:id="27" w:name="_Toc104914604"/>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5</w:t>
      </w:r>
      <w:r w:rsidR="005B5397" w:rsidRPr="00044325">
        <w:rPr>
          <w:b w:val="0"/>
          <w:noProof/>
        </w:rPr>
        <w:fldChar w:fldCharType="end"/>
      </w:r>
      <w:r w:rsidRPr="00044325">
        <w:rPr>
          <w:b w:val="0"/>
        </w:rPr>
        <w:t xml:space="preserve"> </w:t>
      </w:r>
      <w:r w:rsidRPr="00044325">
        <w:rPr>
          <w:b w:val="0"/>
          <w:sz w:val="26"/>
          <w:szCs w:val="26"/>
        </w:rPr>
        <w:t>Phân loại các phương pháp cải thiện ảnh</w:t>
      </w:r>
      <w:bookmarkEnd w:id="27"/>
    </w:p>
    <w:p w14:paraId="2775CD07" w14:textId="77777777" w:rsidR="00E77C9D" w:rsidRDefault="00E77C9D" w:rsidP="00044325">
      <w:pPr>
        <w:pStyle w:val="Heading3"/>
        <w:spacing w:before="60" w:after="60" w:line="300" w:lineRule="auto"/>
      </w:pPr>
      <w:bookmarkStart w:id="28" w:name="_Cải_thiện_ảnh"/>
      <w:bookmarkStart w:id="29" w:name="_Toc73019700"/>
      <w:bookmarkStart w:id="30" w:name="_Toc104914573"/>
      <w:bookmarkEnd w:id="28"/>
      <w:r>
        <w:t>Cải thiện ảnh sử dụng các toán tử điểm</w:t>
      </w:r>
      <w:bookmarkEnd w:id="29"/>
      <w:bookmarkEnd w:id="30"/>
    </w:p>
    <w:p w14:paraId="6D474D19" w14:textId="77777777" w:rsidR="00E77C9D" w:rsidRDefault="00E77C9D" w:rsidP="00044325">
      <w:pPr>
        <w:spacing w:before="60" w:after="60" w:line="300" w:lineRule="auto"/>
        <w:ind w:left="284"/>
      </w:pPr>
      <w:r>
        <w:t xml:space="preserve">Các phép toán không phụ thuộc không gian là các phép toán không phục thuộc vị trí của điểm ảnh. Ví dụ: Phép tăng giảm độ sáng, phép thống kê tần suất, biến đổi tần suất v.v.. </w:t>
      </w:r>
    </w:p>
    <w:p w14:paraId="6365A3D4" w14:textId="77777777" w:rsidR="00E77C9D" w:rsidRDefault="00E77C9D" w:rsidP="00044325">
      <w:pPr>
        <w:spacing w:before="60" w:after="60" w:line="300" w:lineRule="auto"/>
        <w:ind w:left="284"/>
      </w:pPr>
      <w:r>
        <w:t>Một trong những khái niệm quan trọng trong xử lý ảnh là biểu đồ tần suất (Histogram): Biểu đồ tần suất của mức xám g của ảnh I là số điểm ảnh có giá trị g của ảnh I. Ký hiệu là h(g)</w:t>
      </w:r>
    </w:p>
    <w:p w14:paraId="4D4ADDA6" w14:textId="77777777" w:rsidR="00E77C9D" w:rsidRDefault="00E77C9D" w:rsidP="00044325">
      <w:pPr>
        <w:pStyle w:val="Heading4"/>
        <w:spacing w:before="60" w:after="60" w:line="300" w:lineRule="auto"/>
        <w:ind w:left="1152"/>
      </w:pPr>
      <w:r w:rsidRPr="00A23690">
        <w:t>Tăng giảm độ sáng</w:t>
      </w:r>
    </w:p>
    <w:p w14:paraId="4C25F6C8" w14:textId="77777777" w:rsidR="00E77C9D" w:rsidRDefault="00E77C9D" w:rsidP="00044325">
      <w:pPr>
        <w:spacing w:before="60" w:after="60" w:line="300" w:lineRule="auto"/>
        <w:ind w:left="270"/>
      </w:pPr>
      <w:r>
        <w:t>Có 2 cách để tăng giảm độ sáng</w:t>
      </w:r>
    </w:p>
    <w:p w14:paraId="67792973" w14:textId="77777777" w:rsidR="00E77C9D" w:rsidRDefault="00E77C9D" w:rsidP="00044325">
      <w:pPr>
        <w:spacing w:before="60" w:after="60" w:line="300" w:lineRule="auto"/>
        <w:ind w:left="270"/>
        <w:jc w:val="left"/>
      </w:pPr>
      <w:r>
        <w:t>Cách 1:  sử dụng hàm số mũ: (gamma)</w:t>
      </w:r>
    </w:p>
    <w:p w14:paraId="2E3815F7" w14:textId="77777777" w:rsidR="00E77C9D" w:rsidRDefault="00E77C9D" w:rsidP="00044325">
      <w:pPr>
        <w:spacing w:before="60" w:after="60" w:line="300" w:lineRule="auto"/>
        <w:ind w:left="270" w:firstLine="450"/>
        <w:rPr>
          <w:lang w:val="en-IE"/>
        </w:rPr>
      </w:pPr>
      <w:r w:rsidRPr="004160FD">
        <w:rPr>
          <w:lang w:val="en-IE"/>
        </w:rPr>
        <w:t xml:space="preserve">Là thao tác xử lý điểm ảnh trên ảnh có dạng  </w:t>
      </w:r>
    </w:p>
    <w:p w14:paraId="38AF81DE" w14:textId="77777777" w:rsidR="00E77C9D" w:rsidRDefault="00E77C9D" w:rsidP="00044325">
      <w:pPr>
        <w:spacing w:before="60" w:after="60" w:line="300" w:lineRule="auto"/>
        <w:ind w:left="270"/>
        <w:jc w:val="center"/>
        <w:rPr>
          <w:b/>
          <w:vertAlign w:val="superscript"/>
        </w:rPr>
      </w:pPr>
      <w:r w:rsidRPr="004160FD">
        <w:rPr>
          <w:b/>
        </w:rPr>
        <w:t xml:space="preserve">s = c </w:t>
      </w:r>
      <w:r w:rsidRPr="004160FD">
        <w:rPr>
          <w:b/>
        </w:rPr>
        <w:sym w:font="Symbol" w:char="F0B4"/>
      </w:r>
      <w:r w:rsidRPr="004160FD">
        <w:rPr>
          <w:b/>
        </w:rPr>
        <w:t xml:space="preserve">  r</w:t>
      </w:r>
      <w:r w:rsidRPr="004160FD">
        <w:rPr>
          <w:b/>
          <w:vertAlign w:val="superscript"/>
        </w:rPr>
        <w:sym w:font="Symbol" w:char="F067"/>
      </w:r>
    </w:p>
    <w:p w14:paraId="10BF9174" w14:textId="77777777" w:rsidR="00181B77" w:rsidRDefault="00E77C9D" w:rsidP="00044325">
      <w:pPr>
        <w:keepNext/>
        <w:spacing w:before="60" w:after="60" w:line="300" w:lineRule="auto"/>
        <w:ind w:left="540"/>
        <w:jc w:val="center"/>
      </w:pPr>
      <w:r w:rsidRPr="004F6443">
        <w:rPr>
          <w:noProof/>
        </w:rPr>
        <w:lastRenderedPageBreak/>
        <w:drawing>
          <wp:inline distT="0" distB="0" distL="0" distR="0" wp14:anchorId="387C1B29" wp14:editId="0C2AB828">
            <wp:extent cx="4267200" cy="26136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2613660"/>
                    </a:xfrm>
                    <a:prstGeom prst="rect">
                      <a:avLst/>
                    </a:prstGeom>
                    <a:noFill/>
                    <a:ln>
                      <a:noFill/>
                    </a:ln>
                    <a:effectLst/>
                  </pic:spPr>
                </pic:pic>
              </a:graphicData>
            </a:graphic>
          </wp:inline>
        </w:drawing>
      </w:r>
    </w:p>
    <w:p w14:paraId="47F08D60" w14:textId="1FDC927D" w:rsidR="00E77C9D" w:rsidRPr="00044325" w:rsidRDefault="00181B77" w:rsidP="00044325">
      <w:pPr>
        <w:pStyle w:val="Caption"/>
        <w:spacing w:before="60" w:after="60" w:line="300" w:lineRule="auto"/>
        <w:rPr>
          <w:b w:val="0"/>
        </w:rPr>
      </w:pPr>
      <w:bookmarkStart w:id="31" w:name="_Toc104914605"/>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6</w:t>
      </w:r>
      <w:r w:rsidR="005B5397" w:rsidRPr="00044325">
        <w:rPr>
          <w:b w:val="0"/>
          <w:noProof/>
        </w:rPr>
        <w:fldChar w:fldCharType="end"/>
      </w:r>
      <w:r w:rsidRPr="00044325">
        <w:rPr>
          <w:b w:val="0"/>
        </w:rPr>
        <w:t xml:space="preserve"> </w:t>
      </w:r>
      <w:r w:rsidRPr="00044325">
        <w:rPr>
          <w:b w:val="0"/>
          <w:sz w:val="26"/>
          <w:szCs w:val="26"/>
        </w:rPr>
        <w:t xml:space="preserve">Biến đổi hàm mũ với c=1 </w:t>
      </w:r>
      <w:r w:rsidRPr="00044325">
        <w:rPr>
          <w:b w:val="0"/>
          <w:iCs w:val="0"/>
          <w:sz w:val="26"/>
          <w:szCs w:val="26"/>
          <w:lang w:val="el-GR"/>
        </w:rPr>
        <w:t>γ</w:t>
      </w:r>
      <w:r w:rsidRPr="00044325">
        <w:rPr>
          <w:b w:val="0"/>
          <w:sz w:val="26"/>
          <w:szCs w:val="26"/>
        </w:rPr>
        <w:t>=0.6</w:t>
      </w:r>
      <w:bookmarkEnd w:id="31"/>
    </w:p>
    <w:p w14:paraId="726C6620" w14:textId="17FAB008" w:rsidR="00E77C9D" w:rsidRDefault="00E77C9D" w:rsidP="00044325">
      <w:pPr>
        <w:spacing w:before="60" w:after="60" w:line="300" w:lineRule="auto"/>
        <w:ind w:left="180"/>
        <w:rPr>
          <w:lang w:val="en-IE"/>
        </w:rPr>
      </w:pPr>
      <w:r w:rsidRPr="004160FD">
        <w:t xml:space="preserve"> </w:t>
      </w:r>
      <w:r w:rsidR="00044325">
        <w:tab/>
      </w:r>
      <w:r w:rsidRPr="004160FD">
        <w:t xml:space="preserve">Với </w:t>
      </w:r>
      <w:r w:rsidRPr="004160FD">
        <w:rPr>
          <w:lang w:val="en-IE"/>
        </w:rPr>
        <w:t xml:space="preserve">s là điểm ảnh đã xử lý, r là điểm ảnh đầu vào, c, </w:t>
      </w:r>
      <w:r w:rsidRPr="004160FD">
        <w:sym w:font="Symbol" w:char="F067"/>
      </w:r>
      <w:r w:rsidRPr="004160FD">
        <w:rPr>
          <w:lang w:val="en-IE"/>
        </w:rPr>
        <w:t xml:space="preserve"> hằng số dương</w:t>
      </w:r>
    </w:p>
    <w:p w14:paraId="4396DA0D" w14:textId="77777777" w:rsidR="00E77C9D" w:rsidRDefault="00E77C9D" w:rsidP="00044325">
      <w:pPr>
        <w:spacing w:before="60" w:after="60" w:line="300" w:lineRule="auto"/>
        <w:ind w:left="270"/>
      </w:pPr>
      <w:r>
        <w:t>Cách 2: Chuyển hình ảnh về hệ màu HSV sau đố chỉnh giá trị h của pixel</w:t>
      </w:r>
    </w:p>
    <w:p w14:paraId="0D380B74" w14:textId="77777777" w:rsidR="00E77C9D" w:rsidRPr="007B345D" w:rsidRDefault="00E77C9D" w:rsidP="00044325">
      <w:pPr>
        <w:spacing w:before="60" w:after="60" w:line="300" w:lineRule="auto"/>
        <w:ind w:left="270" w:firstLine="450"/>
      </w:pPr>
      <w:r>
        <w:t>Sẽ trình bày ở phần sau</w:t>
      </w:r>
    </w:p>
    <w:p w14:paraId="3A1C15BE" w14:textId="77777777" w:rsidR="00E77C9D" w:rsidRDefault="00E77C9D" w:rsidP="00044325">
      <w:pPr>
        <w:pStyle w:val="Heading4"/>
        <w:spacing w:before="60" w:after="60" w:line="300" w:lineRule="auto"/>
        <w:ind w:left="1152"/>
      </w:pPr>
      <w:bookmarkStart w:id="32" w:name="_Biến_đổi_âm"/>
      <w:bookmarkEnd w:id="32"/>
      <w:r>
        <w:t>Biến đổi đảo ngược ảnh (âm bản)</w:t>
      </w:r>
    </w:p>
    <w:p w14:paraId="627AE121" w14:textId="77777777" w:rsidR="00E77C9D" w:rsidRPr="00D02DC2" w:rsidRDefault="00E77C9D" w:rsidP="00044325">
      <w:pPr>
        <w:spacing w:before="60" w:after="60" w:line="300" w:lineRule="auto"/>
        <w:ind w:left="284" w:firstLine="484"/>
        <w:rPr>
          <w:b/>
        </w:rPr>
      </w:pPr>
      <w:r w:rsidRPr="00D02DC2">
        <w:rPr>
          <w:rFonts w:hint="eastAsia"/>
          <w:b/>
        </w:rPr>
        <w:t>s</w:t>
      </w:r>
      <w:r w:rsidRPr="00D02DC2">
        <w:rPr>
          <w:b/>
        </w:rPr>
        <w:t xml:space="preserve"> =1.0 – r</w:t>
      </w:r>
    </w:p>
    <w:p w14:paraId="1F1B974A" w14:textId="77777777" w:rsidR="00E77C9D" w:rsidRPr="00D02DC2" w:rsidRDefault="00E77C9D" w:rsidP="00044325">
      <w:pPr>
        <w:spacing w:before="60" w:after="60" w:line="300" w:lineRule="auto"/>
        <w:ind w:left="284"/>
      </w:pPr>
      <w:r w:rsidRPr="00D02DC2">
        <w:t>Hay</w:t>
      </w:r>
    </w:p>
    <w:p w14:paraId="0087C5BB" w14:textId="77777777" w:rsidR="00E77C9D" w:rsidRPr="00D02DC2" w:rsidRDefault="00E77C9D" w:rsidP="00044325">
      <w:pPr>
        <w:spacing w:before="60" w:after="60" w:line="300" w:lineRule="auto"/>
        <w:ind w:left="284"/>
        <w:rPr>
          <w:b/>
        </w:rPr>
      </w:pPr>
      <w:r w:rsidRPr="00D02DC2">
        <w:t xml:space="preserve"> </w:t>
      </w:r>
      <w:r>
        <w:tab/>
      </w:r>
      <w:r w:rsidRPr="00D02DC2">
        <w:rPr>
          <w:rFonts w:hint="eastAsia"/>
          <w:b/>
        </w:rPr>
        <w:t>s</w:t>
      </w:r>
      <w:r w:rsidRPr="00D02DC2">
        <w:rPr>
          <w:b/>
        </w:rPr>
        <w:t xml:space="preserve"> = Cường độ sáng lớn nhất − r </w:t>
      </w:r>
    </w:p>
    <w:p w14:paraId="73B95439" w14:textId="77777777" w:rsidR="00E77C9D" w:rsidRDefault="00E77C9D" w:rsidP="00044325">
      <w:pPr>
        <w:spacing w:before="60" w:after="60" w:line="300" w:lineRule="auto"/>
        <w:ind w:left="284"/>
      </w:pPr>
      <w:r>
        <w:rPr>
          <w:rFonts w:hint="eastAsia"/>
        </w:rPr>
        <w:t>Ả</w:t>
      </w:r>
      <w:r w:rsidRPr="00D02DC2">
        <w:t>nh âm bản có ích trong việc tăng cường chi tiết màu trắng hoặc màu xám nhúng trong vùng tối c</w:t>
      </w:r>
      <w:r w:rsidRPr="00D02DC2">
        <w:rPr>
          <w:rFonts w:hint="eastAsia"/>
        </w:rPr>
        <w:t>ủa</w:t>
      </w:r>
      <w:r w:rsidRPr="00D02DC2">
        <w:t xml:space="preserve"> ảnh. Ví dụ biến đổi âm bản trên hình </w:t>
      </w:r>
      <w:r>
        <w:t>10</w:t>
      </w:r>
      <w:r w:rsidRPr="00D02DC2">
        <w:t>.</w:t>
      </w:r>
    </w:p>
    <w:p w14:paraId="55716090" w14:textId="77777777" w:rsidR="00181B77" w:rsidRDefault="00E77C9D" w:rsidP="00044325">
      <w:pPr>
        <w:keepNext/>
        <w:spacing w:before="60" w:after="60" w:line="300" w:lineRule="auto"/>
        <w:jc w:val="center"/>
      </w:pPr>
      <w:r w:rsidRPr="004F6443">
        <w:rPr>
          <w:noProof/>
        </w:rPr>
        <w:drawing>
          <wp:inline distT="0" distB="0" distL="0" distR="0" wp14:anchorId="5DE79C37" wp14:editId="1960C0FA">
            <wp:extent cx="5692140" cy="18516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140" cy="1851660"/>
                    </a:xfrm>
                    <a:prstGeom prst="rect">
                      <a:avLst/>
                    </a:prstGeom>
                    <a:noFill/>
                    <a:ln>
                      <a:noFill/>
                    </a:ln>
                  </pic:spPr>
                </pic:pic>
              </a:graphicData>
            </a:graphic>
          </wp:inline>
        </w:drawing>
      </w:r>
    </w:p>
    <w:p w14:paraId="27E0FEE1" w14:textId="1CC3850A" w:rsidR="00E77C9D" w:rsidRPr="00044325" w:rsidRDefault="00181B77" w:rsidP="00044325">
      <w:pPr>
        <w:pStyle w:val="Caption"/>
        <w:spacing w:before="60" w:after="60" w:line="300" w:lineRule="auto"/>
        <w:rPr>
          <w:b w:val="0"/>
        </w:rPr>
      </w:pPr>
      <w:bookmarkStart w:id="33" w:name="_Toc104914606"/>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7</w:t>
      </w:r>
      <w:r w:rsidR="005B5397" w:rsidRPr="00044325">
        <w:rPr>
          <w:b w:val="0"/>
          <w:noProof/>
        </w:rPr>
        <w:fldChar w:fldCharType="end"/>
      </w:r>
      <w:r w:rsidRPr="00044325">
        <w:rPr>
          <w:b w:val="0"/>
        </w:rPr>
        <w:t xml:space="preserve"> </w:t>
      </w:r>
      <w:r w:rsidRPr="00044325">
        <w:rPr>
          <w:b w:val="0"/>
          <w:sz w:val="26"/>
          <w:szCs w:val="26"/>
        </w:rPr>
        <w:t>Biến đổi âm bản</w:t>
      </w:r>
      <w:bookmarkEnd w:id="33"/>
    </w:p>
    <w:p w14:paraId="4D434E2B" w14:textId="77777777" w:rsidR="00E77C9D" w:rsidRPr="0050486F" w:rsidRDefault="00E77C9D" w:rsidP="00044325">
      <w:pPr>
        <w:pStyle w:val="Heading4"/>
        <w:spacing w:before="60" w:after="60" w:line="300" w:lineRule="auto"/>
        <w:ind w:hanging="580"/>
      </w:pPr>
      <w:r w:rsidRPr="0050486F">
        <w:t xml:space="preserve">Biến </w:t>
      </w:r>
      <w:r w:rsidRPr="00044325">
        <w:t>đổi</w:t>
      </w:r>
      <w:r w:rsidRPr="0050486F">
        <w:t xml:space="preserve"> tăng độ tương phản</w:t>
      </w:r>
    </w:p>
    <w:p w14:paraId="2A1A9FF7" w14:textId="77777777" w:rsidR="00E77C9D" w:rsidRPr="00E77DC1" w:rsidRDefault="00E77C9D" w:rsidP="00044325">
      <w:pPr>
        <w:spacing w:before="60" w:after="60" w:line="300" w:lineRule="auto"/>
        <w:ind w:left="272"/>
      </w:pPr>
      <w:r>
        <w:t>Biến đổi tương phản tức là làm cho các vùng tối của ảnh sẽ trở nên tối hơn, vùng sáng sẽ trở nên sáng hơn hoặc ngược lại. Khi tang độ tương phản, nhìn vào biểu đồ histogram của ảnh ta sẽ thấy đồ thị cao dầu về phía 2 đầu của trục, khi giảm độ tương phản ta sẽ thấy histogram cao lên ở giữ như ngọn núi.</w:t>
      </w:r>
    </w:p>
    <w:p w14:paraId="5A778020" w14:textId="77777777" w:rsidR="00E77C9D" w:rsidRDefault="00E77C9D" w:rsidP="00044325">
      <w:pPr>
        <w:spacing w:before="60" w:after="60" w:line="300" w:lineRule="auto"/>
        <w:ind w:left="272"/>
      </w:pPr>
      <w:r>
        <w:lastRenderedPageBreak/>
        <w:t>Để biến đổi độ tương phản ta sử dụng công thức:</w:t>
      </w:r>
    </w:p>
    <w:p w14:paraId="357B2AB6" w14:textId="77777777" w:rsidR="00E77C9D" w:rsidRPr="0098481D" w:rsidRDefault="00E77C9D" w:rsidP="00044325">
      <w:pPr>
        <w:spacing w:before="60" w:after="60" w:line="300" w:lineRule="auto"/>
        <w:ind w:left="270"/>
        <w:jc w:val="center"/>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g</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α f</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β với α &gt;0</w:t>
      </w:r>
    </w:p>
    <w:p w14:paraId="51224ED9" w14:textId="77777777" w:rsidR="00E77C9D" w:rsidRDefault="00E77C9D" w:rsidP="00044325">
      <w:pPr>
        <w:spacing w:before="60" w:after="60" w:line="300" w:lineRule="auto"/>
        <w:ind w:left="272"/>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Trong đó:</w:t>
      </w:r>
    </w:p>
    <w:p w14:paraId="2C37C6A8" w14:textId="77777777" w:rsidR="00E77C9D" w:rsidRDefault="00E77C9D" w:rsidP="00044325">
      <w:pPr>
        <w:spacing w:before="60" w:after="60" w:line="300" w:lineRule="auto"/>
        <w:ind w:left="720"/>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α và β để kiểm soát độ tương phản</w:t>
      </w:r>
    </w:p>
    <w:p w14:paraId="72CCDD1D" w14:textId="77777777" w:rsidR="00E77C9D" w:rsidRDefault="00E77C9D" w:rsidP="00044325">
      <w:pPr>
        <w:spacing w:before="60" w:after="60" w:line="300" w:lineRule="auto"/>
        <w:ind w:left="720"/>
        <w:rPr>
          <w:rStyle w:val="mo"/>
          <w:rFonts w:ascii="MathJax_Main" w:hAnsi="MathJax_Main"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f</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là hình ảnh đầu vào</w:t>
      </w:r>
    </w:p>
    <w:p w14:paraId="384BA9AE" w14:textId="77777777" w:rsidR="00E77C9D" w:rsidRPr="00EF6B42" w:rsidRDefault="00E77C9D" w:rsidP="00044325">
      <w:pPr>
        <w:spacing w:before="60" w:after="60" w:line="300" w:lineRule="auto"/>
        <w:ind w:left="720"/>
        <w:rPr>
          <w:rStyle w:val="mi"/>
          <w:rFonts w:ascii="MathJax_Math-italic" w:hAnsi="MathJax_Math-italic" w:cs="Helvetica"/>
          <w:color w:val="000000"/>
          <w:sz w:val="25"/>
          <w:szCs w:val="25"/>
          <w:bdr w:val="none" w:sz="0" w:space="0" w:color="auto" w:frame="1"/>
          <w:shd w:val="clear" w:color="auto" w:fill="FFFFFF"/>
          <w:lang w:val="fr-FR"/>
        </w:rPr>
      </w:pPr>
      <w:r w:rsidRPr="00EF6B42">
        <w:rPr>
          <w:rStyle w:val="mi"/>
          <w:rFonts w:ascii="MathJax_Math-italic" w:hAnsi="MathJax_Math-italic" w:cs="Helvetica"/>
          <w:color w:val="000000"/>
          <w:sz w:val="25"/>
          <w:szCs w:val="25"/>
          <w:bdr w:val="none" w:sz="0" w:space="0" w:color="auto" w:frame="1"/>
          <w:shd w:val="clear" w:color="auto" w:fill="FFFFFF"/>
          <w:lang w:val="fr-FR"/>
        </w:rPr>
        <w:t>g</w:t>
      </w:r>
      <w:r w:rsidRPr="00EF6B42">
        <w:rPr>
          <w:rStyle w:val="mo"/>
          <w:rFonts w:ascii="MathJax_Main" w:hAnsi="MathJax_Main" w:cs="Helvetica"/>
          <w:color w:val="000000"/>
          <w:sz w:val="25"/>
          <w:szCs w:val="25"/>
          <w:bdr w:val="none" w:sz="0" w:space="0" w:color="auto" w:frame="1"/>
          <w:shd w:val="clear" w:color="auto" w:fill="FFFFFF"/>
          <w:lang w:val="fr-FR"/>
        </w:rPr>
        <w:t>(</w:t>
      </w:r>
      <w:r w:rsidRPr="00EF6B42">
        <w:rPr>
          <w:rStyle w:val="mi"/>
          <w:rFonts w:ascii="MathJax_Math-italic" w:hAnsi="MathJax_Math-italic" w:cs="Helvetica"/>
          <w:color w:val="000000"/>
          <w:sz w:val="25"/>
          <w:szCs w:val="25"/>
          <w:bdr w:val="none" w:sz="0" w:space="0" w:color="auto" w:frame="1"/>
          <w:shd w:val="clear" w:color="auto" w:fill="FFFFFF"/>
          <w:lang w:val="fr-FR"/>
        </w:rPr>
        <w:t>x</w:t>
      </w:r>
      <w:r w:rsidRPr="00EF6B42">
        <w:rPr>
          <w:rStyle w:val="mo"/>
          <w:rFonts w:ascii="MathJax_Main" w:hAnsi="MathJax_Main" w:cs="Helvetica"/>
          <w:color w:val="000000"/>
          <w:sz w:val="25"/>
          <w:szCs w:val="25"/>
          <w:bdr w:val="none" w:sz="0" w:space="0" w:color="auto" w:frame="1"/>
          <w:shd w:val="clear" w:color="auto" w:fill="FFFFFF"/>
          <w:lang w:val="fr-FR"/>
        </w:rPr>
        <w:t>) là hình ảnh đầu ra</w:t>
      </w:r>
    </w:p>
    <w:p w14:paraId="49B953B3" w14:textId="77777777" w:rsidR="00E77C9D" w:rsidRPr="00EF6B42" w:rsidRDefault="00E77C9D" w:rsidP="00044325">
      <w:pPr>
        <w:spacing w:before="60" w:after="60" w:line="300" w:lineRule="auto"/>
        <w:ind w:left="272"/>
        <w:rPr>
          <w:rStyle w:val="mi"/>
          <w:rFonts w:ascii="MathJax_Math-italic" w:hAnsi="MathJax_Math-italic" w:cs="Helvetica"/>
          <w:color w:val="000000"/>
          <w:sz w:val="25"/>
          <w:szCs w:val="25"/>
          <w:bdr w:val="none" w:sz="0" w:space="0" w:color="auto" w:frame="1"/>
          <w:shd w:val="clear" w:color="auto" w:fill="FFFFFF"/>
          <w:lang w:val="fr-FR"/>
        </w:rPr>
      </w:pPr>
      <w:r w:rsidRPr="00EF6B42">
        <w:rPr>
          <w:lang w:val="fr-FR"/>
        </w:rPr>
        <w:t xml:space="preserve">Nếu </w:t>
      </w:r>
      <w:r>
        <w:rPr>
          <w:rStyle w:val="mi"/>
          <w:rFonts w:ascii="MathJax_Math-italic" w:hAnsi="MathJax_Math-italic" w:cs="Helvetica"/>
          <w:color w:val="000000"/>
          <w:sz w:val="25"/>
          <w:szCs w:val="25"/>
          <w:bdr w:val="none" w:sz="0" w:space="0" w:color="auto" w:frame="1"/>
          <w:shd w:val="clear" w:color="auto" w:fill="FFFFFF"/>
        </w:rPr>
        <w:t>α</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&lt; 1 và </w:t>
      </w:r>
      <w:r>
        <w:rPr>
          <w:rStyle w:val="mi"/>
          <w:rFonts w:ascii="MathJax_Math-italic" w:hAnsi="MathJax_Math-italic" w:cs="Helvetica"/>
          <w:color w:val="000000"/>
          <w:sz w:val="25"/>
          <w:szCs w:val="25"/>
          <w:bdr w:val="none" w:sz="0" w:space="0" w:color="auto" w:frame="1"/>
          <w:shd w:val="clear" w:color="auto" w:fill="FFFFFF"/>
        </w:rPr>
        <w:t>β</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&gt; 0 thì làm giảm tương phản của ảnh</w:t>
      </w:r>
    </w:p>
    <w:p w14:paraId="65CCCB8C" w14:textId="77777777" w:rsidR="00E77C9D" w:rsidRPr="00EF6B42" w:rsidRDefault="00E77C9D" w:rsidP="00044325">
      <w:pPr>
        <w:spacing w:before="60" w:after="60" w:line="300" w:lineRule="auto"/>
        <w:ind w:left="272"/>
        <w:rPr>
          <w:rStyle w:val="mi"/>
          <w:rFonts w:ascii="MathJax_Math-italic" w:hAnsi="MathJax_Math-italic" w:cs="Helvetica"/>
          <w:color w:val="000000"/>
          <w:sz w:val="25"/>
          <w:szCs w:val="25"/>
          <w:bdr w:val="none" w:sz="0" w:space="0" w:color="auto" w:frame="1"/>
          <w:shd w:val="clear" w:color="auto" w:fill="FFFFFF"/>
          <w:lang w:val="fr-FR"/>
        </w:rPr>
      </w:pPr>
      <w:r w:rsidRPr="00EF6B42">
        <w:rPr>
          <w:lang w:val="fr-FR"/>
        </w:rPr>
        <w:t xml:space="preserve">Nếu </w:t>
      </w:r>
      <w:r>
        <w:rPr>
          <w:rStyle w:val="mi"/>
          <w:rFonts w:ascii="MathJax_Math-italic" w:hAnsi="MathJax_Math-italic" w:cs="Helvetica"/>
          <w:color w:val="000000"/>
          <w:sz w:val="25"/>
          <w:szCs w:val="25"/>
          <w:bdr w:val="none" w:sz="0" w:space="0" w:color="auto" w:frame="1"/>
          <w:shd w:val="clear" w:color="auto" w:fill="FFFFFF"/>
        </w:rPr>
        <w:t>α</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&gt; 1 và </w:t>
      </w:r>
      <w:r>
        <w:rPr>
          <w:rStyle w:val="mi"/>
          <w:rFonts w:ascii="MathJax_Math-italic" w:hAnsi="MathJax_Math-italic" w:cs="Helvetica"/>
          <w:color w:val="000000"/>
          <w:sz w:val="25"/>
          <w:szCs w:val="25"/>
          <w:bdr w:val="none" w:sz="0" w:space="0" w:color="auto" w:frame="1"/>
          <w:shd w:val="clear" w:color="auto" w:fill="FFFFFF"/>
        </w:rPr>
        <w:t>β</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&lt; 0 thì làm tăng tương phản của ảnh</w:t>
      </w:r>
    </w:p>
    <w:p w14:paraId="0FDA35F6" w14:textId="77777777" w:rsidR="00181B77" w:rsidRDefault="00E77C9D" w:rsidP="00044325">
      <w:pPr>
        <w:keepNext/>
        <w:spacing w:before="60" w:after="60" w:line="300" w:lineRule="auto"/>
        <w:ind w:left="751"/>
        <w:jc w:val="center"/>
      </w:pPr>
      <w:r w:rsidRPr="004F6443">
        <w:rPr>
          <w:noProof/>
        </w:rPr>
        <w:drawing>
          <wp:inline distT="0" distB="0" distL="0" distR="0" wp14:anchorId="2FD7E5E0" wp14:editId="089A9EEA">
            <wp:extent cx="4137660" cy="1889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660" cy="1889760"/>
                    </a:xfrm>
                    <a:prstGeom prst="rect">
                      <a:avLst/>
                    </a:prstGeom>
                    <a:noFill/>
                    <a:ln>
                      <a:noFill/>
                    </a:ln>
                  </pic:spPr>
                </pic:pic>
              </a:graphicData>
            </a:graphic>
          </wp:inline>
        </w:drawing>
      </w:r>
    </w:p>
    <w:p w14:paraId="7CA9ABAC" w14:textId="758DDB40" w:rsidR="00E77C9D" w:rsidRPr="00044325" w:rsidRDefault="00181B77" w:rsidP="00044325">
      <w:pPr>
        <w:pStyle w:val="Caption"/>
        <w:spacing w:before="60" w:after="60" w:line="300" w:lineRule="auto"/>
        <w:rPr>
          <w:b w:val="0"/>
        </w:rPr>
      </w:pPr>
      <w:bookmarkStart w:id="34" w:name="_Toc104914607"/>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8</w:t>
      </w:r>
      <w:r w:rsidR="005B5397" w:rsidRPr="00044325">
        <w:rPr>
          <w:b w:val="0"/>
          <w:noProof/>
        </w:rPr>
        <w:fldChar w:fldCharType="end"/>
      </w:r>
      <w:r w:rsidRPr="00044325">
        <w:rPr>
          <w:b w:val="0"/>
        </w:rPr>
        <w:t xml:space="preserve"> </w:t>
      </w:r>
      <w:r w:rsidRPr="00044325">
        <w:rPr>
          <w:b w:val="0"/>
          <w:sz w:val="26"/>
          <w:szCs w:val="26"/>
        </w:rPr>
        <w:t>Biến đổi tăng độ tương phản (a), phân ngưỡng (b)</w:t>
      </w:r>
      <w:bookmarkEnd w:id="34"/>
    </w:p>
    <w:p w14:paraId="00D3F6BA" w14:textId="77777777" w:rsidR="00E77C9D" w:rsidRDefault="00E77C9D" w:rsidP="00044325">
      <w:pPr>
        <w:pStyle w:val="Heading4"/>
        <w:spacing w:before="60" w:after="60" w:line="300" w:lineRule="auto"/>
        <w:ind w:left="1152"/>
      </w:pPr>
      <w:bookmarkStart w:id="35" w:name="_Biến_đổi_phân"/>
      <w:bookmarkEnd w:id="35"/>
      <w:r w:rsidRPr="0015245D">
        <w:t xml:space="preserve">Biến đổi </w:t>
      </w:r>
      <w:r>
        <w:t>cắt ngưỡng</w:t>
      </w:r>
    </w:p>
    <w:p w14:paraId="5EACF2D8" w14:textId="77777777" w:rsidR="00E77C9D" w:rsidRPr="00B91091" w:rsidRDefault="00E77C9D" w:rsidP="00044325">
      <w:pPr>
        <w:spacing w:before="60" w:after="60" w:line="300" w:lineRule="auto"/>
        <w:ind w:left="270"/>
        <w:rPr>
          <w:bCs/>
        </w:rPr>
      </w:pPr>
      <w:r w:rsidRPr="00B91091">
        <w:rPr>
          <w:bCs/>
        </w:rPr>
        <w:t xml:space="preserve">Đưa ảnh đang có nhiều mức xám (cường độ sáng các màu red, geen, blue) về thành ảnh nhị phân nếu ảnh là ảnh xám, nhị phân 3 kênh red, green, blue. Trong đó, các pixel/giá trị của các kênh lớn hơn ngưỡng </w:t>
      </w:r>
      <w:r>
        <w:rPr>
          <w:bCs/>
        </w:rPr>
        <w:t>được đưa về bằng mức sáng cao nhất (thường là 1 hoặc 255). Các pixel còn lại bằng 0</w:t>
      </w:r>
    </w:p>
    <w:p w14:paraId="2BED27EE" w14:textId="77777777" w:rsidR="00E77C9D" w:rsidRPr="007A03B0" w:rsidRDefault="00E77C9D" w:rsidP="00044325">
      <w:pPr>
        <w:spacing w:before="60" w:after="60" w:line="300" w:lineRule="auto"/>
      </w:pPr>
    </w:p>
    <w:p w14:paraId="4421A423" w14:textId="77777777" w:rsidR="00E77C9D" w:rsidRPr="00D02DC2" w:rsidRDefault="00E77C9D" w:rsidP="00044325">
      <w:pPr>
        <w:spacing w:before="60" w:after="60" w:line="300" w:lineRule="auto"/>
        <w:ind w:left="284" w:firstLine="681"/>
      </w:pPr>
      <w:r w:rsidRPr="00195364">
        <w:rPr>
          <w:noProof/>
          <w:color w:val="000000"/>
        </w:rPr>
        <mc:AlternateContent>
          <mc:Choice Requires="wps">
            <w:drawing>
              <wp:anchor distT="0" distB="0" distL="114300" distR="114300" simplePos="0" relativeHeight="251656192" behindDoc="0" locked="0" layoutInCell="1" allowOverlap="1" wp14:anchorId="2ECF36FF" wp14:editId="5E7DB31F">
                <wp:simplePos x="0" y="0"/>
                <wp:positionH relativeFrom="column">
                  <wp:posOffset>1591310</wp:posOffset>
                </wp:positionH>
                <wp:positionV relativeFrom="paragraph">
                  <wp:posOffset>76835</wp:posOffset>
                </wp:positionV>
                <wp:extent cx="152400" cy="447675"/>
                <wp:effectExtent l="10160" t="5715" r="8890" b="13335"/>
                <wp:wrapNone/>
                <wp:docPr id="74" name="Left Brac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47675"/>
                        </a:xfrm>
                        <a:prstGeom prst="leftBrace">
                          <a:avLst>
                            <a:gd name="adj1" fmla="val 244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C90D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4" o:spid="_x0000_s1026" type="#_x0000_t87" style="position:absolute;margin-left:125.3pt;margin-top:6.05pt;width:12pt;height:3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"/>
            </w:pict>
          </mc:Fallback>
        </mc:AlternateContent>
      </w:r>
      <w:r>
        <w:t xml:space="preserve"> </w:t>
      </w:r>
      <w:r>
        <w:tab/>
      </w:r>
      <w:r>
        <w:tab/>
      </w:r>
      <w:r>
        <w:tab/>
        <w:t xml:space="preserve">1, r &gt; </w:t>
      </w:r>
      <w:r w:rsidRPr="00624FD4">
        <w:t>δ</w:t>
      </w:r>
    </w:p>
    <w:p w14:paraId="59A2A1EA" w14:textId="77777777" w:rsidR="00E77C9D" w:rsidRDefault="00E77C9D" w:rsidP="00044325">
      <w:pPr>
        <w:spacing w:before="60" w:after="60" w:line="300" w:lineRule="auto"/>
        <w:ind w:left="990" w:firstLine="484"/>
      </w:pPr>
      <w:r>
        <w:t xml:space="preserve">       S =</w:t>
      </w:r>
    </w:p>
    <w:p w14:paraId="4F2A679F" w14:textId="77777777" w:rsidR="00E77C9D" w:rsidRDefault="00E77C9D" w:rsidP="00044325">
      <w:pPr>
        <w:spacing w:before="60" w:after="60" w:line="300" w:lineRule="auto"/>
        <w:ind w:left="284"/>
      </w:pPr>
      <w:r>
        <w:tab/>
      </w:r>
      <w:r>
        <w:tab/>
        <w:t xml:space="preserve"> </w:t>
      </w:r>
      <w:r>
        <w:tab/>
      </w:r>
      <w:r>
        <w:tab/>
        <w:t xml:space="preserve"> 0, r &lt;=</w:t>
      </w:r>
      <w:r w:rsidRPr="007558B6">
        <w:t xml:space="preserve"> </w:t>
      </w:r>
      <w:r w:rsidRPr="00624FD4">
        <w:t>δ</w:t>
      </w:r>
    </w:p>
    <w:p w14:paraId="28D621E5" w14:textId="77777777" w:rsidR="00E77C9D" w:rsidRDefault="00E77C9D" w:rsidP="00044325">
      <w:pPr>
        <w:spacing w:before="60" w:after="60" w:line="300" w:lineRule="auto"/>
        <w:ind w:left="284"/>
      </w:pPr>
      <w:r>
        <w:t>Trong đó δ là ngưỡ</w:t>
      </w:r>
      <w:r w:rsidRPr="00D92953">
        <w:t>ng.</w:t>
      </w:r>
    </w:p>
    <w:p w14:paraId="39DF0D95" w14:textId="68F2C21C" w:rsidR="00E77C9D" w:rsidRDefault="00E77C9D" w:rsidP="00044325">
      <w:pPr>
        <w:spacing w:before="60" w:after="60" w:line="300" w:lineRule="auto"/>
        <w:ind w:left="284"/>
      </w:pPr>
      <w:r>
        <w:t>Biến đổi phân ngưỡng đặc biệt h</w:t>
      </w:r>
      <w:r w:rsidRPr="00D92953">
        <w:t>ữu ích để phân đo</w:t>
      </w:r>
      <w:r>
        <w:t>ạn trong đó chúng ta mu</w:t>
      </w:r>
      <w:r w:rsidRPr="00D92953">
        <w:t>ốn</w:t>
      </w:r>
      <w:r>
        <w:t xml:space="preserve"> cô lậ</w:t>
      </w:r>
      <w:r w:rsidRPr="00D92953">
        <w:t>p m</w:t>
      </w:r>
      <w:r>
        <w:t>ột đối tượng quan tâm từ nền củ</w:t>
      </w:r>
      <w:r w:rsidRPr="00D92953">
        <w:t xml:space="preserve">a </w:t>
      </w:r>
      <w:r>
        <w:t>ảnh. Ví dụ biến đổ</w:t>
      </w:r>
      <w:r w:rsidRPr="00D92953">
        <w:t xml:space="preserve">i phân ngưỡng trên hình </w:t>
      </w:r>
      <w:r>
        <w:t>11</w:t>
      </w:r>
      <w:r w:rsidRPr="00D92953">
        <w:t xml:space="preserve"> với δ =0.25</w:t>
      </w:r>
    </w:p>
    <w:p w14:paraId="440D8B42" w14:textId="56A429B5" w:rsidR="00E01253" w:rsidRDefault="00E01253" w:rsidP="00044325">
      <w:pPr>
        <w:spacing w:before="60" w:after="60" w:line="300" w:lineRule="auto"/>
        <w:ind w:left="284"/>
      </w:pPr>
    </w:p>
    <w:p w14:paraId="72E0F093" w14:textId="3A7A1FDA" w:rsidR="00E01253" w:rsidRDefault="00E01253" w:rsidP="00044325">
      <w:pPr>
        <w:spacing w:before="60" w:after="60" w:line="300" w:lineRule="auto"/>
        <w:ind w:left="284"/>
      </w:pPr>
    </w:p>
    <w:p w14:paraId="7A24D020" w14:textId="715144F9" w:rsidR="00E01253" w:rsidRDefault="00E01253" w:rsidP="00044325">
      <w:pPr>
        <w:spacing w:before="60" w:after="60" w:line="300" w:lineRule="auto"/>
        <w:ind w:left="284"/>
      </w:pPr>
    </w:p>
    <w:p w14:paraId="3D18DA3B" w14:textId="77777777" w:rsidR="00E77C9D" w:rsidRDefault="00E77C9D" w:rsidP="00044325">
      <w:pPr>
        <w:spacing w:before="60" w:after="60" w:line="300" w:lineRule="auto"/>
        <w:ind w:left="374"/>
      </w:pPr>
    </w:p>
    <w:p w14:paraId="3A68C5B6" w14:textId="77777777" w:rsidR="00181B77" w:rsidRDefault="00E77C9D" w:rsidP="00044325">
      <w:pPr>
        <w:keepNext/>
        <w:spacing w:before="60" w:after="60" w:line="300" w:lineRule="auto"/>
        <w:jc w:val="center"/>
      </w:pPr>
      <w:r w:rsidRPr="004F6443">
        <w:rPr>
          <w:noProof/>
        </w:rPr>
        <w:lastRenderedPageBreak/>
        <w:drawing>
          <wp:inline distT="0" distB="0" distL="0" distR="0" wp14:anchorId="174D87FA" wp14:editId="34C26E6B">
            <wp:extent cx="5325533" cy="1849243"/>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941" cy="1851815"/>
                    </a:xfrm>
                    <a:prstGeom prst="rect">
                      <a:avLst/>
                    </a:prstGeom>
                    <a:noFill/>
                    <a:ln>
                      <a:noFill/>
                    </a:ln>
                  </pic:spPr>
                </pic:pic>
              </a:graphicData>
            </a:graphic>
          </wp:inline>
        </w:drawing>
      </w:r>
    </w:p>
    <w:p w14:paraId="7D78DFBF" w14:textId="525786B2" w:rsidR="00E77C9D" w:rsidRPr="00044325" w:rsidRDefault="00181B77" w:rsidP="00044325">
      <w:pPr>
        <w:pStyle w:val="Caption"/>
        <w:spacing w:before="60" w:after="60" w:line="300" w:lineRule="auto"/>
        <w:rPr>
          <w:b w:val="0"/>
        </w:rPr>
      </w:pPr>
      <w:bookmarkStart w:id="36" w:name="_Toc104914608"/>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9</w:t>
      </w:r>
      <w:r w:rsidR="005B5397" w:rsidRPr="00044325">
        <w:rPr>
          <w:b w:val="0"/>
          <w:noProof/>
        </w:rPr>
        <w:fldChar w:fldCharType="end"/>
      </w:r>
      <w:r w:rsidRPr="00044325">
        <w:rPr>
          <w:b w:val="0"/>
        </w:rPr>
        <w:t xml:space="preserve"> </w:t>
      </w:r>
      <w:r w:rsidRPr="00044325">
        <w:rPr>
          <w:b w:val="0"/>
          <w:sz w:val="26"/>
          <w:szCs w:val="26"/>
        </w:rPr>
        <w:t>Biến đổi cắt ngưỡng</w:t>
      </w:r>
      <w:bookmarkEnd w:id="36"/>
    </w:p>
    <w:p w14:paraId="49D63C0C" w14:textId="77777777" w:rsidR="00E77C9D" w:rsidRDefault="00E77C9D" w:rsidP="00044325">
      <w:pPr>
        <w:pStyle w:val="Heading4"/>
        <w:spacing w:before="60" w:after="60" w:line="300" w:lineRule="auto"/>
        <w:ind w:left="1152"/>
      </w:pPr>
      <w:r>
        <w:t>Biến đổi Logarit</w:t>
      </w:r>
    </w:p>
    <w:p w14:paraId="3ACA824F" w14:textId="77777777" w:rsidR="00E77C9D" w:rsidRDefault="00E77C9D" w:rsidP="00044325">
      <w:pPr>
        <w:spacing w:before="60" w:after="60" w:line="300" w:lineRule="auto"/>
        <w:ind w:firstLine="284"/>
        <w:rPr>
          <w:lang w:val="en-IE"/>
        </w:rPr>
      </w:pPr>
      <w:r w:rsidRPr="007D7916">
        <w:rPr>
          <w:lang w:val="en-IE"/>
        </w:rPr>
        <w:t xml:space="preserve">Là thao tác xử lý điểm ảnh trên ảnh có dạng  </w:t>
      </w:r>
    </w:p>
    <w:p w14:paraId="05F5E466" w14:textId="77777777" w:rsidR="00E77C9D" w:rsidRPr="004160FD" w:rsidRDefault="00E77C9D" w:rsidP="00044325">
      <w:pPr>
        <w:spacing w:before="60" w:after="60" w:line="300" w:lineRule="auto"/>
        <w:ind w:left="284"/>
        <w:rPr>
          <w:b/>
        </w:rPr>
      </w:pPr>
      <w:r w:rsidRPr="004160FD">
        <w:rPr>
          <w:b/>
        </w:rPr>
        <w:t xml:space="preserve">s = c </w:t>
      </w:r>
      <w:r w:rsidRPr="004160FD">
        <w:rPr>
          <w:b/>
        </w:rPr>
        <w:sym w:font="Symbol" w:char="F020"/>
      </w:r>
      <w:r w:rsidRPr="004160FD">
        <w:rPr>
          <w:b/>
        </w:rPr>
        <w:sym w:font="Symbol" w:char="F0B4"/>
      </w:r>
      <w:r w:rsidRPr="004160FD">
        <w:rPr>
          <w:b/>
        </w:rPr>
        <w:t xml:space="preserve"> log(1+ r)</w:t>
      </w:r>
    </w:p>
    <w:p w14:paraId="4547CC69" w14:textId="77777777" w:rsidR="00E77C9D" w:rsidRDefault="00E77C9D" w:rsidP="00044325">
      <w:pPr>
        <w:spacing w:before="60" w:after="60" w:line="300" w:lineRule="auto"/>
        <w:ind w:left="284"/>
        <w:rPr>
          <w:lang w:val="en-IE"/>
        </w:rPr>
      </w:pPr>
      <w:r w:rsidRPr="007D7916">
        <w:t xml:space="preserve">Với </w:t>
      </w:r>
      <w:r w:rsidRPr="007D7916">
        <w:rPr>
          <w:lang w:val="en-IE"/>
        </w:rPr>
        <w:t xml:space="preserve">s là điểm ảnh đã xử lý, r </w:t>
      </w:r>
      <w:r w:rsidRPr="007D7916">
        <w:rPr>
          <w:lang w:val="en-IE"/>
        </w:rPr>
        <w:sym w:font="Symbol" w:char="F0B3"/>
      </w:r>
      <w:r w:rsidRPr="007D7916">
        <w:rPr>
          <w:lang w:val="en-IE"/>
        </w:rPr>
        <w:t xml:space="preserve"> 0 là điểm ảnh đầu vào, c hằng số</w:t>
      </w:r>
    </w:p>
    <w:p w14:paraId="6E79AA30" w14:textId="77777777" w:rsidR="00E77C9D" w:rsidRDefault="00E77C9D" w:rsidP="00044325">
      <w:pPr>
        <w:spacing w:before="60" w:after="60" w:line="300" w:lineRule="auto"/>
        <w:ind w:left="284"/>
      </w:pPr>
      <w:r w:rsidRPr="007D7916">
        <w:t>V</w:t>
      </w:r>
      <w:r>
        <w:t>iệc chuyển đổ</w:t>
      </w:r>
      <w:r w:rsidRPr="007D7916">
        <w:t>i logarit ánh x</w:t>
      </w:r>
      <w:r>
        <w:t>ạ phạm vi hẹp của mức xám ngõ vào có giá trị</w:t>
      </w:r>
      <w:r w:rsidRPr="007D7916">
        <w:t xml:space="preserve"> th</w:t>
      </w:r>
      <w:r>
        <w:rPr>
          <w:rFonts w:hint="eastAsia"/>
        </w:rPr>
        <w:t>ấ</w:t>
      </w:r>
      <w:r>
        <w:t>p thành phạm vi rộ</w:t>
      </w:r>
      <w:r w:rsidRPr="007D7916">
        <w:t>ng hơn c</w:t>
      </w:r>
      <w:r>
        <w:rPr>
          <w:rFonts w:hint="eastAsia"/>
        </w:rPr>
        <w:t>ủ</w:t>
      </w:r>
      <w:r>
        <w:t>a giá trị</w:t>
      </w:r>
      <w:r w:rsidRPr="007D7916">
        <w:t xml:space="preserve"> ngõ ra. Biến đổ</w:t>
      </w:r>
      <w:r>
        <w:t>i logarit ngược thực hiện ngược lạ</w:t>
      </w:r>
      <w:r w:rsidRPr="007D7916">
        <w:t>i.</w:t>
      </w:r>
    </w:p>
    <w:p w14:paraId="6DDCCC1D" w14:textId="77777777" w:rsidR="00181B77" w:rsidRDefault="00E77C9D" w:rsidP="00044325">
      <w:pPr>
        <w:keepNext/>
        <w:spacing w:before="60" w:after="60" w:line="300" w:lineRule="auto"/>
        <w:jc w:val="center"/>
      </w:pPr>
      <w:r w:rsidRPr="004F6443">
        <w:rPr>
          <w:noProof/>
        </w:rPr>
        <w:drawing>
          <wp:inline distT="0" distB="0" distL="0" distR="0" wp14:anchorId="31FA608E" wp14:editId="61A4CD99">
            <wp:extent cx="5207000" cy="193084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3705" cy="1937036"/>
                    </a:xfrm>
                    <a:prstGeom prst="rect">
                      <a:avLst/>
                    </a:prstGeom>
                    <a:noFill/>
                    <a:ln>
                      <a:noFill/>
                    </a:ln>
                  </pic:spPr>
                </pic:pic>
              </a:graphicData>
            </a:graphic>
          </wp:inline>
        </w:drawing>
      </w:r>
    </w:p>
    <w:p w14:paraId="4C82EFAB" w14:textId="7E003EE6" w:rsidR="00E77C9D" w:rsidRPr="00044325" w:rsidRDefault="00181B77" w:rsidP="00044325">
      <w:pPr>
        <w:pStyle w:val="Caption"/>
        <w:spacing w:before="60" w:after="60" w:line="300" w:lineRule="auto"/>
        <w:rPr>
          <w:b w:val="0"/>
        </w:rPr>
      </w:pPr>
      <w:bookmarkStart w:id="37" w:name="_Toc104914609"/>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10</w:t>
      </w:r>
      <w:r w:rsidR="005B5397" w:rsidRPr="00044325">
        <w:rPr>
          <w:b w:val="0"/>
          <w:noProof/>
        </w:rPr>
        <w:fldChar w:fldCharType="end"/>
      </w:r>
      <w:r w:rsidRPr="00044325">
        <w:rPr>
          <w:b w:val="0"/>
        </w:rPr>
        <w:t xml:space="preserve"> </w:t>
      </w:r>
      <w:r w:rsidRPr="00044325">
        <w:rPr>
          <w:b w:val="0"/>
          <w:sz w:val="26"/>
          <w:szCs w:val="26"/>
        </w:rPr>
        <w:t>Biến đổi Logarit</w:t>
      </w:r>
      <w:bookmarkEnd w:id="37"/>
    </w:p>
    <w:p w14:paraId="3D53C02D" w14:textId="77777777" w:rsidR="00E77C9D" w:rsidRDefault="00E77C9D" w:rsidP="00044325">
      <w:pPr>
        <w:pStyle w:val="Heading3"/>
        <w:spacing w:before="60" w:after="60" w:line="300" w:lineRule="auto"/>
        <w:ind w:left="1004"/>
      </w:pPr>
      <w:bookmarkStart w:id="38" w:name="_Cải_thiện_ảnh_1"/>
      <w:bookmarkStart w:id="39" w:name="_Toc73019701"/>
      <w:bookmarkStart w:id="40" w:name="_Toc104914574"/>
      <w:bookmarkEnd w:id="38"/>
      <w:r>
        <w:t>Cải thiện ảnh sử dụng các toán tử không gian</w:t>
      </w:r>
      <w:bookmarkEnd w:id="39"/>
      <w:bookmarkEnd w:id="40"/>
    </w:p>
    <w:p w14:paraId="510056D6" w14:textId="77777777" w:rsidR="00E77C9D" w:rsidRPr="00326B95" w:rsidRDefault="00E77C9D" w:rsidP="00044325">
      <w:pPr>
        <w:spacing w:before="60" w:after="60" w:line="300" w:lineRule="auto"/>
        <w:ind w:left="284"/>
      </w:pPr>
      <w:r w:rsidRPr="00326B95">
        <w:rPr>
          <w:bCs/>
        </w:rPr>
        <w:t>Cơ sở lọc trong miền không gian</w:t>
      </w:r>
    </w:p>
    <w:p w14:paraId="15103D71" w14:textId="77777777" w:rsidR="00E77C9D" w:rsidRPr="00326B95" w:rsidRDefault="00E77C9D" w:rsidP="00044325">
      <w:pPr>
        <w:numPr>
          <w:ilvl w:val="0"/>
          <w:numId w:val="13"/>
        </w:numPr>
        <w:spacing w:before="60" w:after="60" w:line="300" w:lineRule="auto"/>
        <w:ind w:left="734"/>
        <w:jc w:val="left"/>
      </w:pPr>
      <w:r w:rsidRPr="00326B95">
        <w:t xml:space="preserve">Sử dụng mặc nạ lọc có kích thước: 3 </w:t>
      </w:r>
      <w:r w:rsidRPr="00326B95">
        <w:rPr>
          <w:lang w:val="en-IE"/>
        </w:rPr>
        <w:sym w:font="Symbol" w:char="F0B4"/>
      </w:r>
      <w:r w:rsidRPr="00326B95">
        <w:rPr>
          <w:lang w:val="en-IE"/>
        </w:rPr>
        <w:t xml:space="preserve"> </w:t>
      </w:r>
      <w:r w:rsidRPr="00326B95">
        <w:t>3, 4</w:t>
      </w:r>
      <w:r w:rsidRPr="00326B95">
        <w:rPr>
          <w:lang w:val="en-IE"/>
        </w:rPr>
        <w:t xml:space="preserve"> </w:t>
      </w:r>
      <w:r w:rsidRPr="00326B95">
        <w:rPr>
          <w:lang w:val="en-IE"/>
        </w:rPr>
        <w:sym w:font="Symbol" w:char="F0B4"/>
      </w:r>
      <w:r w:rsidRPr="00326B95">
        <w:rPr>
          <w:lang w:val="en-IE"/>
        </w:rPr>
        <w:t xml:space="preserve"> </w:t>
      </w:r>
      <w:r w:rsidRPr="00326B95">
        <w:t>4, …</w:t>
      </w:r>
    </w:p>
    <w:p w14:paraId="2B11C888" w14:textId="77777777" w:rsidR="00E77C9D" w:rsidRPr="00326B95" w:rsidRDefault="00E77C9D" w:rsidP="00044325">
      <w:pPr>
        <w:numPr>
          <w:ilvl w:val="0"/>
          <w:numId w:val="13"/>
        </w:numPr>
        <w:spacing w:before="60" w:after="60" w:line="300" w:lineRule="auto"/>
        <w:ind w:left="734"/>
        <w:jc w:val="left"/>
      </w:pPr>
      <w:r w:rsidRPr="00326B95">
        <w:t>Mặc nạ lọc di chuyển trên ảnh và thao tác lân cận với điểm ảnh</w:t>
      </w:r>
    </w:p>
    <w:p w14:paraId="6446D0E3" w14:textId="77777777" w:rsidR="00E77C9D" w:rsidRDefault="00E77C9D" w:rsidP="00044325">
      <w:pPr>
        <w:numPr>
          <w:ilvl w:val="0"/>
          <w:numId w:val="13"/>
        </w:numPr>
        <w:spacing w:before="60" w:after="60" w:line="300" w:lineRule="auto"/>
        <w:ind w:left="734"/>
        <w:jc w:val="left"/>
      </w:pPr>
      <w:r w:rsidRPr="00326B95">
        <w:t>Các thao tác lân cận đơn giản: Tính min, max, trung bình, trung vị, …</w:t>
      </w:r>
    </w:p>
    <w:p w14:paraId="0BC8793F" w14:textId="77777777" w:rsidR="00E77C9D" w:rsidRDefault="00E77C9D" w:rsidP="00044325">
      <w:pPr>
        <w:spacing w:before="60" w:after="60" w:line="300" w:lineRule="auto"/>
        <w:ind w:left="284"/>
        <w:rPr>
          <w:lang w:val="en-IE"/>
        </w:rPr>
      </w:pPr>
      <w:r w:rsidRPr="00F5256A">
        <w:rPr>
          <w:lang w:val="en-IE"/>
        </w:rPr>
        <w:t>Việc lọc có thể được biểu diễn dạng hàm như sau:</w:t>
      </w:r>
    </w:p>
    <w:p w14:paraId="24E02521" w14:textId="77777777" w:rsidR="00E77C9D" w:rsidRPr="00EF6B42" w:rsidRDefault="00E77C9D" w:rsidP="00044325">
      <w:pPr>
        <w:spacing w:before="60" w:after="60" w:line="300" w:lineRule="auto"/>
        <w:ind w:left="2160"/>
        <w:rPr>
          <w:lang w:val="fr-FR"/>
        </w:rPr>
      </w:pPr>
      <w:r w:rsidRPr="004F6443">
        <w:rPr>
          <w:position w:val="-28"/>
        </w:rPr>
        <w:object w:dxaOrig="3540" w:dyaOrig="680" w14:anchorId="051BB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25pt;height:34.6pt" o:ole="">
            <v:imagedata r:id="rId25" o:title=""/>
          </v:shape>
          <o:OLEObject Type="Embed" ProgID="Equation.3" ShapeID="_x0000_i1025" DrawAspect="Content" ObjectID="_1715527510" r:id="rId26"/>
        </w:object>
      </w:r>
      <w:r w:rsidRPr="00EF6B42">
        <w:rPr>
          <w:lang w:val="fr-FR"/>
        </w:rPr>
        <w:t xml:space="preserve"> </w:t>
      </w:r>
    </w:p>
    <w:p w14:paraId="45FD2227" w14:textId="77777777" w:rsidR="00E77C9D" w:rsidRPr="00EF6B42" w:rsidRDefault="00E77C9D" w:rsidP="00044325">
      <w:pPr>
        <w:spacing w:before="60" w:after="60" w:line="300" w:lineRule="auto"/>
        <w:ind w:left="284"/>
        <w:rPr>
          <w:lang w:val="fr-FR"/>
        </w:rPr>
      </w:pPr>
      <w:r w:rsidRPr="00EF6B42">
        <w:rPr>
          <w:lang w:val="fr-FR"/>
        </w:rPr>
        <w:t>Trong đó:</w:t>
      </w:r>
    </w:p>
    <w:p w14:paraId="1B1410BB" w14:textId="77777777" w:rsidR="00E77C9D" w:rsidRPr="00EF6B42" w:rsidRDefault="00E77C9D" w:rsidP="00044325">
      <w:pPr>
        <w:spacing w:before="60" w:after="60" w:line="300" w:lineRule="auto"/>
        <w:ind w:left="270"/>
        <w:rPr>
          <w:lang w:val="fr-FR"/>
        </w:rPr>
      </w:pPr>
      <w:r w:rsidRPr="00EF6B42">
        <w:rPr>
          <w:lang w:val="fr-FR"/>
        </w:rPr>
        <w:lastRenderedPageBreak/>
        <w:t>g(x,y) : là ảnh sau khi lọc</w:t>
      </w:r>
    </w:p>
    <w:p w14:paraId="6BD29240" w14:textId="77777777" w:rsidR="00E77C9D" w:rsidRPr="00EF6B42" w:rsidRDefault="00E77C9D" w:rsidP="00044325">
      <w:pPr>
        <w:spacing w:before="60" w:after="60" w:line="300" w:lineRule="auto"/>
        <w:ind w:left="270"/>
        <w:rPr>
          <w:lang w:val="fr-FR"/>
        </w:rPr>
      </w:pPr>
      <w:r w:rsidRPr="00EF6B42">
        <w:rPr>
          <w:lang w:val="fr-FR"/>
        </w:rPr>
        <w:t>f(x,y) : là ảnh đầu vào</w:t>
      </w:r>
    </w:p>
    <w:p w14:paraId="0841838F" w14:textId="77777777" w:rsidR="00E77C9D" w:rsidRPr="00F5256A" w:rsidRDefault="00E77C9D" w:rsidP="00044325">
      <w:pPr>
        <w:spacing w:before="60" w:after="60" w:line="300" w:lineRule="auto"/>
        <w:ind w:left="270"/>
      </w:pPr>
      <w:r w:rsidRPr="00F5256A">
        <w:rPr>
          <w:lang w:val="en-IE"/>
        </w:rPr>
        <w:t>w(s,t): mặt nạ lọc</w:t>
      </w:r>
    </w:p>
    <w:p w14:paraId="5460C46A" w14:textId="77777777" w:rsidR="00E77C9D" w:rsidRPr="00F5256A" w:rsidRDefault="00E77C9D" w:rsidP="00044325">
      <w:pPr>
        <w:spacing w:before="60" w:after="60" w:line="300" w:lineRule="auto"/>
        <w:ind w:left="270"/>
      </w:pPr>
      <w:r w:rsidRPr="00F5256A">
        <w:rPr>
          <w:lang w:val="en-IE"/>
        </w:rPr>
        <w:t>a = (m-1)/2 và b = (n-1)/2</w:t>
      </w:r>
    </w:p>
    <w:p w14:paraId="244301F7" w14:textId="60E592FB" w:rsidR="00E77C9D" w:rsidRPr="00326B95" w:rsidRDefault="00E77C9D" w:rsidP="00044325">
      <w:pPr>
        <w:spacing w:before="60" w:after="60" w:line="300" w:lineRule="auto"/>
        <w:ind w:left="270"/>
      </w:pPr>
      <w:r w:rsidRPr="00F5256A">
        <w:rPr>
          <w:lang w:val="en-IE"/>
        </w:rPr>
        <w:t>m x n : là kích thước bộ lọc</w:t>
      </w:r>
    </w:p>
    <w:p w14:paraId="39AF1E2C" w14:textId="77777777" w:rsidR="00E77C9D" w:rsidRDefault="00E77C9D" w:rsidP="00044325">
      <w:pPr>
        <w:spacing w:before="60" w:after="60" w:line="300" w:lineRule="auto"/>
        <w:ind w:left="284"/>
      </w:pPr>
      <w:r>
        <w:t>Các kỹ thuật lọc không gian:</w:t>
      </w:r>
    </w:p>
    <w:p w14:paraId="0E2555BB" w14:textId="77777777" w:rsidR="00E77C9D" w:rsidRPr="004160FD" w:rsidRDefault="00E77C9D" w:rsidP="00044325">
      <w:pPr>
        <w:numPr>
          <w:ilvl w:val="0"/>
          <w:numId w:val="10"/>
        </w:numPr>
        <w:spacing w:before="60" w:after="60" w:line="300" w:lineRule="auto"/>
        <w:ind w:left="644"/>
        <w:jc w:val="left"/>
      </w:pPr>
      <w:r w:rsidRPr="004160FD">
        <w:rPr>
          <w:bCs/>
        </w:rPr>
        <w:t>Kỹ thuật lọc mịn ảnh (lọc thông thấp)</w:t>
      </w:r>
    </w:p>
    <w:p w14:paraId="49568EF2" w14:textId="77777777" w:rsidR="00E77C9D" w:rsidRPr="004160FD" w:rsidRDefault="00E77C9D" w:rsidP="00044325">
      <w:pPr>
        <w:pStyle w:val="ListParagraph"/>
        <w:numPr>
          <w:ilvl w:val="0"/>
          <w:numId w:val="40"/>
        </w:numPr>
        <w:spacing w:before="60" w:after="60" w:line="300" w:lineRule="auto"/>
        <w:jc w:val="left"/>
      </w:pPr>
      <w:r w:rsidRPr="004160FD">
        <w:t>Lọc trung bình</w:t>
      </w:r>
    </w:p>
    <w:p w14:paraId="18B6B39B" w14:textId="77777777" w:rsidR="00E77C9D" w:rsidRPr="004160FD" w:rsidRDefault="00E77C9D" w:rsidP="00044325">
      <w:pPr>
        <w:pStyle w:val="ListParagraph"/>
        <w:numPr>
          <w:ilvl w:val="0"/>
          <w:numId w:val="40"/>
        </w:numPr>
        <w:spacing w:before="60" w:after="60" w:line="300" w:lineRule="auto"/>
        <w:jc w:val="left"/>
      </w:pPr>
      <w:r w:rsidRPr="004160FD">
        <w:t>Lọc trung bình có trọng số</w:t>
      </w:r>
    </w:p>
    <w:p w14:paraId="3415050B" w14:textId="77777777" w:rsidR="00E77C9D" w:rsidRPr="004160FD" w:rsidRDefault="00E77C9D" w:rsidP="00044325">
      <w:pPr>
        <w:pStyle w:val="ListParagraph"/>
        <w:numPr>
          <w:ilvl w:val="0"/>
          <w:numId w:val="40"/>
        </w:numPr>
        <w:spacing w:before="60" w:after="60" w:line="300" w:lineRule="auto"/>
        <w:jc w:val="left"/>
      </w:pPr>
      <w:r w:rsidRPr="004160FD">
        <w:t>Lọc trung vị</w:t>
      </w:r>
    </w:p>
    <w:p w14:paraId="256F58A1" w14:textId="77777777" w:rsidR="00E77C9D" w:rsidRPr="004160FD" w:rsidRDefault="00E77C9D" w:rsidP="00044325">
      <w:pPr>
        <w:pStyle w:val="ListParagraph"/>
        <w:numPr>
          <w:ilvl w:val="0"/>
          <w:numId w:val="40"/>
        </w:numPr>
        <w:spacing w:before="60" w:after="60" w:line="300" w:lineRule="auto"/>
        <w:jc w:val="left"/>
      </w:pPr>
      <w:r w:rsidRPr="004160FD">
        <w:t>Bộ lọc Gausse</w:t>
      </w:r>
    </w:p>
    <w:p w14:paraId="3BA7E5F7" w14:textId="77777777" w:rsidR="00E77C9D" w:rsidRPr="004160FD" w:rsidRDefault="00E77C9D" w:rsidP="00044325">
      <w:pPr>
        <w:numPr>
          <w:ilvl w:val="0"/>
          <w:numId w:val="10"/>
        </w:numPr>
        <w:spacing w:before="60" w:after="60" w:line="300" w:lineRule="auto"/>
        <w:ind w:left="644"/>
        <w:jc w:val="left"/>
      </w:pPr>
      <w:r w:rsidRPr="004160FD">
        <w:rPr>
          <w:bCs/>
        </w:rPr>
        <w:t>Kỹ thuật lọc sắc nét ảnh (lọc thông cao)</w:t>
      </w:r>
    </w:p>
    <w:p w14:paraId="332E0787" w14:textId="77777777" w:rsidR="00E77C9D" w:rsidRPr="004160FD" w:rsidRDefault="00E77C9D" w:rsidP="00044325">
      <w:pPr>
        <w:pStyle w:val="ListParagraph"/>
        <w:numPr>
          <w:ilvl w:val="0"/>
          <w:numId w:val="39"/>
        </w:numPr>
        <w:spacing w:before="60" w:after="60" w:line="300" w:lineRule="auto"/>
        <w:jc w:val="left"/>
      </w:pPr>
      <w:r w:rsidRPr="004160FD">
        <w:t>Bộ lọc đạo hàm bậc 1, bậc 2</w:t>
      </w:r>
    </w:p>
    <w:p w14:paraId="07E394DF" w14:textId="77777777" w:rsidR="00E77C9D" w:rsidRPr="004160FD" w:rsidRDefault="00E77C9D" w:rsidP="00044325">
      <w:pPr>
        <w:pStyle w:val="ListParagraph"/>
        <w:numPr>
          <w:ilvl w:val="0"/>
          <w:numId w:val="39"/>
        </w:numPr>
        <w:spacing w:before="60" w:after="60" w:line="300" w:lineRule="auto"/>
        <w:jc w:val="left"/>
      </w:pPr>
      <w:r w:rsidRPr="004160FD">
        <w:t>Bộ lọc Laplace,  Sobel, Robert cross gradient</w:t>
      </w:r>
    </w:p>
    <w:p w14:paraId="40D2E5C9" w14:textId="77777777" w:rsidR="00E77C9D" w:rsidRPr="00D478F3" w:rsidRDefault="00E77C9D" w:rsidP="00044325">
      <w:pPr>
        <w:pStyle w:val="ListParagraph"/>
        <w:numPr>
          <w:ilvl w:val="0"/>
          <w:numId w:val="39"/>
        </w:numPr>
        <w:spacing w:before="60" w:after="60" w:line="300" w:lineRule="auto"/>
        <w:jc w:val="left"/>
      </w:pPr>
      <w:r w:rsidRPr="004160FD">
        <w:t>Kết hợp các bộ lọc</w:t>
      </w:r>
    </w:p>
    <w:p w14:paraId="75C62164" w14:textId="77777777" w:rsidR="00E77C9D" w:rsidRPr="00F5256A" w:rsidRDefault="00E77C9D" w:rsidP="00044325">
      <w:pPr>
        <w:pStyle w:val="Heading4"/>
        <w:spacing w:before="60" w:after="60" w:line="300" w:lineRule="auto"/>
        <w:ind w:left="1152"/>
      </w:pPr>
      <w:r w:rsidRPr="00F5256A">
        <w:t>Kỹ thuật lọc mịn ảnh</w:t>
      </w:r>
    </w:p>
    <w:p w14:paraId="4CFBDD35" w14:textId="77777777" w:rsidR="00E77C9D" w:rsidRPr="00F5256A" w:rsidRDefault="00E77C9D" w:rsidP="00044325">
      <w:pPr>
        <w:numPr>
          <w:ilvl w:val="0"/>
          <w:numId w:val="14"/>
        </w:numPr>
        <w:spacing w:before="60" w:after="60" w:line="300" w:lineRule="auto"/>
        <w:ind w:left="648"/>
        <w:jc w:val="left"/>
        <w:rPr>
          <w:b/>
        </w:rPr>
      </w:pPr>
      <w:r w:rsidRPr="00F5256A">
        <w:rPr>
          <w:b/>
        </w:rPr>
        <w:t>Lọc trung bình</w:t>
      </w:r>
    </w:p>
    <w:p w14:paraId="75621909" w14:textId="77777777" w:rsidR="00E77C9D" w:rsidRPr="00F5256A" w:rsidRDefault="00E77C9D" w:rsidP="00044325">
      <w:pPr>
        <w:spacing w:before="60" w:after="60" w:line="300" w:lineRule="auto"/>
        <w:ind w:left="288"/>
      </w:pPr>
      <w:r w:rsidRPr="00F5256A">
        <w:rPr>
          <w:lang w:val="en-IE"/>
        </w:rPr>
        <w:t>Chỉ đơn giản tính trung bình các pixel lân cận của pixel trung tâm</w:t>
      </w:r>
    </w:p>
    <w:p w14:paraId="4F6765DB" w14:textId="77777777" w:rsidR="00E77C9D" w:rsidRDefault="00E77C9D" w:rsidP="00044325">
      <w:pPr>
        <w:spacing w:before="60" w:after="60" w:line="300" w:lineRule="auto"/>
        <w:ind w:left="288"/>
        <w:rPr>
          <w:lang w:val="en-IE"/>
        </w:rPr>
      </w:pPr>
      <w:r w:rsidRPr="00F5256A">
        <w:rPr>
          <w:lang w:val="en-IE"/>
        </w:rPr>
        <w:t>Sử dụng loại bỏ nhiễu, làm nỗi các chi tiết lớn</w:t>
      </w:r>
    </w:p>
    <w:p w14:paraId="476D759C" w14:textId="77777777" w:rsidR="00181B77" w:rsidRDefault="00E77C9D" w:rsidP="00044325">
      <w:pPr>
        <w:keepNext/>
        <w:spacing w:before="60" w:after="60" w:line="300" w:lineRule="auto"/>
        <w:ind w:left="90"/>
        <w:jc w:val="center"/>
      </w:pPr>
      <w:r w:rsidRPr="004F6443">
        <w:rPr>
          <w:noProof/>
        </w:rPr>
        <w:drawing>
          <wp:inline distT="0" distB="0" distL="0" distR="0" wp14:anchorId="3D884826" wp14:editId="1F7D5D18">
            <wp:extent cx="1745342" cy="13208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8140" cy="1330485"/>
                    </a:xfrm>
                    <a:prstGeom prst="rect">
                      <a:avLst/>
                    </a:prstGeom>
                    <a:noFill/>
                    <a:ln>
                      <a:noFill/>
                    </a:ln>
                  </pic:spPr>
                </pic:pic>
              </a:graphicData>
            </a:graphic>
          </wp:inline>
        </w:drawing>
      </w:r>
    </w:p>
    <w:p w14:paraId="4CBB5880" w14:textId="222F27E6" w:rsidR="00E77C9D" w:rsidRPr="0003053E" w:rsidRDefault="00181B77" w:rsidP="00044325">
      <w:pPr>
        <w:pStyle w:val="Caption"/>
        <w:spacing w:before="60" w:after="60" w:line="300" w:lineRule="auto"/>
        <w:rPr>
          <w:b w:val="0"/>
        </w:rPr>
      </w:pPr>
      <w:bookmarkStart w:id="41" w:name="_Toc104914610"/>
      <w:r w:rsidRPr="0003053E">
        <w:rPr>
          <w:b w:val="0"/>
        </w:rPr>
        <w:t xml:space="preserve">Hình </w:t>
      </w:r>
      <w:r w:rsidR="00D30968" w:rsidRPr="0003053E">
        <w:rPr>
          <w:b w:val="0"/>
        </w:rPr>
        <w:fldChar w:fldCharType="begin"/>
      </w:r>
      <w:r w:rsidR="00D30968" w:rsidRPr="0003053E">
        <w:rPr>
          <w:b w:val="0"/>
        </w:rPr>
        <w:instrText xml:space="preserve"> STYLEREF 1 \s </w:instrText>
      </w:r>
      <w:r w:rsidR="00D30968" w:rsidRPr="0003053E">
        <w:rPr>
          <w:b w:val="0"/>
        </w:rPr>
        <w:fldChar w:fldCharType="separate"/>
      </w:r>
      <w:r w:rsidRPr="0003053E">
        <w:rPr>
          <w:b w:val="0"/>
          <w:noProof/>
        </w:rPr>
        <w:t>1</w:t>
      </w:r>
      <w:r w:rsidR="00D30968" w:rsidRPr="0003053E">
        <w:rPr>
          <w:b w:val="0"/>
          <w:noProof/>
        </w:rPr>
        <w:fldChar w:fldCharType="end"/>
      </w:r>
      <w:r w:rsidRPr="0003053E">
        <w:rPr>
          <w:b w:val="0"/>
        </w:rPr>
        <w:t>.</w:t>
      </w:r>
      <w:r w:rsidR="00D30968" w:rsidRPr="0003053E">
        <w:rPr>
          <w:b w:val="0"/>
        </w:rPr>
        <w:fldChar w:fldCharType="begin"/>
      </w:r>
      <w:r w:rsidR="00D30968" w:rsidRPr="0003053E">
        <w:rPr>
          <w:b w:val="0"/>
        </w:rPr>
        <w:instrText xml:space="preserve"> SEQ Hình \* ARABIC \s 1 </w:instrText>
      </w:r>
      <w:r w:rsidR="00D30968" w:rsidRPr="0003053E">
        <w:rPr>
          <w:b w:val="0"/>
        </w:rPr>
        <w:fldChar w:fldCharType="separate"/>
      </w:r>
      <w:r w:rsidRPr="0003053E">
        <w:rPr>
          <w:b w:val="0"/>
          <w:noProof/>
        </w:rPr>
        <w:t>11</w:t>
      </w:r>
      <w:r w:rsidR="00D30968" w:rsidRPr="0003053E">
        <w:rPr>
          <w:b w:val="0"/>
          <w:noProof/>
        </w:rPr>
        <w:fldChar w:fldCharType="end"/>
      </w:r>
      <w:r w:rsidRPr="0003053E">
        <w:rPr>
          <w:b w:val="0"/>
        </w:rPr>
        <w:t xml:space="preserve"> </w:t>
      </w:r>
      <w:r w:rsidRPr="0003053E">
        <w:rPr>
          <w:b w:val="0"/>
          <w:sz w:val="26"/>
          <w:szCs w:val="26"/>
        </w:rPr>
        <w:t>Bộ lọc trung bình</w:t>
      </w:r>
      <w:bookmarkEnd w:id="41"/>
    </w:p>
    <w:p w14:paraId="6FF3E4A5" w14:textId="4A048849" w:rsidR="00E77C9D" w:rsidRPr="00195364" w:rsidRDefault="00E77C9D" w:rsidP="00044325">
      <w:pPr>
        <w:shd w:val="clear" w:color="auto" w:fill="FFFFFF"/>
        <w:spacing w:before="60" w:after="60" w:line="300" w:lineRule="auto"/>
        <w:ind w:left="288"/>
        <w:textAlignment w:val="baseline"/>
        <w:rPr>
          <w:b/>
          <w:color w:val="000000"/>
        </w:rPr>
      </w:pPr>
      <w:r w:rsidRPr="00195364">
        <w:rPr>
          <w:b/>
          <w:bCs/>
          <w:color w:val="000000"/>
          <w:bdr w:val="none" w:sz="0" w:space="0" w:color="auto" w:frame="1"/>
        </w:rPr>
        <w:t>Định nghĩa (Trung</w:t>
      </w:r>
      <w:r w:rsidRPr="00195364">
        <w:rPr>
          <w:b/>
          <w:bCs/>
          <w:color w:val="000000"/>
          <w:spacing w:val="4"/>
          <w:bdr w:val="none" w:sz="0" w:space="0" w:color="auto" w:frame="1"/>
        </w:rPr>
        <w:t> </w:t>
      </w:r>
      <w:r w:rsidRPr="00195364">
        <w:rPr>
          <w:b/>
          <w:bCs/>
          <w:color w:val="000000"/>
          <w:bdr w:val="none" w:sz="0" w:space="0" w:color="auto" w:frame="1"/>
        </w:rPr>
        <w:t>bình)</w:t>
      </w:r>
    </w:p>
    <w:p w14:paraId="7A976F0C"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color w:val="000000"/>
        </w:rPr>
        <w:t>Cho dãy x</w:t>
      </w:r>
      <w:r w:rsidRPr="00195364">
        <w:rPr>
          <w:color w:val="000000"/>
          <w:bdr w:val="none" w:sz="0" w:space="0" w:color="auto" w:frame="1"/>
          <w:vertAlign w:val="subscript"/>
        </w:rPr>
        <w:t>1</w:t>
      </w:r>
      <w:r w:rsidRPr="00195364">
        <w:rPr>
          <w:color w:val="000000"/>
        </w:rPr>
        <w:t>, x</w:t>
      </w:r>
      <w:r w:rsidRPr="00195364">
        <w:rPr>
          <w:color w:val="000000"/>
          <w:bdr w:val="none" w:sz="0" w:space="0" w:color="auto" w:frame="1"/>
          <w:vertAlign w:val="subscript"/>
        </w:rPr>
        <w:t>2</w:t>
      </w:r>
      <w:r w:rsidRPr="00195364">
        <w:rPr>
          <w:color w:val="000000"/>
        </w:rPr>
        <w:t>…, x</w:t>
      </w:r>
      <w:r w:rsidRPr="00195364">
        <w:rPr>
          <w:color w:val="000000"/>
          <w:bdr w:val="none" w:sz="0" w:space="0" w:color="auto" w:frame="1"/>
          <w:vertAlign w:val="subscript"/>
        </w:rPr>
        <w:t>n</w:t>
      </w:r>
      <w:r w:rsidRPr="00195364">
        <w:rPr>
          <w:color w:val="000000"/>
        </w:rPr>
        <w:t> khi đó trung bình của dãy ký hiệu AV(</w:t>
      </w:r>
      <w:r w:rsidRPr="00195364">
        <w:rPr>
          <w:color w:val="000000"/>
          <w:bdr w:val="none" w:sz="0" w:space="0" w:color="auto" w:frame="1"/>
        </w:rPr>
        <w:t>{</w:t>
      </w:r>
      <w:r w:rsidRPr="00195364">
        <w:rPr>
          <w:color w:val="000000"/>
        </w:rPr>
        <w:t>x</w:t>
      </w:r>
      <w:r w:rsidRPr="00195364">
        <w:rPr>
          <w:color w:val="000000"/>
          <w:bdr w:val="none" w:sz="0" w:space="0" w:color="auto" w:frame="1"/>
          <w:vertAlign w:val="subscript"/>
        </w:rPr>
        <w:t>n</w:t>
      </w:r>
      <w:r w:rsidRPr="00195364">
        <w:rPr>
          <w:color w:val="000000"/>
          <w:bdr w:val="none" w:sz="0" w:space="0" w:color="auto" w:frame="1"/>
        </w:rPr>
        <w:t>}</w:t>
      </w:r>
      <w:r w:rsidRPr="00195364">
        <w:rPr>
          <w:color w:val="000000"/>
        </w:rPr>
        <w:t>)</w:t>
      </w:r>
      <w:r w:rsidRPr="00195364">
        <w:rPr>
          <w:color w:val="000000"/>
          <w:bdr w:val="none" w:sz="0" w:space="0" w:color="auto" w:frame="1"/>
        </w:rPr>
        <w:t> </w:t>
      </w:r>
      <w:r w:rsidRPr="00195364">
        <w:rPr>
          <w:color w:val="000000"/>
        </w:rPr>
        <w:t>được định nghĩa:</w:t>
      </w:r>
    </w:p>
    <w:p w14:paraId="1E8C08C9" w14:textId="04CBAD8E" w:rsidR="00E77C9D" w:rsidRPr="00195364" w:rsidRDefault="00400112" w:rsidP="00044325">
      <w:pPr>
        <w:shd w:val="clear" w:color="auto" w:fill="FFFFFF"/>
        <w:spacing w:before="60" w:after="60" w:line="300" w:lineRule="auto"/>
        <w:ind w:left="288"/>
        <w:jc w:val="center"/>
        <w:textAlignment w:val="baseline"/>
        <w:rPr>
          <w:color w:val="000000"/>
        </w:rPr>
      </w:pPr>
      <w:r>
        <w:rPr>
          <w:noProof/>
          <w:color w:val="000000"/>
          <w:bdr w:val="none" w:sz="0" w:space="0" w:color="auto" w:frame="1"/>
        </w:rPr>
        <w:drawing>
          <wp:inline distT="0" distB="0" distL="0" distR="0" wp14:anchorId="12F8F3C4" wp14:editId="20054242">
            <wp:extent cx="2022475" cy="527685"/>
            <wp:effectExtent l="0" t="0" r="0" b="5715"/>
            <wp:docPr id="6"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2475" cy="527685"/>
                    </a:xfrm>
                    <a:prstGeom prst="rect">
                      <a:avLst/>
                    </a:prstGeom>
                    <a:noFill/>
                    <a:ln>
                      <a:noFill/>
                    </a:ln>
                  </pic:spPr>
                </pic:pic>
              </a:graphicData>
            </a:graphic>
          </wp:inline>
        </w:drawing>
      </w:r>
    </w:p>
    <w:p w14:paraId="7D39D05F" w14:textId="77777777" w:rsidR="00E77C9D" w:rsidRPr="00195364" w:rsidRDefault="00E77C9D" w:rsidP="00044325">
      <w:pPr>
        <w:shd w:val="clear" w:color="auto" w:fill="FFFFFF"/>
        <w:spacing w:before="60" w:after="60" w:line="300" w:lineRule="auto"/>
        <w:ind w:left="288"/>
        <w:textAlignment w:val="baseline"/>
        <w:rPr>
          <w:color w:val="000000"/>
        </w:rPr>
      </w:pPr>
    </w:p>
    <w:p w14:paraId="2DFBC60C" w14:textId="77777777" w:rsidR="00E77C9D" w:rsidRPr="00195364" w:rsidRDefault="00E77C9D" w:rsidP="00044325">
      <w:pPr>
        <w:shd w:val="clear" w:color="auto" w:fill="FFFFFF"/>
        <w:spacing w:before="60" w:after="60" w:line="300" w:lineRule="auto"/>
        <w:ind w:left="288"/>
        <w:textAlignment w:val="baseline"/>
        <w:rPr>
          <w:b/>
          <w:color w:val="000000"/>
        </w:rPr>
      </w:pPr>
      <w:r w:rsidRPr="00195364">
        <w:rPr>
          <w:b/>
          <w:bCs/>
          <w:color w:val="000000"/>
          <w:bdr w:val="none" w:sz="0" w:space="0" w:color="auto" w:frame="1"/>
        </w:rPr>
        <w:t>Mệnh đề</w:t>
      </w:r>
    </w:p>
    <w:p w14:paraId="2EE985D0" w14:textId="2FB42CFC" w:rsidR="00E77C9D" w:rsidRPr="00C209F4" w:rsidRDefault="00400112" w:rsidP="00044325">
      <w:pPr>
        <w:shd w:val="clear" w:color="auto" w:fill="FFFFFF"/>
        <w:spacing w:before="60" w:after="60" w:line="300" w:lineRule="auto"/>
        <w:ind w:left="288"/>
        <w:jc w:val="center"/>
        <w:textAlignment w:val="baseline"/>
        <w:rPr>
          <w:rFonts w:ascii="Arial" w:hAnsi="Arial" w:cs="Arial"/>
          <w:color w:val="5E5E5E"/>
          <w:sz w:val="23"/>
          <w:szCs w:val="23"/>
        </w:rPr>
      </w:pPr>
      <w:r>
        <w:rPr>
          <w:rFonts w:ascii="Arial" w:hAnsi="Arial" w:cs="Arial"/>
          <w:noProof/>
          <w:color w:val="294C7C"/>
          <w:sz w:val="23"/>
          <w:szCs w:val="23"/>
          <w:bdr w:val="none" w:sz="0" w:space="0" w:color="auto" w:frame="1"/>
        </w:rPr>
        <w:lastRenderedPageBreak/>
        <w:drawing>
          <wp:inline distT="0" distB="0" distL="0" distR="0" wp14:anchorId="73AC6FDB" wp14:editId="375AC13E">
            <wp:extent cx="2496820" cy="615315"/>
            <wp:effectExtent l="0" t="0" r="0" b="0"/>
            <wp:docPr id="5" name="Picture 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820" cy="615315"/>
                    </a:xfrm>
                    <a:prstGeom prst="rect">
                      <a:avLst/>
                    </a:prstGeom>
                    <a:noFill/>
                    <a:ln>
                      <a:noFill/>
                    </a:ln>
                  </pic:spPr>
                </pic:pic>
              </a:graphicData>
            </a:graphic>
          </wp:inline>
        </w:drawing>
      </w:r>
    </w:p>
    <w:p w14:paraId="4FBF5307"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b/>
          <w:bCs/>
          <w:color w:val="000000"/>
          <w:bdr w:val="none" w:sz="0" w:space="0" w:color="auto" w:frame="1"/>
        </w:rPr>
        <w:t>Kỹ thuật lọc trung bình</w:t>
      </w:r>
    </w:p>
    <w:p w14:paraId="79E124E8"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color w:val="000000"/>
        </w:rPr>
        <w:t xml:space="preserve">Giả sử ta có ảnh I, điểm ảnh P, cửa sổ W(P) và ngưỡng. </w:t>
      </w:r>
    </w:p>
    <w:p w14:paraId="4D51D1AA"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color w:val="000000"/>
        </w:rPr>
        <w:t>Khi đó kỹ thuật lọc trung bình phụ thuộc không gian bao gồm các bước cơ bản sau:</w:t>
      </w:r>
    </w:p>
    <w:p w14:paraId="56E54A7C" w14:textId="77777777" w:rsidR="00E77C9D" w:rsidRPr="009E7166" w:rsidRDefault="00E77C9D" w:rsidP="00044325">
      <w:pPr>
        <w:numPr>
          <w:ilvl w:val="0"/>
          <w:numId w:val="21"/>
        </w:numPr>
        <w:shd w:val="clear" w:color="auto" w:fill="FFFFFF"/>
        <w:spacing w:before="60" w:after="60" w:line="300" w:lineRule="auto"/>
        <w:ind w:left="918"/>
        <w:jc w:val="left"/>
        <w:textAlignment w:val="baseline"/>
        <w:rPr>
          <w:color w:val="000000"/>
        </w:rPr>
      </w:pPr>
      <w:r w:rsidRPr="009E7166">
        <w:rPr>
          <w:bCs/>
          <w:iCs/>
          <w:color w:val="000000"/>
          <w:bdr w:val="none" w:sz="0" w:space="0" w:color="auto" w:frame="1"/>
        </w:rPr>
        <w:t>Bước 1: </w:t>
      </w:r>
      <w:r w:rsidRPr="009E7166">
        <w:rPr>
          <w:color w:val="000000"/>
        </w:rPr>
        <w:t>Tìm trung bình </w:t>
      </w:r>
      <w:r w:rsidRPr="009E7166">
        <w:sym w:font="Symbol" w:char="F07B"/>
      </w:r>
      <w:r w:rsidRPr="009E7166">
        <w:t>I(q)</w:t>
      </w:r>
      <w:r w:rsidRPr="009E7166">
        <w:sym w:font="Symbol" w:char="F07C"/>
      </w:r>
      <w:r w:rsidRPr="009E7166">
        <w:t xml:space="preserve"> q </w:t>
      </w:r>
      <w:r w:rsidRPr="009E7166">
        <w:sym w:font="Symbol" w:char="F0CE"/>
      </w:r>
      <w:r w:rsidRPr="009E7166">
        <w:t xml:space="preserve"> W(P)</w:t>
      </w:r>
      <w:r w:rsidRPr="009E7166">
        <w:sym w:font="Symbol" w:char="F07D"/>
      </w:r>
      <w:r w:rsidRPr="009E7166">
        <w:t xml:space="preserve"> </w:t>
      </w:r>
      <w:r w:rsidRPr="009E7166">
        <w:sym w:font="Symbol" w:char="F0AE"/>
      </w:r>
      <w:r w:rsidRPr="009E7166">
        <w:t xml:space="preserve"> AV(P)</w:t>
      </w:r>
    </w:p>
    <w:p w14:paraId="35676E2F" w14:textId="77777777" w:rsidR="00E77C9D" w:rsidRPr="009E7166" w:rsidRDefault="00E77C9D" w:rsidP="00044325">
      <w:pPr>
        <w:numPr>
          <w:ilvl w:val="0"/>
          <w:numId w:val="21"/>
        </w:numPr>
        <w:shd w:val="clear" w:color="auto" w:fill="FFFFFF"/>
        <w:spacing w:before="60" w:after="60" w:line="300" w:lineRule="auto"/>
        <w:ind w:left="918"/>
        <w:jc w:val="left"/>
        <w:textAlignment w:val="baseline"/>
        <w:rPr>
          <w:color w:val="000000"/>
        </w:rPr>
      </w:pPr>
      <w:r w:rsidRPr="009E7166">
        <w:rPr>
          <w:bCs/>
          <w:iCs/>
          <w:color w:val="000000"/>
          <w:bdr w:val="none" w:sz="0" w:space="0" w:color="auto" w:frame="1"/>
        </w:rPr>
        <w:t>Bước 2: </w:t>
      </w:r>
      <w:r w:rsidRPr="009E7166">
        <w:rPr>
          <w:color w:val="000000"/>
        </w:rPr>
        <w:t>Gán giá trị</w:t>
      </w:r>
    </w:p>
    <w:p w14:paraId="5BFAD392" w14:textId="1C6DD3FE" w:rsidR="00E77C9D" w:rsidRPr="00195364" w:rsidRDefault="00400112" w:rsidP="00044325">
      <w:pPr>
        <w:shd w:val="clear" w:color="auto" w:fill="FFFFFF"/>
        <w:spacing w:before="60" w:after="60" w:line="300" w:lineRule="auto"/>
        <w:ind w:left="288"/>
        <w:jc w:val="center"/>
        <w:textAlignment w:val="baseline"/>
        <w:rPr>
          <w:color w:val="000000"/>
        </w:rPr>
      </w:pPr>
      <w:r>
        <w:rPr>
          <w:noProof/>
          <w:color w:val="000000"/>
          <w:bdr w:val="none" w:sz="0" w:space="0" w:color="auto" w:frame="1"/>
        </w:rPr>
        <w:drawing>
          <wp:inline distT="0" distB="0" distL="0" distR="0" wp14:anchorId="394C139A" wp14:editId="4E9099EC">
            <wp:extent cx="2602230" cy="544830"/>
            <wp:effectExtent l="0" t="0" r="7620" b="7620"/>
            <wp:docPr id="2" name="Picture 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2230" cy="544830"/>
                    </a:xfrm>
                    <a:prstGeom prst="rect">
                      <a:avLst/>
                    </a:prstGeom>
                    <a:noFill/>
                    <a:ln>
                      <a:noFill/>
                    </a:ln>
                  </pic:spPr>
                </pic:pic>
              </a:graphicData>
            </a:graphic>
          </wp:inline>
        </w:drawing>
      </w:r>
    </w:p>
    <w:p w14:paraId="4093615B" w14:textId="77777777" w:rsidR="00E77C9D" w:rsidRPr="00195364" w:rsidRDefault="00E77C9D" w:rsidP="00044325">
      <w:pPr>
        <w:shd w:val="clear" w:color="auto" w:fill="FFFFFF"/>
        <w:spacing w:before="60" w:after="60" w:line="300" w:lineRule="auto"/>
        <w:ind w:left="288"/>
        <w:textAlignment w:val="baseline"/>
        <w:rPr>
          <w:color w:val="000000"/>
          <w:shd w:val="clear" w:color="auto" w:fill="FFFFFF"/>
        </w:rPr>
      </w:pPr>
      <w:r w:rsidRPr="00195364">
        <w:rPr>
          <w:color w:val="000000"/>
          <w:shd w:val="clear" w:color="auto" w:fill="FFFFFF"/>
        </w:rPr>
        <w:t>Giá trị 16 sau phép lọc trung bình có giá trị 3, các giá trị còn lại giữ nguyên sau phép lọc</w:t>
      </w:r>
    </w:p>
    <w:p w14:paraId="710AA750" w14:textId="77777777" w:rsidR="00E77C9D" w:rsidRPr="00195364" w:rsidRDefault="00E77C9D" w:rsidP="00044325">
      <w:pPr>
        <w:numPr>
          <w:ilvl w:val="0"/>
          <w:numId w:val="14"/>
        </w:numPr>
        <w:shd w:val="clear" w:color="auto" w:fill="FFFFFF"/>
        <w:spacing w:before="60" w:after="60" w:line="300" w:lineRule="auto"/>
        <w:ind w:left="648"/>
        <w:jc w:val="left"/>
        <w:textAlignment w:val="baseline"/>
        <w:rPr>
          <w:b/>
          <w:color w:val="000000"/>
        </w:rPr>
      </w:pPr>
      <w:r w:rsidRPr="00195364">
        <w:rPr>
          <w:b/>
          <w:color w:val="000000"/>
        </w:rPr>
        <w:t>Lọc trung bình có trọng số</w:t>
      </w:r>
    </w:p>
    <w:p w14:paraId="40C19E4D" w14:textId="77777777" w:rsidR="00E77C9D" w:rsidRPr="00195364" w:rsidRDefault="00E77C9D" w:rsidP="00044325">
      <w:pPr>
        <w:shd w:val="clear" w:color="auto" w:fill="FFFFFF"/>
        <w:tabs>
          <w:tab w:val="left" w:pos="1260"/>
        </w:tabs>
        <w:spacing w:before="60" w:after="60" w:line="300" w:lineRule="auto"/>
        <w:ind w:left="288"/>
        <w:textAlignment w:val="baseline"/>
        <w:rPr>
          <w:color w:val="000000"/>
        </w:rPr>
      </w:pPr>
      <w:r w:rsidRPr="00195364">
        <w:rPr>
          <w:color w:val="000000"/>
          <w:lang w:val="en-IE"/>
        </w:rPr>
        <w:t>Cho phép các pixel trong lận cận có các trọng số khác nhau trong hàm trung bình</w:t>
      </w:r>
    </w:p>
    <w:p w14:paraId="5EE2BBB9" w14:textId="77777777" w:rsidR="00E77C9D" w:rsidRPr="00195364" w:rsidRDefault="00E77C9D" w:rsidP="00044325">
      <w:pPr>
        <w:shd w:val="clear" w:color="auto" w:fill="FFFFFF"/>
        <w:tabs>
          <w:tab w:val="left" w:pos="1260"/>
        </w:tabs>
        <w:spacing w:before="60" w:after="60" w:line="300" w:lineRule="auto"/>
        <w:ind w:left="288"/>
        <w:textAlignment w:val="baseline"/>
        <w:rPr>
          <w:color w:val="000000"/>
          <w:lang w:val="en-IE"/>
        </w:rPr>
      </w:pPr>
      <w:r w:rsidRPr="00195364">
        <w:rPr>
          <w:color w:val="000000"/>
          <w:lang w:val="en-IE"/>
        </w:rPr>
        <w:t>Pixel gần với pixel trung tâm quan trọng hơn.</w:t>
      </w:r>
    </w:p>
    <w:p w14:paraId="7CCAD80A" w14:textId="77777777" w:rsidR="00181B77" w:rsidRPr="00044325" w:rsidRDefault="00E77C9D" w:rsidP="00044325">
      <w:pPr>
        <w:keepNext/>
        <w:shd w:val="clear" w:color="auto" w:fill="FFFFFF"/>
        <w:tabs>
          <w:tab w:val="left" w:pos="1350"/>
          <w:tab w:val="left" w:pos="1530"/>
        </w:tabs>
        <w:spacing w:before="60" w:after="60" w:line="300" w:lineRule="auto"/>
        <w:ind w:left="90"/>
        <w:jc w:val="center"/>
        <w:textAlignment w:val="baseline"/>
      </w:pPr>
      <w:r w:rsidRPr="00044325">
        <w:rPr>
          <w:noProof/>
        </w:rPr>
        <w:drawing>
          <wp:inline distT="0" distB="0" distL="0" distR="0" wp14:anchorId="57E304A5" wp14:editId="0F57E2DC">
            <wp:extent cx="1837267" cy="13426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4792" cy="1348117"/>
                    </a:xfrm>
                    <a:prstGeom prst="rect">
                      <a:avLst/>
                    </a:prstGeom>
                    <a:noFill/>
                    <a:ln>
                      <a:noFill/>
                    </a:ln>
                  </pic:spPr>
                </pic:pic>
              </a:graphicData>
            </a:graphic>
          </wp:inline>
        </w:drawing>
      </w:r>
    </w:p>
    <w:p w14:paraId="3B489A8C" w14:textId="0DDDADF6" w:rsidR="00E77C9D" w:rsidRPr="00044325" w:rsidRDefault="00181B77" w:rsidP="00044325">
      <w:pPr>
        <w:pStyle w:val="Caption"/>
        <w:spacing w:before="60" w:after="60" w:line="300" w:lineRule="auto"/>
        <w:rPr>
          <w:b w:val="0"/>
        </w:rPr>
      </w:pPr>
      <w:bookmarkStart w:id="42" w:name="_Toc104914611"/>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12</w:t>
      </w:r>
      <w:r w:rsidR="005B5397" w:rsidRPr="00044325">
        <w:rPr>
          <w:b w:val="0"/>
          <w:noProof/>
        </w:rPr>
        <w:fldChar w:fldCharType="end"/>
      </w:r>
      <w:r w:rsidRPr="00044325">
        <w:rPr>
          <w:b w:val="0"/>
        </w:rPr>
        <w:t xml:space="preserve"> </w:t>
      </w:r>
      <w:r w:rsidRPr="00044325">
        <w:rPr>
          <w:b w:val="0"/>
          <w:sz w:val="26"/>
          <w:szCs w:val="26"/>
        </w:rPr>
        <w:t>Bộ lọc trung bình có trọng số</w:t>
      </w:r>
      <w:bookmarkEnd w:id="42"/>
    </w:p>
    <w:p w14:paraId="08AAC68C" w14:textId="77777777" w:rsidR="00E77C9D" w:rsidRDefault="00E77C9D" w:rsidP="00044325">
      <w:pPr>
        <w:shd w:val="clear" w:color="auto" w:fill="FFFFFF"/>
        <w:spacing w:before="60" w:after="60" w:line="300" w:lineRule="auto"/>
        <w:ind w:left="288"/>
        <w:textAlignment w:val="baseline"/>
      </w:pPr>
      <w:r>
        <w:t xml:space="preserve">Giả sử ta có ảnh I, điểm ảnh P, cửa sổ W(P), ngưỡng </w:t>
      </w:r>
      <w:r>
        <w:sym w:font="Symbol" w:char="F071"/>
      </w:r>
      <w:r>
        <w:t xml:space="preserve"> và số k. Khi đó, lọc trung bình theo k giá trị gần nhất bao gồm các bước sau:</w:t>
      </w:r>
    </w:p>
    <w:p w14:paraId="1A8F9824" w14:textId="77777777" w:rsidR="00E77C9D" w:rsidRDefault="00E77C9D" w:rsidP="00044325">
      <w:pPr>
        <w:numPr>
          <w:ilvl w:val="0"/>
          <w:numId w:val="15"/>
        </w:numPr>
        <w:shd w:val="clear" w:color="auto" w:fill="FFFFFF"/>
        <w:spacing w:before="60" w:after="60" w:line="300" w:lineRule="auto"/>
        <w:ind w:left="648"/>
        <w:textAlignment w:val="baseline"/>
      </w:pPr>
      <w:r>
        <w:t xml:space="preserve">Bước 1: Tìm K giá trị gần nhất </w:t>
      </w:r>
      <w:r>
        <w:sym w:font="Symbol" w:char="F07B"/>
      </w:r>
      <w:r>
        <w:t xml:space="preserve">I(q) </w:t>
      </w:r>
      <w:r>
        <w:sym w:font="Symbol" w:char="F0BD"/>
      </w:r>
      <w:r>
        <w:t xml:space="preserve">q </w:t>
      </w:r>
      <w:r>
        <w:sym w:font="Symbol" w:char="F0CE"/>
      </w:r>
      <w:r>
        <w:t xml:space="preserve"> W(p)</w:t>
      </w:r>
      <w:r>
        <w:sym w:font="Symbol" w:char="F07D"/>
      </w:r>
      <w:r>
        <w:t xml:space="preserve"> </w:t>
      </w:r>
      <w:r>
        <w:sym w:font="Symbol" w:char="F0AE"/>
      </w:r>
      <w:r>
        <w:t xml:space="preserve"> </w:t>
      </w:r>
      <w:r>
        <w:sym w:font="Symbol" w:char="F07B"/>
      </w:r>
      <w:r>
        <w:t xml:space="preserve">k </w:t>
      </w:r>
      <w:r>
        <w:sym w:font="Symbol" w:char="F07E"/>
      </w:r>
      <w:r>
        <w:t xml:space="preserve"> giá trị gần I(P) nhất</w:t>
      </w:r>
      <w:r>
        <w:sym w:font="Symbol" w:char="F07D"/>
      </w:r>
    </w:p>
    <w:p w14:paraId="11CC6829" w14:textId="77777777" w:rsidR="00E77C9D" w:rsidRDefault="00E77C9D" w:rsidP="00044325">
      <w:pPr>
        <w:numPr>
          <w:ilvl w:val="0"/>
          <w:numId w:val="15"/>
        </w:numPr>
        <w:shd w:val="clear" w:color="auto" w:fill="FFFFFF"/>
        <w:spacing w:before="60" w:after="60" w:line="300" w:lineRule="auto"/>
        <w:ind w:left="648"/>
        <w:textAlignment w:val="baseline"/>
      </w:pPr>
      <w:r>
        <w:t xml:space="preserve">Bước 2: Tính trung bình </w:t>
      </w:r>
      <w:r>
        <w:sym w:font="Symbol" w:char="F07B"/>
      </w:r>
      <w:r>
        <w:t xml:space="preserve">k </w:t>
      </w:r>
      <w:r>
        <w:sym w:font="Symbol" w:char="F07E"/>
      </w:r>
      <w:r>
        <w:t xml:space="preserve"> giá trị gần I(P) nhất</w:t>
      </w:r>
      <w:r>
        <w:sym w:font="Symbol" w:char="F07D"/>
      </w:r>
      <w:r>
        <w:t xml:space="preserve"> </w:t>
      </w:r>
      <w:r>
        <w:sym w:font="Symbol" w:char="F0AE"/>
      </w:r>
      <w:r>
        <w:t xml:space="preserve"> AVk(P) </w:t>
      </w:r>
    </w:p>
    <w:p w14:paraId="69C4A085" w14:textId="77777777" w:rsidR="00E77C9D" w:rsidRPr="00DC233F" w:rsidRDefault="00E77C9D" w:rsidP="00044325">
      <w:pPr>
        <w:numPr>
          <w:ilvl w:val="0"/>
          <w:numId w:val="15"/>
        </w:numPr>
        <w:shd w:val="clear" w:color="auto" w:fill="FFFFFF"/>
        <w:spacing w:before="60" w:after="60" w:line="300" w:lineRule="auto"/>
        <w:ind w:left="648"/>
        <w:textAlignment w:val="baseline"/>
        <w:rPr>
          <w:color w:val="000000"/>
        </w:rPr>
      </w:pPr>
      <w:r>
        <w:t>Bước 3: Gán giá trị</w:t>
      </w:r>
    </w:p>
    <w:p w14:paraId="374EEDED" w14:textId="77777777" w:rsidR="00E77C9D" w:rsidRDefault="00E77C9D" w:rsidP="00044325">
      <w:pPr>
        <w:shd w:val="clear" w:color="auto" w:fill="FFFFFF"/>
        <w:spacing w:before="60" w:after="60" w:line="300" w:lineRule="auto"/>
        <w:ind w:left="900"/>
        <w:jc w:val="center"/>
        <w:textAlignment w:val="baseline"/>
      </w:pPr>
      <w:r w:rsidRPr="004F6443">
        <w:rPr>
          <w:noProof/>
        </w:rPr>
        <w:drawing>
          <wp:inline distT="0" distB="0" distL="0" distR="0" wp14:anchorId="250E7BB9" wp14:editId="37AD3742">
            <wp:extent cx="3070860" cy="57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0860" cy="571500"/>
                    </a:xfrm>
                    <a:prstGeom prst="rect">
                      <a:avLst/>
                    </a:prstGeom>
                    <a:noFill/>
                    <a:ln>
                      <a:noFill/>
                    </a:ln>
                  </pic:spPr>
                </pic:pic>
              </a:graphicData>
            </a:graphic>
          </wp:inline>
        </w:drawing>
      </w:r>
    </w:p>
    <w:p w14:paraId="3DD750D2" w14:textId="77777777" w:rsidR="00B65138" w:rsidRDefault="00E77C9D" w:rsidP="00044325">
      <w:pPr>
        <w:shd w:val="clear" w:color="auto" w:fill="FFFFFF"/>
        <w:spacing w:before="60" w:after="60" w:line="300" w:lineRule="auto"/>
        <w:ind w:left="288"/>
        <w:textAlignment w:val="baseline"/>
      </w:pPr>
      <w:r>
        <w:t>Nếu k lớn hơn kích thước cửa sổ thì kỹ thuật chính là kỹ thuật lọc trung bình, nếu k là 1 thì ảnh kết quả không thay đổi. Vậy nên chất lượng của kỹ thuật phụ thuộc vào số phân tử lựa chọn k</w:t>
      </w:r>
    </w:p>
    <w:p w14:paraId="2D3435DD" w14:textId="48A00471" w:rsidR="00E77C9D" w:rsidRDefault="00E77C9D" w:rsidP="00044325">
      <w:pPr>
        <w:shd w:val="clear" w:color="auto" w:fill="FFFFFF"/>
        <w:spacing w:before="60" w:after="60" w:line="300" w:lineRule="auto"/>
        <w:ind w:left="288"/>
        <w:textAlignment w:val="baseline"/>
        <w:rPr>
          <w:b/>
          <w:color w:val="000000"/>
        </w:rPr>
      </w:pPr>
      <w:r w:rsidRPr="00CB67AC">
        <w:rPr>
          <w:b/>
          <w:color w:val="000000"/>
        </w:rPr>
        <w:t>Lọc trung vị</w:t>
      </w:r>
    </w:p>
    <w:p w14:paraId="470323FF" w14:textId="77777777" w:rsidR="00E77C9D" w:rsidRPr="00C86F21" w:rsidRDefault="00E77C9D" w:rsidP="00044325">
      <w:pPr>
        <w:shd w:val="clear" w:color="auto" w:fill="FFFFFF"/>
        <w:spacing w:before="60" w:after="60" w:line="300" w:lineRule="auto"/>
        <w:ind w:left="288"/>
        <w:textAlignment w:val="baseline"/>
        <w:rPr>
          <w:b/>
        </w:rPr>
      </w:pPr>
      <w:r w:rsidRPr="00C86F21">
        <w:rPr>
          <w:b/>
        </w:rPr>
        <w:lastRenderedPageBreak/>
        <w:t xml:space="preserve">Định nghĩa (Trung vị) </w:t>
      </w:r>
    </w:p>
    <w:p w14:paraId="5E88B6C4" w14:textId="77777777" w:rsidR="00E77C9D" w:rsidRDefault="00E77C9D" w:rsidP="00044325">
      <w:pPr>
        <w:shd w:val="clear" w:color="auto" w:fill="FFFFFF"/>
        <w:spacing w:before="60" w:after="60" w:line="300" w:lineRule="auto"/>
        <w:ind w:left="288"/>
        <w:textAlignment w:val="baseline"/>
      </w:pPr>
      <w:r>
        <w:t>Cho dãy x1; x2...; xn đơn điệu tăng (giảm). Khi đó trung vị của dãy ký hiệu là Med(</w:t>
      </w:r>
      <w:r>
        <w:sym w:font="Symbol" w:char="F07B"/>
      </w:r>
      <w:r>
        <w:t>xn</w:t>
      </w:r>
      <w:r>
        <w:sym w:font="Symbol" w:char="F07D"/>
      </w:r>
      <w:r>
        <w:t xml:space="preserve">), được định nghĩa: </w:t>
      </w:r>
    </w:p>
    <w:p w14:paraId="3DD861D5" w14:textId="77777777" w:rsidR="00E77C9D" w:rsidRDefault="00E77C9D" w:rsidP="00044325">
      <w:pPr>
        <w:numPr>
          <w:ilvl w:val="0"/>
          <w:numId w:val="16"/>
        </w:numPr>
        <w:shd w:val="clear" w:color="auto" w:fill="FFFFFF"/>
        <w:spacing w:before="60" w:after="60" w:line="300" w:lineRule="auto"/>
        <w:ind w:left="648"/>
        <w:jc w:val="left"/>
        <w:textAlignment w:val="baseline"/>
      </w:pPr>
      <w:r>
        <w:t xml:space="preserve">Nếu n lẻ :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oMath>
    </w:p>
    <w:p w14:paraId="312E000C" w14:textId="77777777" w:rsidR="00E77C9D" w:rsidRDefault="00E77C9D" w:rsidP="00044325">
      <w:pPr>
        <w:numPr>
          <w:ilvl w:val="0"/>
          <w:numId w:val="16"/>
        </w:numPr>
        <w:shd w:val="clear" w:color="auto" w:fill="FFFFFF"/>
        <w:spacing w:before="60" w:after="60" w:line="300" w:lineRule="auto"/>
        <w:ind w:left="648"/>
        <w:jc w:val="left"/>
        <w:textAlignment w:val="baseline"/>
      </w:pPr>
      <w:r>
        <w:t xml:space="preserve">Nếu n chẵn: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w:r w:rsidRPr="00C86F21">
        <w:rPr>
          <w:color w:val="000000"/>
        </w:rPr>
        <w:t xml:space="preserve"> hoặc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oMath>
    </w:p>
    <w:p w14:paraId="4CC493C4" w14:textId="77777777" w:rsidR="00E77C9D" w:rsidRDefault="00E77C9D" w:rsidP="00044325">
      <w:pPr>
        <w:shd w:val="clear" w:color="auto" w:fill="FFFFFF"/>
        <w:spacing w:before="60" w:after="60" w:line="300" w:lineRule="auto"/>
        <w:ind w:left="288"/>
        <w:textAlignment w:val="baseline"/>
      </w:pPr>
    </w:p>
    <w:p w14:paraId="2C65A404" w14:textId="77777777" w:rsidR="00E77C9D" w:rsidRPr="00C86F21" w:rsidRDefault="00E77C9D" w:rsidP="00044325">
      <w:pPr>
        <w:shd w:val="clear" w:color="auto" w:fill="FFFFFF"/>
        <w:spacing w:before="60" w:after="60" w:line="300" w:lineRule="auto"/>
        <w:ind w:left="288"/>
        <w:textAlignment w:val="baseline"/>
        <w:rPr>
          <w:b/>
        </w:rPr>
      </w:pPr>
      <w:r w:rsidRPr="00C86F21">
        <w:rPr>
          <w:b/>
        </w:rPr>
        <w:t>Kỹ thuật lọc trung vị</w:t>
      </w:r>
    </w:p>
    <w:p w14:paraId="5251F0D0" w14:textId="77777777" w:rsidR="00E77C9D" w:rsidRDefault="00E77C9D" w:rsidP="00044325">
      <w:pPr>
        <w:shd w:val="clear" w:color="auto" w:fill="FFFFFF"/>
        <w:spacing w:before="60" w:after="60" w:line="300" w:lineRule="auto"/>
        <w:ind w:left="288"/>
        <w:textAlignment w:val="baseline"/>
      </w:pPr>
      <w:r>
        <w:t xml:space="preserve">Giả sử ta có ảnh I ngưỡng </w:t>
      </w:r>
      <w:r>
        <w:sym w:font="Symbol" w:char="F071"/>
      </w:r>
      <w:r>
        <w:t xml:space="preserve"> cửa sổ W(P) và điểm ảnh P</w:t>
      </w:r>
    </w:p>
    <w:p w14:paraId="2C9040B8" w14:textId="77777777" w:rsidR="00E77C9D" w:rsidRDefault="00E77C9D" w:rsidP="00044325">
      <w:pPr>
        <w:shd w:val="clear" w:color="auto" w:fill="FFFFFF"/>
        <w:spacing w:before="60" w:after="60" w:line="300" w:lineRule="auto"/>
        <w:ind w:left="288"/>
        <w:textAlignment w:val="baseline"/>
      </w:pPr>
      <w:r>
        <w:t xml:space="preserve">Khi đó kỹ thuật lọc trung vị phụ thuộc không gian bao gồm các bước cơ bản sau: </w:t>
      </w:r>
    </w:p>
    <w:p w14:paraId="350F8E90" w14:textId="77777777" w:rsidR="00E77C9D" w:rsidRDefault="00E77C9D" w:rsidP="00044325">
      <w:pPr>
        <w:numPr>
          <w:ilvl w:val="0"/>
          <w:numId w:val="17"/>
        </w:numPr>
        <w:shd w:val="clear" w:color="auto" w:fill="FFFFFF"/>
        <w:spacing w:before="60" w:after="60" w:line="300" w:lineRule="auto"/>
        <w:ind w:left="648"/>
        <w:jc w:val="left"/>
        <w:textAlignment w:val="baseline"/>
      </w:pPr>
      <w:r>
        <w:t xml:space="preserve">Bước 1: Tìm trung vị </w:t>
      </w:r>
      <w:r>
        <w:sym w:font="Symbol" w:char="F07B"/>
      </w:r>
      <w:r>
        <w:t>I(q)</w:t>
      </w:r>
      <w:r>
        <w:sym w:font="Symbol" w:char="F07C"/>
      </w:r>
      <w:r>
        <w:t xml:space="preserve"> q </w:t>
      </w:r>
      <w:r>
        <w:sym w:font="Symbol" w:char="F0CE"/>
      </w:r>
      <w:r>
        <w:t xml:space="preserve"> W(P)</w:t>
      </w:r>
      <w:r>
        <w:sym w:font="Symbol" w:char="F07D"/>
      </w:r>
      <w:r>
        <w:t xml:space="preserve"> </w:t>
      </w:r>
      <w:r>
        <w:sym w:font="Symbol" w:char="F0AE"/>
      </w:r>
      <w:r>
        <w:t xml:space="preserve"> Med (P) </w:t>
      </w:r>
    </w:p>
    <w:p w14:paraId="30DCFB3C" w14:textId="77777777" w:rsidR="00E77C9D" w:rsidRDefault="00E77C9D" w:rsidP="00044325">
      <w:pPr>
        <w:numPr>
          <w:ilvl w:val="0"/>
          <w:numId w:val="17"/>
        </w:numPr>
        <w:shd w:val="clear" w:color="auto" w:fill="FFFFFF"/>
        <w:spacing w:before="60" w:after="60" w:line="300" w:lineRule="auto"/>
        <w:ind w:left="648"/>
        <w:jc w:val="left"/>
        <w:textAlignment w:val="baseline"/>
      </w:pPr>
      <w:r>
        <w:t>Bước 2: Gán giá trị</w:t>
      </w:r>
    </w:p>
    <w:p w14:paraId="289F0D3B" w14:textId="77777777" w:rsidR="00E77C9D" w:rsidRDefault="00E77C9D" w:rsidP="00044325">
      <w:pPr>
        <w:shd w:val="clear" w:color="auto" w:fill="FFFFFF"/>
        <w:spacing w:before="60" w:after="60" w:line="300" w:lineRule="auto"/>
        <w:ind w:left="648"/>
        <w:jc w:val="center"/>
        <w:textAlignment w:val="baseline"/>
      </w:pPr>
      <w:r w:rsidRPr="004F6443">
        <w:rPr>
          <w:noProof/>
        </w:rPr>
        <w:drawing>
          <wp:inline distT="0" distB="0" distL="0" distR="0" wp14:anchorId="0B2DAAA8" wp14:editId="71F8B40A">
            <wp:extent cx="2842260" cy="5867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2260" cy="586740"/>
                    </a:xfrm>
                    <a:prstGeom prst="rect">
                      <a:avLst/>
                    </a:prstGeom>
                    <a:noFill/>
                    <a:ln>
                      <a:noFill/>
                    </a:ln>
                  </pic:spPr>
                </pic:pic>
              </a:graphicData>
            </a:graphic>
          </wp:inline>
        </w:drawing>
      </w:r>
    </w:p>
    <w:p w14:paraId="72DC085B" w14:textId="77777777" w:rsidR="00181B77" w:rsidRDefault="00E77C9D" w:rsidP="00044325">
      <w:pPr>
        <w:keepNext/>
        <w:shd w:val="clear" w:color="auto" w:fill="FFFFFF"/>
        <w:spacing w:before="60" w:after="60" w:line="300" w:lineRule="auto"/>
        <w:jc w:val="center"/>
        <w:textAlignment w:val="baseline"/>
      </w:pPr>
      <w:r w:rsidRPr="004F6443">
        <w:rPr>
          <w:noProof/>
        </w:rPr>
        <w:drawing>
          <wp:inline distT="0" distB="0" distL="0" distR="0" wp14:anchorId="6D1FC8A2" wp14:editId="76CC2C17">
            <wp:extent cx="5012267" cy="1945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863" cy="1956185"/>
                    </a:xfrm>
                    <a:prstGeom prst="rect">
                      <a:avLst/>
                    </a:prstGeom>
                    <a:noFill/>
                    <a:ln>
                      <a:noFill/>
                    </a:ln>
                  </pic:spPr>
                </pic:pic>
              </a:graphicData>
            </a:graphic>
          </wp:inline>
        </w:drawing>
      </w:r>
    </w:p>
    <w:p w14:paraId="78CB6181" w14:textId="5315CA43" w:rsidR="00E77C9D" w:rsidRPr="00044325" w:rsidRDefault="00181B77" w:rsidP="00044325">
      <w:pPr>
        <w:pStyle w:val="Caption"/>
        <w:spacing w:before="60" w:after="60" w:line="300" w:lineRule="auto"/>
        <w:rPr>
          <w:b w:val="0"/>
        </w:rPr>
      </w:pPr>
      <w:bookmarkStart w:id="43" w:name="_Toc104914612"/>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13</w:t>
      </w:r>
      <w:r w:rsidR="005B5397" w:rsidRPr="00044325">
        <w:rPr>
          <w:b w:val="0"/>
          <w:noProof/>
        </w:rPr>
        <w:fldChar w:fldCharType="end"/>
      </w:r>
      <w:r w:rsidRPr="00044325">
        <w:rPr>
          <w:b w:val="0"/>
        </w:rPr>
        <w:t xml:space="preserve"> </w:t>
      </w:r>
      <w:r w:rsidRPr="00044325">
        <w:rPr>
          <w:b w:val="0"/>
          <w:sz w:val="26"/>
          <w:szCs w:val="26"/>
        </w:rPr>
        <w:t>Lọc trung vị 7x7</w:t>
      </w:r>
      <w:bookmarkEnd w:id="43"/>
    </w:p>
    <w:p w14:paraId="1D0C46B4" w14:textId="77777777" w:rsidR="00E77C9D" w:rsidRDefault="00E77C9D" w:rsidP="00044325">
      <w:pPr>
        <w:numPr>
          <w:ilvl w:val="0"/>
          <w:numId w:val="14"/>
        </w:numPr>
        <w:spacing w:before="60" w:after="60" w:line="300" w:lineRule="auto"/>
        <w:ind w:left="648"/>
        <w:jc w:val="left"/>
        <w:rPr>
          <w:b/>
        </w:rPr>
      </w:pPr>
      <w:r w:rsidRPr="004A6B50">
        <w:rPr>
          <w:b/>
        </w:rPr>
        <w:t>Bộ lọc Gauss</w:t>
      </w:r>
    </w:p>
    <w:p w14:paraId="7B01371C" w14:textId="77777777" w:rsidR="00E77C9D" w:rsidRDefault="00E77C9D" w:rsidP="00044325">
      <w:pPr>
        <w:spacing w:before="60" w:after="60" w:line="300" w:lineRule="auto"/>
        <w:ind w:left="288"/>
        <w:rPr>
          <w:lang w:val="en-IE"/>
        </w:rPr>
      </w:pPr>
      <w:r w:rsidRPr="004A6B50">
        <w:rPr>
          <w:lang w:val="en-IE"/>
        </w:rPr>
        <w:t xml:space="preserve">Bộ lọc Gaussian: </w:t>
      </w:r>
    </w:p>
    <w:p w14:paraId="78AC3790" w14:textId="77777777" w:rsidR="00E77C9D" w:rsidRPr="004A6B50" w:rsidRDefault="00E77C9D" w:rsidP="00044325">
      <w:pPr>
        <w:spacing w:before="60" w:after="60" w:line="300" w:lineRule="auto"/>
        <w:ind w:left="288"/>
        <w:jc w:val="center"/>
        <w:rPr>
          <w:b/>
        </w:rPr>
      </w:pPr>
      <w:r w:rsidRPr="004F6443">
        <w:rPr>
          <w:b/>
          <w:noProof/>
        </w:rPr>
        <w:drawing>
          <wp:inline distT="0" distB="0" distL="0" distR="0" wp14:anchorId="5BE547A9" wp14:editId="05FB0520">
            <wp:extent cx="2613660" cy="594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3660" cy="594360"/>
                    </a:xfrm>
                    <a:prstGeom prst="rect">
                      <a:avLst/>
                    </a:prstGeom>
                    <a:noFill/>
                    <a:ln>
                      <a:noFill/>
                    </a:ln>
                    <a:effectLst/>
                  </pic:spPr>
                </pic:pic>
              </a:graphicData>
            </a:graphic>
          </wp:inline>
        </w:drawing>
      </w:r>
    </w:p>
    <w:p w14:paraId="01DC7C0A" w14:textId="77777777" w:rsidR="00E77C9D" w:rsidRPr="004A6B50" w:rsidRDefault="00E77C9D" w:rsidP="00044325">
      <w:pPr>
        <w:spacing w:before="60" w:after="60" w:line="300" w:lineRule="auto"/>
        <w:ind w:left="288"/>
      </w:pPr>
      <w:r w:rsidRPr="004A6B50">
        <w:rPr>
          <w:lang w:val="en-IE"/>
        </w:rPr>
        <w:t>Trong đó:</w:t>
      </w:r>
    </w:p>
    <w:p w14:paraId="028F2E54" w14:textId="77777777" w:rsidR="00E77C9D" w:rsidRDefault="00E77C9D" w:rsidP="00044325">
      <w:pPr>
        <w:spacing w:before="60" w:after="60" w:line="300" w:lineRule="auto"/>
        <w:ind w:left="1149"/>
        <w:rPr>
          <w:lang w:val="en-IE"/>
        </w:rPr>
      </w:pPr>
      <w:r w:rsidRPr="004A6B50">
        <w:rPr>
          <w:lang w:val="en-IE"/>
        </w:rPr>
        <w:t xml:space="preserve">K : hằng số ; </w:t>
      </w:r>
    </w:p>
    <w:p w14:paraId="49F103D1" w14:textId="77777777" w:rsidR="00E77C9D" w:rsidRPr="004A6B50" w:rsidRDefault="00E77C9D" w:rsidP="00044325">
      <w:pPr>
        <w:spacing w:before="60" w:after="60" w:line="300" w:lineRule="auto"/>
        <w:ind w:left="1149"/>
      </w:pPr>
      <w:r w:rsidRPr="004A6B50">
        <w:rPr>
          <w:lang w:val="en-IE"/>
        </w:rPr>
        <w:sym w:font="Symbol" w:char="F073"/>
      </w:r>
      <w:r w:rsidRPr="004A6B50">
        <w:rPr>
          <w:lang w:val="en-IE"/>
        </w:rPr>
        <w:t xml:space="preserve"> : hằng số lệch chuẩn</w:t>
      </w:r>
    </w:p>
    <w:p w14:paraId="3E2C3559" w14:textId="77777777" w:rsidR="00E77C9D" w:rsidRDefault="00E77C9D" w:rsidP="00044325">
      <w:pPr>
        <w:spacing w:before="60" w:after="60" w:line="300" w:lineRule="auto"/>
        <w:ind w:left="1149"/>
        <w:rPr>
          <w:lang w:val="en-IE"/>
        </w:rPr>
      </w:pPr>
      <w:r w:rsidRPr="004A6B50">
        <w:rPr>
          <w:lang w:val="en-IE"/>
        </w:rPr>
        <w:t xml:space="preserve">g(x,y) : là ảnh sau khi lọc; </w:t>
      </w:r>
    </w:p>
    <w:p w14:paraId="41077405" w14:textId="77777777" w:rsidR="00E77C9D" w:rsidRPr="00EF6B42" w:rsidRDefault="00E77C9D" w:rsidP="00044325">
      <w:pPr>
        <w:spacing w:before="60" w:after="60" w:line="300" w:lineRule="auto"/>
        <w:ind w:left="1149"/>
        <w:rPr>
          <w:lang w:val="fr-FR"/>
        </w:rPr>
      </w:pPr>
      <w:r w:rsidRPr="00EF6B42">
        <w:rPr>
          <w:lang w:val="fr-FR"/>
        </w:rPr>
        <w:t xml:space="preserve">f(x,y) : là ảnh đầu vào; </w:t>
      </w:r>
    </w:p>
    <w:p w14:paraId="55FAB1BE" w14:textId="77777777" w:rsidR="00E77C9D" w:rsidRPr="004A6B50" w:rsidRDefault="00E77C9D" w:rsidP="00044325">
      <w:pPr>
        <w:spacing w:before="60" w:after="60" w:line="300" w:lineRule="auto"/>
        <w:ind w:left="1149"/>
      </w:pPr>
      <w:r w:rsidRPr="004A6B50">
        <w:rPr>
          <w:lang w:val="en-IE"/>
        </w:rPr>
        <w:lastRenderedPageBreak/>
        <w:t>w(s,t): mặt nạ lọc</w:t>
      </w:r>
    </w:p>
    <w:p w14:paraId="0D819C45" w14:textId="77777777" w:rsidR="00E77C9D" w:rsidRDefault="00E77C9D" w:rsidP="00044325">
      <w:pPr>
        <w:spacing w:before="60" w:after="60" w:line="300" w:lineRule="auto"/>
        <w:ind w:left="1149"/>
        <w:rPr>
          <w:lang w:val="en-IE"/>
        </w:rPr>
      </w:pPr>
      <w:r w:rsidRPr="004A6B50">
        <w:rPr>
          <w:lang w:val="en-IE"/>
        </w:rPr>
        <w:t xml:space="preserve">a = (m-1)/2 và b = (n-1)/2; </w:t>
      </w:r>
    </w:p>
    <w:p w14:paraId="4054B92A" w14:textId="77777777" w:rsidR="00E77C9D" w:rsidRPr="004A6B50" w:rsidRDefault="00E77C9D" w:rsidP="00044325">
      <w:pPr>
        <w:spacing w:before="60" w:after="60" w:line="300" w:lineRule="auto"/>
        <w:ind w:left="1149"/>
      </w:pPr>
      <w:r w:rsidRPr="004A6B50">
        <w:rPr>
          <w:lang w:val="en-IE"/>
        </w:rPr>
        <w:t>m x n : là kích thước bộ lọc</w:t>
      </w:r>
    </w:p>
    <w:p w14:paraId="5D6EE84B" w14:textId="7F773386" w:rsidR="00181B77" w:rsidRDefault="00E77C9D" w:rsidP="00044325">
      <w:pPr>
        <w:keepNext/>
        <w:spacing w:before="60" w:after="60" w:line="300" w:lineRule="auto"/>
        <w:jc w:val="center"/>
      </w:pPr>
      <w:r>
        <w:rPr>
          <w:b/>
        </w:rPr>
        <w:br/>
      </w:r>
      <w:r w:rsidRPr="004F6443">
        <w:rPr>
          <w:noProof/>
        </w:rPr>
        <w:drawing>
          <wp:inline distT="0" distB="0" distL="0" distR="0" wp14:anchorId="0A00513A" wp14:editId="57E63DAD">
            <wp:extent cx="4165600" cy="2052130"/>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5918" cy="2062139"/>
                    </a:xfrm>
                    <a:prstGeom prst="rect">
                      <a:avLst/>
                    </a:prstGeom>
                    <a:noFill/>
                    <a:ln>
                      <a:noFill/>
                    </a:ln>
                  </pic:spPr>
                </pic:pic>
              </a:graphicData>
            </a:graphic>
          </wp:inline>
        </w:drawing>
      </w:r>
    </w:p>
    <w:p w14:paraId="0D505FA5" w14:textId="64ECE7A8" w:rsidR="00E77C9D" w:rsidRPr="00044325" w:rsidRDefault="00181B77" w:rsidP="00044325">
      <w:pPr>
        <w:pStyle w:val="Caption"/>
        <w:spacing w:before="60" w:after="60" w:line="300" w:lineRule="auto"/>
        <w:rPr>
          <w:b w:val="0"/>
        </w:rPr>
      </w:pPr>
      <w:bookmarkStart w:id="44" w:name="_Toc104914613"/>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14</w:t>
      </w:r>
      <w:r w:rsidR="005B5397" w:rsidRPr="00044325">
        <w:rPr>
          <w:b w:val="0"/>
          <w:noProof/>
        </w:rPr>
        <w:fldChar w:fldCharType="end"/>
      </w:r>
      <w:r w:rsidRPr="00044325">
        <w:rPr>
          <w:b w:val="0"/>
        </w:rPr>
        <w:t xml:space="preserve"> </w:t>
      </w:r>
      <w:r w:rsidRPr="00044325">
        <w:rPr>
          <w:b w:val="0"/>
          <w:sz w:val="26"/>
          <w:szCs w:val="26"/>
        </w:rPr>
        <w:t xml:space="preserve">Ảnh lọc Gaussian kích thước 21 x 21 khi K = 1;  </w:t>
      </w:r>
      <w:r w:rsidRPr="00044325">
        <w:rPr>
          <w:b w:val="0"/>
          <w:sz w:val="26"/>
          <w:szCs w:val="26"/>
          <w:lang w:val="en-IE"/>
        </w:rPr>
        <w:sym w:font="Symbol" w:char="F073"/>
      </w:r>
      <w:r w:rsidRPr="00044325">
        <w:rPr>
          <w:b w:val="0"/>
          <w:sz w:val="26"/>
          <w:szCs w:val="26"/>
        </w:rPr>
        <w:t xml:space="preserve"> =3.5</w:t>
      </w:r>
      <w:bookmarkEnd w:id="44"/>
    </w:p>
    <w:p w14:paraId="32715B6A" w14:textId="77777777" w:rsidR="00E77C9D" w:rsidRPr="00164088" w:rsidRDefault="00E77C9D" w:rsidP="00044325">
      <w:pPr>
        <w:pStyle w:val="Heading4"/>
        <w:spacing w:before="60" w:after="60" w:line="300" w:lineRule="auto"/>
        <w:ind w:left="1152"/>
      </w:pPr>
      <w:r w:rsidRPr="00164088">
        <w:t>Kỹ thuật lọc sắc nét ảnh</w:t>
      </w:r>
    </w:p>
    <w:p w14:paraId="41CCB518" w14:textId="77777777" w:rsidR="00E77C9D" w:rsidRDefault="00E77C9D" w:rsidP="00044325">
      <w:pPr>
        <w:numPr>
          <w:ilvl w:val="0"/>
          <w:numId w:val="18"/>
        </w:numPr>
        <w:spacing w:before="60" w:after="60" w:line="300" w:lineRule="auto"/>
        <w:ind w:left="648"/>
        <w:jc w:val="left"/>
        <w:rPr>
          <w:b/>
        </w:rPr>
      </w:pPr>
      <w:r>
        <w:rPr>
          <w:b/>
        </w:rPr>
        <w:t>Lọc</w:t>
      </w:r>
      <w:r w:rsidRPr="00164088">
        <w:rPr>
          <w:b/>
        </w:rPr>
        <w:t xml:space="preserve"> đạo hàm bậc 1</w:t>
      </w:r>
    </w:p>
    <w:p w14:paraId="654C2D69" w14:textId="77777777" w:rsidR="00E77C9D" w:rsidRDefault="00E77C9D" w:rsidP="00044325">
      <w:pPr>
        <w:spacing w:before="60" w:after="60" w:line="300" w:lineRule="auto"/>
        <w:ind w:left="288"/>
      </w:pPr>
      <w:r w:rsidRPr="00164088">
        <w:t xml:space="preserve">Gradient là một vectơ có các thành phần biểu thị tốc độ thay đổi mức xám của điểm ảnh (theo hai hướng </w:t>
      </w:r>
      <w:r w:rsidRPr="00164088">
        <w:rPr>
          <w:i/>
          <w:iCs/>
        </w:rPr>
        <w:t>x,y</w:t>
      </w:r>
      <w:r w:rsidRPr="00164088">
        <w:t xml:space="preserve"> đối với ảnh 2 chiều) tức là: </w:t>
      </w:r>
    </w:p>
    <w:p w14:paraId="3677113A" w14:textId="222319E1" w:rsidR="00E77C9D" w:rsidRPr="00164088" w:rsidRDefault="00E77C9D" w:rsidP="00044325">
      <w:pPr>
        <w:spacing w:before="60" w:after="60" w:line="300" w:lineRule="auto"/>
        <w:ind w:left="288"/>
        <w:jc w:val="center"/>
      </w:pPr>
      <w:r>
        <w:rPr>
          <w:noProof/>
        </w:rPr>
        <w:drawing>
          <wp:inline distT="0" distB="0" distL="0" distR="0" wp14:anchorId="3698DC47" wp14:editId="228D4F2C">
            <wp:extent cx="1386840" cy="95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6840" cy="952500"/>
                    </a:xfrm>
                    <a:prstGeom prst="rect">
                      <a:avLst/>
                    </a:prstGeom>
                    <a:noFill/>
                    <a:ln>
                      <a:noFill/>
                    </a:ln>
                  </pic:spPr>
                </pic:pic>
              </a:graphicData>
            </a:graphic>
          </wp:inline>
        </w:drawing>
      </w:r>
    </w:p>
    <w:p w14:paraId="10DCB01F" w14:textId="77777777" w:rsidR="00E77C9D" w:rsidRDefault="00E77C9D" w:rsidP="00044325">
      <w:pPr>
        <w:spacing w:before="60" w:after="60" w:line="300" w:lineRule="auto"/>
        <w:ind w:left="288"/>
      </w:pPr>
      <w:r w:rsidRPr="00164088">
        <w:t>Ta có:</w:t>
      </w:r>
    </w:p>
    <w:p w14:paraId="7D5D44C3" w14:textId="59F2A3A9" w:rsidR="00E77C9D" w:rsidRPr="00164088" w:rsidRDefault="00E77C9D" w:rsidP="00044325">
      <w:pPr>
        <w:spacing w:before="60" w:after="60" w:line="300" w:lineRule="auto"/>
        <w:ind w:left="288"/>
        <w:jc w:val="center"/>
      </w:pPr>
      <w:r>
        <w:rPr>
          <w:noProof/>
        </w:rPr>
        <w:drawing>
          <wp:inline distT="0" distB="0" distL="0" distR="0" wp14:anchorId="214767C3" wp14:editId="4233D802">
            <wp:extent cx="3048000" cy="101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1013460"/>
                    </a:xfrm>
                    <a:prstGeom prst="rect">
                      <a:avLst/>
                    </a:prstGeom>
                    <a:noFill/>
                    <a:ln>
                      <a:noFill/>
                    </a:ln>
                  </pic:spPr>
                </pic:pic>
              </a:graphicData>
            </a:graphic>
          </wp:inline>
        </w:drawing>
      </w:r>
    </w:p>
    <w:p w14:paraId="7E23F32F" w14:textId="77777777" w:rsidR="00E77C9D" w:rsidRDefault="00E77C9D" w:rsidP="00044325">
      <w:pPr>
        <w:spacing w:before="60" w:after="60" w:line="300" w:lineRule="auto"/>
        <w:ind w:left="288"/>
      </w:pPr>
      <w:r w:rsidRPr="00164088">
        <w:t xml:space="preserve">Trong đó </w:t>
      </w:r>
      <w:r w:rsidRPr="00164088">
        <w:rPr>
          <w:i/>
          <w:iCs/>
        </w:rPr>
        <w:t>dx, dy</w:t>
      </w:r>
      <w:r w:rsidRPr="00164088">
        <w:t xml:space="preserve"> là khoảng cách giữa 2 điểm kế cận theo hướng x,y tương ứng (thực tế chọn </w:t>
      </w:r>
      <w:r w:rsidRPr="00164088">
        <w:rPr>
          <w:i/>
          <w:iCs/>
        </w:rPr>
        <w:t>dx=dy</w:t>
      </w:r>
      <w:r w:rsidRPr="00164088">
        <w:t>=1)</w:t>
      </w:r>
    </w:p>
    <w:p w14:paraId="44354623" w14:textId="77777777" w:rsidR="00E77C9D" w:rsidRPr="0050571C" w:rsidRDefault="00E77C9D" w:rsidP="00044325">
      <w:pPr>
        <w:spacing w:before="60" w:after="60" w:line="300" w:lineRule="auto"/>
        <w:ind w:left="288"/>
      </w:pPr>
      <w:r w:rsidRPr="0050571C">
        <w:t xml:space="preserve">Nếu áp dụng Gradient vào xử lý ảnh, việc tính toán sẽ rất phức tạp. </w:t>
      </w:r>
    </w:p>
    <w:p w14:paraId="4AD0947D" w14:textId="77777777" w:rsidR="00E77C9D" w:rsidRDefault="00E77C9D" w:rsidP="00044325">
      <w:pPr>
        <w:spacing w:before="60" w:after="60" w:line="300" w:lineRule="auto"/>
        <w:ind w:left="288"/>
      </w:pPr>
      <w:r w:rsidRPr="0050571C">
        <w:t xml:space="preserve">Để đơn giản mà không mất tính chất của phương pháp Gradient, người ta sử dụng kĩ thuật Gradient dùng cặp mặt nạ </w:t>
      </w:r>
      <w:r w:rsidRPr="0050571C">
        <w:rPr>
          <w:i/>
          <w:iCs/>
        </w:rPr>
        <w:t>H</w:t>
      </w:r>
      <w:r w:rsidRPr="0050571C">
        <w:rPr>
          <w:i/>
          <w:iCs/>
        </w:rPr>
        <w:softHyphen/>
      </w:r>
      <w:r w:rsidRPr="0050571C">
        <w:rPr>
          <w:i/>
          <w:iCs/>
          <w:vertAlign w:val="subscript"/>
        </w:rPr>
        <w:t>1</w:t>
      </w:r>
      <w:r w:rsidRPr="0050571C">
        <w:rPr>
          <w:i/>
          <w:iCs/>
        </w:rPr>
        <w:t>,H</w:t>
      </w:r>
      <w:r w:rsidRPr="0050571C">
        <w:rPr>
          <w:i/>
          <w:iCs/>
          <w:vertAlign w:val="subscript"/>
        </w:rPr>
        <w:t>2</w:t>
      </w:r>
      <w:r w:rsidRPr="0050571C">
        <w:t xml:space="preserve"> trực giao. Nếu định nghĩa G</w:t>
      </w:r>
      <w:r w:rsidRPr="0050571C">
        <w:rPr>
          <w:vertAlign w:val="subscript"/>
        </w:rPr>
        <w:t>x</w:t>
      </w:r>
      <w:r w:rsidRPr="0050571C">
        <w:t>, G</w:t>
      </w:r>
      <w:r w:rsidRPr="0050571C">
        <w:rPr>
          <w:vertAlign w:val="subscript"/>
        </w:rPr>
        <w:t>y</w:t>
      </w:r>
      <w:r w:rsidRPr="0050571C">
        <w:t xml:space="preserve"> tương ứng là Gradient theo hai hướng x,y khi đó ta có vector Gradient của một ảnh f(x,y) là:</w:t>
      </w:r>
    </w:p>
    <w:p w14:paraId="3EDD6F34" w14:textId="522F4E7E" w:rsidR="00E77C9D" w:rsidRDefault="00E77C9D" w:rsidP="00044325">
      <w:pPr>
        <w:spacing w:before="60" w:after="60" w:line="300" w:lineRule="auto"/>
        <w:ind w:left="288"/>
        <w:jc w:val="center"/>
      </w:pPr>
      <w:r>
        <w:rPr>
          <w:noProof/>
        </w:rPr>
        <w:lastRenderedPageBreak/>
        <w:drawing>
          <wp:inline distT="0" distB="0" distL="0" distR="0" wp14:anchorId="4B6460C2" wp14:editId="2A6ABEDA">
            <wp:extent cx="914400" cy="670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670560"/>
                    </a:xfrm>
                    <a:prstGeom prst="rect">
                      <a:avLst/>
                    </a:prstGeom>
                    <a:noFill/>
                    <a:ln>
                      <a:noFill/>
                    </a:ln>
                  </pic:spPr>
                </pic:pic>
              </a:graphicData>
            </a:graphic>
          </wp:inline>
        </w:drawing>
      </w:r>
      <w:r>
        <w:t xml:space="preserve">ta có   </w:t>
      </w:r>
      <w:r>
        <w:rPr>
          <w:noProof/>
        </w:rPr>
        <w:drawing>
          <wp:inline distT="0" distB="0" distL="0" distR="0" wp14:anchorId="64E0BFCD" wp14:editId="276DE40A">
            <wp:extent cx="1447800" cy="41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7800" cy="419100"/>
                    </a:xfrm>
                    <a:prstGeom prst="rect">
                      <a:avLst/>
                    </a:prstGeom>
                    <a:noFill/>
                    <a:ln>
                      <a:noFill/>
                    </a:ln>
                  </pic:spPr>
                </pic:pic>
              </a:graphicData>
            </a:graphic>
          </wp:inline>
        </w:drawing>
      </w:r>
    </w:p>
    <w:p w14:paraId="4FFFF807" w14:textId="77777777" w:rsidR="00E77C9D" w:rsidRDefault="00E77C9D" w:rsidP="00044325">
      <w:pPr>
        <w:numPr>
          <w:ilvl w:val="0"/>
          <w:numId w:val="19"/>
        </w:numPr>
        <w:spacing w:before="60" w:after="60" w:line="300" w:lineRule="auto"/>
        <w:ind w:left="648"/>
        <w:jc w:val="left"/>
      </w:pPr>
      <w:r>
        <w:t>Bộ lọc Sobel</w:t>
      </w:r>
    </w:p>
    <w:p w14:paraId="29DB1217" w14:textId="77777777" w:rsidR="00E77C9D" w:rsidRPr="0050571C" w:rsidRDefault="00E77C9D" w:rsidP="00044325">
      <w:pPr>
        <w:spacing w:before="60" w:after="60" w:line="300" w:lineRule="auto"/>
        <w:ind w:left="288"/>
      </w:pPr>
      <w:r w:rsidRPr="0050571C">
        <w:rPr>
          <w:lang w:val="en-IE"/>
        </w:rPr>
        <w:t>Tổng các phần tử quanh điểm trung tâm bằng 0</w:t>
      </w:r>
    </w:p>
    <w:p w14:paraId="5451C543" w14:textId="77777777" w:rsidR="00E77C9D" w:rsidRDefault="00E77C9D" w:rsidP="00044325">
      <w:pPr>
        <w:spacing w:before="60" w:after="60" w:line="300" w:lineRule="auto"/>
        <w:ind w:left="288"/>
        <w:rPr>
          <w:lang w:val="en-IE"/>
        </w:rPr>
      </w:pPr>
      <w:r w:rsidRPr="0050571C">
        <w:rPr>
          <w:lang w:val="en-IE"/>
        </w:rPr>
        <w:t>Để lọc ảnh, chúng ta sử dụng cả 2 toán tử và kết hợp (cộng) kết quả lại với nhau</w:t>
      </w:r>
    </w:p>
    <w:p w14:paraId="73C2F7BA" w14:textId="77777777" w:rsidR="00181B77" w:rsidRDefault="00E77C9D" w:rsidP="00044325">
      <w:pPr>
        <w:keepNext/>
        <w:spacing w:before="60" w:after="60" w:line="300" w:lineRule="auto"/>
        <w:jc w:val="center"/>
      </w:pPr>
      <w:r w:rsidRPr="004F6443">
        <w:rPr>
          <w:noProof/>
        </w:rPr>
        <w:drawing>
          <wp:inline distT="0" distB="0" distL="0" distR="0" wp14:anchorId="26BCD7A6" wp14:editId="5E5B1B73">
            <wp:extent cx="2616200" cy="128762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073" cy="1302820"/>
                    </a:xfrm>
                    <a:prstGeom prst="rect">
                      <a:avLst/>
                    </a:prstGeom>
                    <a:noFill/>
                    <a:ln>
                      <a:noFill/>
                    </a:ln>
                    <a:effectLst/>
                  </pic:spPr>
                </pic:pic>
              </a:graphicData>
            </a:graphic>
          </wp:inline>
        </w:drawing>
      </w:r>
    </w:p>
    <w:p w14:paraId="60096B10" w14:textId="5307ECE0" w:rsidR="00E77C9D" w:rsidRPr="00044325" w:rsidRDefault="00181B77" w:rsidP="00044325">
      <w:pPr>
        <w:pStyle w:val="Caption"/>
        <w:spacing w:before="60" w:after="60" w:line="300" w:lineRule="auto"/>
        <w:rPr>
          <w:b w:val="0"/>
        </w:rPr>
      </w:pPr>
      <w:bookmarkStart w:id="45" w:name="_Toc104914614"/>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15</w:t>
      </w:r>
      <w:r w:rsidR="005B5397" w:rsidRPr="00044325">
        <w:rPr>
          <w:b w:val="0"/>
          <w:noProof/>
        </w:rPr>
        <w:fldChar w:fldCharType="end"/>
      </w:r>
      <w:r w:rsidRPr="00044325">
        <w:rPr>
          <w:b w:val="0"/>
        </w:rPr>
        <w:t xml:space="preserve"> </w:t>
      </w:r>
      <w:r w:rsidRPr="00044325">
        <w:rPr>
          <w:b w:val="0"/>
          <w:sz w:val="26"/>
          <w:szCs w:val="26"/>
        </w:rPr>
        <w:t>Bộ loc Sobel</w:t>
      </w:r>
      <w:bookmarkEnd w:id="45"/>
    </w:p>
    <w:p w14:paraId="64F4ACC0" w14:textId="77777777" w:rsidR="00E77C9D" w:rsidRPr="0050571C" w:rsidRDefault="00E77C9D" w:rsidP="00044325">
      <w:pPr>
        <w:numPr>
          <w:ilvl w:val="0"/>
          <w:numId w:val="19"/>
        </w:numPr>
        <w:spacing w:before="60" w:after="60" w:line="300" w:lineRule="auto"/>
        <w:ind w:left="648"/>
        <w:jc w:val="left"/>
      </w:pPr>
      <w:r w:rsidRPr="0050571C">
        <w:rPr>
          <w:bCs/>
        </w:rPr>
        <w:t>Bộ lọc Robert cross gradient</w:t>
      </w:r>
    </w:p>
    <w:p w14:paraId="7CB1470E" w14:textId="77777777" w:rsidR="00181B77" w:rsidRDefault="00E77C9D" w:rsidP="00044325">
      <w:pPr>
        <w:keepNext/>
        <w:spacing w:before="60" w:after="60" w:line="300" w:lineRule="auto"/>
        <w:jc w:val="center"/>
      </w:pPr>
      <w:r w:rsidRPr="004F6443">
        <w:rPr>
          <w:noProof/>
        </w:rPr>
        <w:drawing>
          <wp:inline distT="0" distB="0" distL="0" distR="0" wp14:anchorId="4E7CC875" wp14:editId="655F8C88">
            <wp:extent cx="2032000" cy="10133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9332" cy="1022019"/>
                    </a:xfrm>
                    <a:prstGeom prst="rect">
                      <a:avLst/>
                    </a:prstGeom>
                    <a:noFill/>
                    <a:ln>
                      <a:noFill/>
                    </a:ln>
                    <a:effectLst/>
                  </pic:spPr>
                </pic:pic>
              </a:graphicData>
            </a:graphic>
          </wp:inline>
        </w:drawing>
      </w:r>
    </w:p>
    <w:p w14:paraId="19942A21" w14:textId="671832EE" w:rsidR="00E77C9D" w:rsidRPr="00044325" w:rsidRDefault="00181B77" w:rsidP="00044325">
      <w:pPr>
        <w:pStyle w:val="Caption"/>
        <w:spacing w:before="60" w:after="60" w:line="300" w:lineRule="auto"/>
        <w:rPr>
          <w:b w:val="0"/>
        </w:rPr>
      </w:pPr>
      <w:bookmarkStart w:id="46" w:name="_Toc104914615"/>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16</w:t>
      </w:r>
      <w:r w:rsidR="005B5397" w:rsidRPr="00044325">
        <w:rPr>
          <w:b w:val="0"/>
          <w:noProof/>
        </w:rPr>
        <w:fldChar w:fldCharType="end"/>
      </w:r>
      <w:r w:rsidRPr="00044325">
        <w:rPr>
          <w:b w:val="0"/>
        </w:rPr>
        <w:t xml:space="preserve"> </w:t>
      </w:r>
      <w:r w:rsidRPr="00044325">
        <w:rPr>
          <w:b w:val="0"/>
          <w:sz w:val="26"/>
          <w:szCs w:val="26"/>
        </w:rPr>
        <w:t>Bộ lọc Robert cross gradient</w:t>
      </w:r>
      <w:bookmarkEnd w:id="46"/>
    </w:p>
    <w:p w14:paraId="5D81F038" w14:textId="77777777" w:rsidR="00E77C9D" w:rsidRPr="00413727" w:rsidRDefault="00E77C9D" w:rsidP="00044325">
      <w:pPr>
        <w:numPr>
          <w:ilvl w:val="0"/>
          <w:numId w:val="18"/>
        </w:numPr>
        <w:spacing w:before="60" w:after="60" w:line="300" w:lineRule="auto"/>
        <w:ind w:left="648"/>
        <w:jc w:val="left"/>
      </w:pPr>
      <w:r w:rsidRPr="00413727">
        <w:rPr>
          <w:b/>
          <w:bCs/>
          <w:lang w:val="en-IE"/>
        </w:rPr>
        <w:t>Lọc đạo hàm bậc 2</w:t>
      </w:r>
    </w:p>
    <w:p w14:paraId="5CE984E2" w14:textId="77777777" w:rsidR="00E77C9D" w:rsidRPr="00413727" w:rsidRDefault="00E77C9D" w:rsidP="00044325">
      <w:pPr>
        <w:numPr>
          <w:ilvl w:val="0"/>
          <w:numId w:val="20"/>
        </w:numPr>
        <w:spacing w:before="60" w:after="60" w:line="300" w:lineRule="auto"/>
        <w:ind w:left="648"/>
        <w:jc w:val="left"/>
      </w:pPr>
      <w:r>
        <w:t xml:space="preserve">Bộ lọc </w:t>
      </w:r>
      <w:r w:rsidRPr="00413727">
        <w:rPr>
          <w:bCs/>
          <w:lang w:val="en-IE"/>
        </w:rPr>
        <w:t>Laplacian</w:t>
      </w:r>
    </w:p>
    <w:p w14:paraId="059BCB90" w14:textId="77777777" w:rsidR="00E77C9D" w:rsidRDefault="00E77C9D" w:rsidP="00044325">
      <w:pPr>
        <w:spacing w:before="60" w:after="60" w:line="300" w:lineRule="auto"/>
        <w:ind w:left="288"/>
        <w:rPr>
          <w:lang w:val="en-IE"/>
        </w:rPr>
      </w:pPr>
      <w:r w:rsidRPr="00413727">
        <w:rPr>
          <w:lang w:val="en-IE"/>
        </w:rPr>
        <w:t>Laplacian được định nghĩa như sau:</w:t>
      </w:r>
    </w:p>
    <w:p w14:paraId="44DD17A6" w14:textId="3FE73E67" w:rsidR="00E77C9D" w:rsidRPr="00413727" w:rsidRDefault="00E77C9D" w:rsidP="00044325">
      <w:pPr>
        <w:spacing w:before="60" w:after="60" w:line="300" w:lineRule="auto"/>
        <w:ind w:left="288"/>
        <w:jc w:val="center"/>
      </w:pPr>
      <w:r>
        <w:rPr>
          <w:noProof/>
        </w:rPr>
        <w:drawing>
          <wp:inline distT="0" distB="0" distL="0" distR="0" wp14:anchorId="1D2B06B3" wp14:editId="3D2141D4">
            <wp:extent cx="1143000" cy="441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3000" cy="441960"/>
                    </a:xfrm>
                    <a:prstGeom prst="rect">
                      <a:avLst/>
                    </a:prstGeom>
                    <a:noFill/>
                    <a:ln>
                      <a:noFill/>
                    </a:ln>
                  </pic:spPr>
                </pic:pic>
              </a:graphicData>
            </a:graphic>
          </wp:inline>
        </w:drawing>
      </w:r>
    </w:p>
    <w:p w14:paraId="70E107F4" w14:textId="77777777" w:rsidR="00E77C9D" w:rsidRDefault="00E77C9D" w:rsidP="00044325">
      <w:pPr>
        <w:spacing w:before="60" w:after="60" w:line="300" w:lineRule="auto"/>
        <w:ind w:left="288"/>
        <w:rPr>
          <w:lang w:val="en-IE"/>
        </w:rPr>
      </w:pPr>
      <w:r w:rsidRPr="00413727">
        <w:rPr>
          <w:lang w:val="en-IE"/>
        </w:rPr>
        <w:t>Trong đó đạo hàm riêng bậc 2 theo phương x được định nghĩa như sau:</w:t>
      </w:r>
    </w:p>
    <w:p w14:paraId="03FB14E1" w14:textId="2879E58C" w:rsidR="00E77C9D" w:rsidRPr="00413727" w:rsidRDefault="00E77C9D" w:rsidP="00044325">
      <w:pPr>
        <w:spacing w:before="60" w:after="60" w:line="300" w:lineRule="auto"/>
        <w:ind w:left="288"/>
        <w:jc w:val="center"/>
      </w:pPr>
      <w:r>
        <w:rPr>
          <w:noProof/>
        </w:rPr>
        <w:drawing>
          <wp:inline distT="0" distB="0" distL="0" distR="0" wp14:anchorId="16ACB1BC" wp14:editId="692AC2A3">
            <wp:extent cx="2491740" cy="4191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91740" cy="419100"/>
                    </a:xfrm>
                    <a:prstGeom prst="rect">
                      <a:avLst/>
                    </a:prstGeom>
                    <a:noFill/>
                    <a:ln>
                      <a:noFill/>
                    </a:ln>
                  </pic:spPr>
                </pic:pic>
              </a:graphicData>
            </a:graphic>
          </wp:inline>
        </w:drawing>
      </w:r>
    </w:p>
    <w:p w14:paraId="525CAB51" w14:textId="77777777" w:rsidR="00E77C9D" w:rsidRDefault="00E77C9D" w:rsidP="00044325">
      <w:pPr>
        <w:spacing w:before="60" w:after="60" w:line="300" w:lineRule="auto"/>
        <w:ind w:left="288"/>
        <w:rPr>
          <w:lang w:val="en-IE"/>
        </w:rPr>
      </w:pPr>
      <w:r w:rsidRPr="00413727">
        <w:rPr>
          <w:lang w:val="en-IE"/>
        </w:rPr>
        <w:t>Và theo phương y như sau:</w:t>
      </w:r>
    </w:p>
    <w:p w14:paraId="48252961" w14:textId="68DF7B80" w:rsidR="00E77C9D" w:rsidRDefault="00E77C9D" w:rsidP="00044325">
      <w:pPr>
        <w:spacing w:before="60" w:after="60" w:line="300" w:lineRule="auto"/>
        <w:ind w:left="288"/>
        <w:jc w:val="center"/>
        <w:rPr>
          <w:lang w:val="en-IE"/>
        </w:rPr>
      </w:pPr>
      <w:r>
        <w:rPr>
          <w:noProof/>
        </w:rPr>
        <w:drawing>
          <wp:inline distT="0" distB="0" distL="0" distR="0" wp14:anchorId="7A2B2F51" wp14:editId="2AE3311A">
            <wp:extent cx="2491740" cy="4419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91740" cy="441960"/>
                    </a:xfrm>
                    <a:prstGeom prst="rect">
                      <a:avLst/>
                    </a:prstGeom>
                    <a:noFill/>
                    <a:ln>
                      <a:noFill/>
                    </a:ln>
                  </pic:spPr>
                </pic:pic>
              </a:graphicData>
            </a:graphic>
          </wp:inline>
        </w:drawing>
      </w:r>
    </w:p>
    <w:p w14:paraId="54B137BE" w14:textId="77777777" w:rsidR="00E77C9D" w:rsidRDefault="00E77C9D" w:rsidP="00044325">
      <w:pPr>
        <w:spacing w:before="60" w:after="60" w:line="300" w:lineRule="auto"/>
        <w:ind w:left="288"/>
        <w:rPr>
          <w:lang w:val="en-IE"/>
        </w:rPr>
      </w:pPr>
      <w:r w:rsidRPr="00D47796">
        <w:rPr>
          <w:lang w:val="en-IE"/>
        </w:rPr>
        <w:t>Do vậy, Laplacian được viết lại như sau:</w:t>
      </w:r>
    </w:p>
    <w:p w14:paraId="2DB45522" w14:textId="77777777" w:rsidR="00E77C9D" w:rsidRDefault="00E77C9D" w:rsidP="00044325">
      <w:pPr>
        <w:spacing w:before="60" w:after="60" w:line="300" w:lineRule="auto"/>
        <w:ind w:left="648"/>
        <w:rPr>
          <w:lang w:val="en-IE"/>
        </w:rPr>
      </w:pPr>
      <w:r w:rsidRPr="00D47796">
        <w:rPr>
          <w:noProof/>
        </w:rPr>
        <mc:AlternateContent>
          <mc:Choice Requires="wpg">
            <w:drawing>
              <wp:anchor distT="0" distB="0" distL="114300" distR="114300" simplePos="0" relativeHeight="251666432" behindDoc="0" locked="0" layoutInCell="1" allowOverlap="1" wp14:anchorId="72A93D19" wp14:editId="6199E762">
                <wp:simplePos x="0" y="0"/>
                <wp:positionH relativeFrom="column">
                  <wp:posOffset>860425</wp:posOffset>
                </wp:positionH>
                <wp:positionV relativeFrom="paragraph">
                  <wp:posOffset>81915</wp:posOffset>
                </wp:positionV>
                <wp:extent cx="4961890" cy="301625"/>
                <wp:effectExtent l="3175"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301625"/>
                          <a:chOff x="0" y="0"/>
                          <a:chExt cx="8262" cy="468"/>
                        </a:xfrm>
                      </wpg:grpSpPr>
                      <pic:pic xmlns:pic="http://schemas.openxmlformats.org/drawingml/2006/picture">
                        <pic:nvPicPr>
                          <pic:cNvPr id="71"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75" cy="4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72"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3723" y="56"/>
                            <a:ext cx="3141" cy="4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73"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6920" y="62"/>
                            <a:ext cx="1342" cy="4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6C87B97D" id="Group 70" o:spid="_x0000_s1026" style="position:absolute;margin-left:67.75pt;margin-top:6.45pt;width:390.7pt;height:23.75pt;z-index:251666432" coordsize="8262,468"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">
                <v:shape id="Picture 2" o:spid="_x0000_s1027" type="#_x0000_t75" style="position:absolute;width:3775;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">
                  <v:imagedata r:id="rId52" o:title=""/>
                </v:shape>
                <v:shape id="Picture 3" o:spid="_x0000_s1028" type="#_x0000_t75" style="position:absolute;left:3723;top:56;width:3141;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">
                  <v:imagedata r:id="rId53" o:title=""/>
                </v:shape>
                <v:shape id="Picture 4" o:spid="_x0000_s1029" type="#_x0000_t75" style="position:absolute;left:6920;top:62;width:1342;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">
                  <v:imagedata r:id="rId54" o:title=""/>
                </v:shape>
              </v:group>
            </w:pict>
          </mc:Fallback>
        </mc:AlternateContent>
      </w:r>
    </w:p>
    <w:p w14:paraId="7A32BC69" w14:textId="77777777" w:rsidR="00E77C9D" w:rsidRDefault="00E77C9D" w:rsidP="00044325">
      <w:pPr>
        <w:spacing w:before="60" w:after="60" w:line="300" w:lineRule="auto"/>
        <w:rPr>
          <w:lang w:val="en-IE"/>
        </w:rPr>
      </w:pPr>
    </w:p>
    <w:p w14:paraId="0772F7CB" w14:textId="77777777" w:rsidR="00E77C9D" w:rsidRDefault="00E77C9D" w:rsidP="00044325">
      <w:pPr>
        <w:spacing w:before="60" w:after="60" w:line="300" w:lineRule="auto"/>
        <w:ind w:left="288"/>
        <w:rPr>
          <w:lang w:val="en-IE"/>
        </w:rPr>
      </w:pPr>
      <w:r w:rsidRPr="00D47796">
        <w:rPr>
          <w:lang w:val="en-IE"/>
        </w:rPr>
        <w:lastRenderedPageBreak/>
        <w:t>Và chúng ta dễ dàng xây dựng bộ lọc như sau</w:t>
      </w:r>
      <w:r>
        <w:rPr>
          <w:lang w:val="en-IE"/>
        </w:rPr>
        <w:t>:</w:t>
      </w:r>
    </w:p>
    <w:p w14:paraId="1FDE7837" w14:textId="77777777" w:rsidR="00181B77" w:rsidRPr="00044325" w:rsidRDefault="00E77C9D" w:rsidP="00044325">
      <w:pPr>
        <w:keepNext/>
        <w:spacing w:before="60" w:after="60" w:line="300" w:lineRule="auto"/>
        <w:jc w:val="center"/>
      </w:pPr>
      <w:r w:rsidRPr="00044325">
        <w:rPr>
          <w:noProof/>
        </w:rPr>
        <w:drawing>
          <wp:inline distT="0" distB="0" distL="0" distR="0" wp14:anchorId="684E8BD1" wp14:editId="0DDFFB18">
            <wp:extent cx="1524000" cy="1530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4005" cy="1540478"/>
                    </a:xfrm>
                    <a:prstGeom prst="rect">
                      <a:avLst/>
                    </a:prstGeom>
                    <a:noFill/>
                    <a:ln>
                      <a:noFill/>
                    </a:ln>
                    <a:effectLst/>
                  </pic:spPr>
                </pic:pic>
              </a:graphicData>
            </a:graphic>
          </wp:inline>
        </w:drawing>
      </w:r>
    </w:p>
    <w:p w14:paraId="6098CCBC" w14:textId="25F31E52" w:rsidR="00E77C9D" w:rsidRPr="00044325" w:rsidRDefault="00181B77" w:rsidP="00044325">
      <w:pPr>
        <w:pStyle w:val="Caption"/>
        <w:spacing w:before="60" w:after="60" w:line="300" w:lineRule="auto"/>
        <w:rPr>
          <w:b w:val="0"/>
        </w:rPr>
      </w:pPr>
      <w:bookmarkStart w:id="47" w:name="_Toc104914616"/>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17</w:t>
      </w:r>
      <w:r w:rsidR="005B5397" w:rsidRPr="00044325">
        <w:rPr>
          <w:b w:val="0"/>
          <w:noProof/>
        </w:rPr>
        <w:fldChar w:fldCharType="end"/>
      </w:r>
      <w:r w:rsidRPr="00044325">
        <w:rPr>
          <w:b w:val="0"/>
        </w:rPr>
        <w:t xml:space="preserve"> </w:t>
      </w:r>
      <w:r w:rsidRPr="00044325">
        <w:rPr>
          <w:b w:val="0"/>
          <w:sz w:val="26"/>
          <w:szCs w:val="26"/>
        </w:rPr>
        <w:t>Bộ lọc Laplacian</w:t>
      </w:r>
      <w:bookmarkEnd w:id="47"/>
    </w:p>
    <w:p w14:paraId="6AF8844E" w14:textId="77777777" w:rsidR="00E77C9D" w:rsidRDefault="00E77C9D" w:rsidP="00044325">
      <w:pPr>
        <w:spacing w:before="60" w:after="60" w:line="300" w:lineRule="auto"/>
        <w:ind w:left="288"/>
        <w:rPr>
          <w:lang w:val="en-IE"/>
        </w:rPr>
      </w:pPr>
      <w:r w:rsidRPr="004B1D08">
        <w:rPr>
          <w:lang w:val="en-IE"/>
        </w:rPr>
        <w:t>Áp dụng Laplacian vào một ảnh, chúng ta nhận được một ảnh làm nỗi biên và các đường nét không liên tục khác</w:t>
      </w:r>
    </w:p>
    <w:p w14:paraId="40FF7202" w14:textId="77777777" w:rsidR="00181B77" w:rsidRDefault="00E77C9D" w:rsidP="00044325">
      <w:pPr>
        <w:keepNext/>
        <w:spacing w:before="60" w:after="60" w:line="300" w:lineRule="auto"/>
        <w:jc w:val="center"/>
      </w:pPr>
      <w:r w:rsidRPr="004F6443">
        <w:rPr>
          <w:noProof/>
        </w:rPr>
        <w:drawing>
          <wp:inline distT="0" distB="0" distL="0" distR="0" wp14:anchorId="2285747C" wp14:editId="7D2B6810">
            <wp:extent cx="4656667" cy="20820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846" cy="2095591"/>
                    </a:xfrm>
                    <a:prstGeom prst="rect">
                      <a:avLst/>
                    </a:prstGeom>
                    <a:noFill/>
                    <a:ln>
                      <a:noFill/>
                    </a:ln>
                  </pic:spPr>
                </pic:pic>
              </a:graphicData>
            </a:graphic>
          </wp:inline>
        </w:drawing>
      </w:r>
    </w:p>
    <w:p w14:paraId="5AF8A237" w14:textId="46CCF8A3" w:rsidR="00E77C9D" w:rsidRPr="00044325" w:rsidRDefault="00181B77" w:rsidP="00044325">
      <w:pPr>
        <w:pStyle w:val="Caption"/>
        <w:spacing w:before="60" w:after="60" w:line="300" w:lineRule="auto"/>
        <w:rPr>
          <w:b w:val="0"/>
        </w:rPr>
      </w:pPr>
      <w:bookmarkStart w:id="48" w:name="_Toc104914617"/>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18</w:t>
      </w:r>
      <w:r w:rsidR="005B5397" w:rsidRPr="00044325">
        <w:rPr>
          <w:b w:val="0"/>
          <w:noProof/>
        </w:rPr>
        <w:fldChar w:fldCharType="end"/>
      </w:r>
      <w:r w:rsidRPr="00044325">
        <w:rPr>
          <w:b w:val="0"/>
        </w:rPr>
        <w:t xml:space="preserve"> </w:t>
      </w:r>
      <w:r w:rsidRPr="00044325">
        <w:rPr>
          <w:b w:val="0"/>
          <w:sz w:val="26"/>
          <w:szCs w:val="26"/>
        </w:rPr>
        <w:t>Ví dụ ảnh sử dụng bộ lọc Laplacian</w:t>
      </w:r>
      <w:bookmarkEnd w:id="48"/>
    </w:p>
    <w:p w14:paraId="6EF6CC9D" w14:textId="77777777" w:rsidR="00E77C9D" w:rsidRPr="00233941" w:rsidRDefault="00E77C9D" w:rsidP="00044325">
      <w:pPr>
        <w:spacing w:before="60" w:after="60" w:line="300" w:lineRule="auto"/>
        <w:ind w:left="288"/>
      </w:pPr>
      <w:r w:rsidRPr="00233941">
        <w:rPr>
          <w:lang w:val="en-IE"/>
        </w:rPr>
        <w:t>Kết quả của lọc Laplacian không phải là một ảnh cải thiện</w:t>
      </w:r>
    </w:p>
    <w:p w14:paraId="0D148C03" w14:textId="77777777" w:rsidR="00E77C9D" w:rsidRPr="00233941" w:rsidRDefault="00E77C9D" w:rsidP="00044325">
      <w:pPr>
        <w:spacing w:before="60" w:after="60" w:line="300" w:lineRule="auto"/>
        <w:ind w:left="288"/>
      </w:pPr>
      <w:r w:rsidRPr="00233941">
        <w:rPr>
          <w:lang w:val="en-IE"/>
        </w:rPr>
        <w:t>Chúng ta phải thực hiện thêm thao tác để có được ảnh cuối cùng</w:t>
      </w:r>
    </w:p>
    <w:p w14:paraId="684C14FF" w14:textId="2C4E45EE" w:rsidR="00E77C9D" w:rsidRDefault="00E77C9D" w:rsidP="00044325">
      <w:pPr>
        <w:spacing w:before="60" w:after="60" w:line="300" w:lineRule="auto"/>
        <w:ind w:left="288"/>
        <w:rPr>
          <w:lang w:val="en-IE"/>
        </w:rPr>
      </w:pPr>
      <w:r w:rsidRPr="00233941">
        <w:rPr>
          <w:lang w:val="en-IE"/>
        </w:rPr>
        <w:t>Trừ ảnh ban đầu cho ảnh L</w:t>
      </w:r>
      <w:r>
        <w:rPr>
          <w:lang w:val="en-IE"/>
        </w:rPr>
        <w:t>aplacian để được ả</w:t>
      </w:r>
      <w:r w:rsidR="00715168">
        <w:rPr>
          <w:lang w:val="en-IE"/>
        </w:rPr>
        <w:t>nh sau</w:t>
      </w:r>
      <w:r>
        <w:rPr>
          <w:lang w:val="en-IE"/>
        </w:rPr>
        <w:t xml:space="preserve"> cùng</w:t>
      </w:r>
      <w:r w:rsidRPr="00233941">
        <w:rPr>
          <w:lang w:val="en-IE"/>
        </w:rPr>
        <w:t xml:space="preserve"> ảnh cải thiện và sắc nét</w:t>
      </w:r>
    </w:p>
    <w:p w14:paraId="49CE6688" w14:textId="023A873E" w:rsidR="00E77C9D" w:rsidRDefault="00E77C9D" w:rsidP="00044325">
      <w:pPr>
        <w:spacing w:before="60" w:after="60" w:line="300" w:lineRule="auto"/>
        <w:ind w:left="288"/>
        <w:jc w:val="center"/>
      </w:pPr>
      <w:r>
        <w:rPr>
          <w:noProof/>
        </w:rPr>
        <w:drawing>
          <wp:inline distT="0" distB="0" distL="0" distR="0" wp14:anchorId="65C33534" wp14:editId="4213874E">
            <wp:extent cx="1463040" cy="228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63040" cy="228600"/>
                    </a:xfrm>
                    <a:prstGeom prst="rect">
                      <a:avLst/>
                    </a:prstGeom>
                    <a:noFill/>
                    <a:ln>
                      <a:noFill/>
                    </a:ln>
                  </pic:spPr>
                </pic:pic>
              </a:graphicData>
            </a:graphic>
          </wp:inline>
        </w:drawing>
      </w:r>
    </w:p>
    <w:p w14:paraId="0E405ED4" w14:textId="77777777" w:rsidR="00E77C9D" w:rsidRDefault="00E77C9D" w:rsidP="00044325">
      <w:pPr>
        <w:spacing w:before="60" w:after="60" w:line="300" w:lineRule="auto"/>
        <w:ind w:left="288"/>
        <w:rPr>
          <w:lang w:val="en-IE"/>
        </w:rPr>
      </w:pPr>
      <w:r w:rsidRPr="00233941">
        <w:rPr>
          <w:lang w:val="en-IE"/>
        </w:rPr>
        <w:t>C</w:t>
      </w:r>
      <w:r>
        <w:rPr>
          <w:lang w:val="en-IE"/>
        </w:rPr>
        <w:t>ác</w:t>
      </w:r>
      <w:r w:rsidRPr="00233941">
        <w:rPr>
          <w:lang w:val="en-IE"/>
        </w:rPr>
        <w:t xml:space="preserve"> biến thể khác nhau của Laplacian</w:t>
      </w:r>
      <w:r>
        <w:rPr>
          <w:lang w:val="en-IE"/>
        </w:rPr>
        <w:t>:</w:t>
      </w:r>
    </w:p>
    <w:p w14:paraId="58847636" w14:textId="77777777" w:rsidR="00181B77" w:rsidRDefault="00E77C9D" w:rsidP="00044325">
      <w:pPr>
        <w:keepNext/>
        <w:spacing w:before="60" w:after="60" w:line="300" w:lineRule="auto"/>
        <w:jc w:val="center"/>
      </w:pPr>
      <w:r w:rsidRPr="004F6443">
        <w:rPr>
          <w:noProof/>
        </w:rPr>
        <w:drawing>
          <wp:inline distT="0" distB="0" distL="0" distR="0" wp14:anchorId="4BE15114" wp14:editId="1DF04881">
            <wp:extent cx="5692140" cy="18516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2140" cy="1851660"/>
                    </a:xfrm>
                    <a:prstGeom prst="rect">
                      <a:avLst/>
                    </a:prstGeom>
                    <a:noFill/>
                    <a:ln>
                      <a:noFill/>
                    </a:ln>
                  </pic:spPr>
                </pic:pic>
              </a:graphicData>
            </a:graphic>
          </wp:inline>
        </w:drawing>
      </w:r>
    </w:p>
    <w:p w14:paraId="5682A250" w14:textId="6DE8A278" w:rsidR="00E77C9D" w:rsidRPr="00044325" w:rsidRDefault="00181B77" w:rsidP="00044325">
      <w:pPr>
        <w:pStyle w:val="Caption"/>
        <w:spacing w:before="60" w:after="60" w:line="300" w:lineRule="auto"/>
        <w:rPr>
          <w:b w:val="0"/>
        </w:rPr>
      </w:pPr>
      <w:bookmarkStart w:id="49" w:name="_Toc104914618"/>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19</w:t>
      </w:r>
      <w:r w:rsidR="005B5397" w:rsidRPr="00044325">
        <w:rPr>
          <w:b w:val="0"/>
          <w:noProof/>
        </w:rPr>
        <w:fldChar w:fldCharType="end"/>
      </w:r>
      <w:r w:rsidRPr="00044325">
        <w:rPr>
          <w:b w:val="0"/>
        </w:rPr>
        <w:t xml:space="preserve"> </w:t>
      </w:r>
      <w:r w:rsidRPr="00044325">
        <w:rPr>
          <w:b w:val="0"/>
          <w:sz w:val="26"/>
          <w:szCs w:val="26"/>
        </w:rPr>
        <w:t>Các biến thể khác nhau của Laplacian</w:t>
      </w:r>
      <w:bookmarkEnd w:id="49"/>
    </w:p>
    <w:p w14:paraId="5F6F1C3A" w14:textId="77777777" w:rsidR="00E77C9D" w:rsidRDefault="00E77C9D" w:rsidP="00044325">
      <w:pPr>
        <w:pStyle w:val="Heading2"/>
        <w:spacing w:before="60" w:after="60" w:line="300" w:lineRule="auto"/>
      </w:pPr>
      <w:bookmarkStart w:id="50" w:name="_Toc73019702"/>
      <w:bookmarkStart w:id="51" w:name="_Toc104914575"/>
      <w:r>
        <w:lastRenderedPageBreak/>
        <w:t>Khôi phục ảnh</w:t>
      </w:r>
      <w:bookmarkEnd w:id="50"/>
      <w:bookmarkEnd w:id="51"/>
    </w:p>
    <w:p w14:paraId="449ABE67" w14:textId="77777777" w:rsidR="00E77C9D" w:rsidRDefault="00E77C9D" w:rsidP="00044325">
      <w:pPr>
        <w:pStyle w:val="Heading3"/>
        <w:spacing w:before="60" w:after="60" w:line="300" w:lineRule="auto"/>
        <w:ind w:left="1004"/>
      </w:pPr>
      <w:bookmarkStart w:id="52" w:name="_Toc73019703"/>
      <w:bookmarkStart w:id="53" w:name="_Toc104914576"/>
      <w:r>
        <w:t>Nhiễu và mô hình nhiễu</w:t>
      </w:r>
      <w:bookmarkEnd w:id="52"/>
      <w:bookmarkEnd w:id="53"/>
    </w:p>
    <w:p w14:paraId="7F874D61" w14:textId="77777777" w:rsidR="00E77C9D" w:rsidRDefault="00E77C9D" w:rsidP="00044325">
      <w:pPr>
        <w:spacing w:before="60" w:after="60" w:line="300" w:lineRule="auto"/>
        <w:ind w:left="284" w:firstLine="360"/>
      </w:pPr>
      <w:r>
        <w:t xml:space="preserve">Ảnh được coi là một miền đồng nhất về mức xám, tức là các điểm ảnh lân cận có sự biến đổi liên tục về mức xám. Như vậy sau quá trình số hoá thì trong mỗi cửa sổ đang xét các điểm ảnh đều có giá trị gần bằng như nhau. Thực tế quan sát có những điểm ảnh có giá trị khác hơn nhiều so với các điểm ảnh xung quanh. Đó chính là nhiễu. Như vậy, nhiễu trong ảnh số được xem như là sự dịch chuyển đột ngột của tín hiệu ảnh trên một khoảng cách nhỏ. </w:t>
      </w:r>
    </w:p>
    <w:p w14:paraId="04B08BE3" w14:textId="77777777" w:rsidR="00E77C9D" w:rsidRPr="00C85F07" w:rsidRDefault="00E77C9D" w:rsidP="00044325">
      <w:pPr>
        <w:numPr>
          <w:ilvl w:val="0"/>
          <w:numId w:val="22"/>
        </w:numPr>
        <w:spacing w:before="60" w:after="60" w:line="300" w:lineRule="auto"/>
        <w:ind w:left="644"/>
        <w:rPr>
          <w:b/>
        </w:rPr>
      </w:pPr>
      <w:r w:rsidRPr="00C85F07">
        <w:rPr>
          <w:b/>
        </w:rPr>
        <w:t>Mô hình liên tục</w:t>
      </w:r>
    </w:p>
    <w:p w14:paraId="03F32A82" w14:textId="77777777" w:rsidR="00E77C9D" w:rsidRDefault="00E77C9D" w:rsidP="00044325">
      <w:pPr>
        <w:spacing w:before="60" w:after="60" w:line="300" w:lineRule="auto"/>
        <w:ind w:left="284" w:firstLine="360"/>
      </w:pPr>
      <w:r>
        <w:t>Hệ thống thu nhận ảnh chuyển các hình ảnh thực của môi trường xung quanh g(x,y) thành dạng tín hiệu ảnh g’(x,y). Tuy nhiên trong quá trình chuyển đổi có nhiều yếu tố tác động tạo thành nhiễu. Do đó tín hiệu g’(x,y) có thể chứa các thành phần nhiễu trong đó. Quá trình thu nhận ảnh có nhiễu có thể mô tả một cách trực quan như sau:</w:t>
      </w:r>
    </w:p>
    <w:p w14:paraId="6531ADE6" w14:textId="77777777" w:rsidR="00181B77" w:rsidRDefault="00E77C9D" w:rsidP="00044325">
      <w:pPr>
        <w:keepNext/>
        <w:spacing w:before="60" w:after="60" w:line="300" w:lineRule="auto"/>
        <w:jc w:val="center"/>
      </w:pPr>
      <w:r w:rsidRPr="004F6443">
        <w:rPr>
          <w:noProof/>
        </w:rPr>
        <w:drawing>
          <wp:inline distT="0" distB="0" distL="0" distR="0" wp14:anchorId="261A4758" wp14:editId="592FC393">
            <wp:extent cx="5684520" cy="1729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520" cy="1729740"/>
                    </a:xfrm>
                    <a:prstGeom prst="rect">
                      <a:avLst/>
                    </a:prstGeom>
                    <a:noFill/>
                    <a:ln>
                      <a:noFill/>
                    </a:ln>
                  </pic:spPr>
                </pic:pic>
              </a:graphicData>
            </a:graphic>
          </wp:inline>
        </w:drawing>
      </w:r>
    </w:p>
    <w:p w14:paraId="22B262B1" w14:textId="442F66BE" w:rsidR="00E77C9D" w:rsidRPr="00044325" w:rsidRDefault="00181B77" w:rsidP="00044325">
      <w:pPr>
        <w:pStyle w:val="Caption"/>
        <w:spacing w:before="60" w:after="60" w:line="300" w:lineRule="auto"/>
        <w:rPr>
          <w:b w:val="0"/>
        </w:rPr>
      </w:pPr>
      <w:bookmarkStart w:id="54" w:name="_Toc104914619"/>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20</w:t>
      </w:r>
      <w:r w:rsidR="005B5397" w:rsidRPr="00044325">
        <w:rPr>
          <w:b w:val="0"/>
          <w:noProof/>
        </w:rPr>
        <w:fldChar w:fldCharType="end"/>
      </w:r>
      <w:r w:rsidRPr="00044325">
        <w:rPr>
          <w:b w:val="0"/>
        </w:rPr>
        <w:t xml:space="preserve"> </w:t>
      </w:r>
      <w:r w:rsidRPr="00044325">
        <w:rPr>
          <w:b w:val="0"/>
          <w:sz w:val="26"/>
          <w:szCs w:val="26"/>
        </w:rPr>
        <w:t>Mô hình nhiễu</w:t>
      </w:r>
      <w:bookmarkEnd w:id="54"/>
    </w:p>
    <w:p w14:paraId="5E0094A5" w14:textId="77777777" w:rsidR="00E77C9D" w:rsidRPr="00B86548" w:rsidRDefault="00E77C9D" w:rsidP="00044325">
      <w:pPr>
        <w:numPr>
          <w:ilvl w:val="0"/>
          <w:numId w:val="22"/>
        </w:numPr>
        <w:spacing w:before="60" w:after="60" w:line="300" w:lineRule="auto"/>
        <w:ind w:left="644"/>
        <w:rPr>
          <w:b/>
        </w:rPr>
      </w:pPr>
      <w:r w:rsidRPr="00B86548">
        <w:rPr>
          <w:b/>
        </w:rPr>
        <w:t xml:space="preserve">Mô hình rời rạc: </w:t>
      </w:r>
    </w:p>
    <w:p w14:paraId="57537933" w14:textId="77777777" w:rsidR="00E77C9D" w:rsidRDefault="00E77C9D" w:rsidP="00044325">
      <w:pPr>
        <w:spacing w:before="60" w:after="60" w:line="300" w:lineRule="auto"/>
        <w:ind w:left="284" w:firstLine="287"/>
      </w:pPr>
      <w:r>
        <w:t xml:space="preserve">Trên cơ sở mô hình nhiễu liên tục, ta có thể xây dựng một mô hình nhiễu rời rạc tương ứng với ảnh số. Khi đó g(x,y) sẽ chuyển thành ảnh rời rạc g[m,n], ảnh liên tục g’(x,y) sẽ chuyển thành ma trận điểm ảnh g’[m,n] và nhiễu cũng phân bố rời rạc tại các điểm ảnh </w:t>
      </w:r>
      <w:r>
        <w:sym w:font="Symbol" w:char="F068"/>
      </w:r>
      <w:r>
        <w:t>[m,n]. Giả sử H là hàm tuyến tính bất biến trong phạm vi M</w:t>
      </w:r>
      <w:r>
        <w:sym w:font="Symbol" w:char="F0B4"/>
      </w:r>
      <w:r>
        <w:t>N (kích thước ảnh) thì ta có:</w:t>
      </w:r>
    </w:p>
    <w:p w14:paraId="385D6BA6" w14:textId="77777777" w:rsidR="00E77C9D" w:rsidRDefault="00E77C9D" w:rsidP="00044325">
      <w:pPr>
        <w:spacing w:before="60" w:after="60" w:line="300" w:lineRule="auto"/>
        <w:ind w:left="284" w:firstLine="287"/>
      </w:pPr>
      <w:r w:rsidRPr="004F6443">
        <w:rPr>
          <w:noProof/>
        </w:rPr>
        <w:drawing>
          <wp:inline distT="0" distB="0" distL="0" distR="0" wp14:anchorId="186EB89E" wp14:editId="6AAD538C">
            <wp:extent cx="47091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9160" cy="495300"/>
                    </a:xfrm>
                    <a:prstGeom prst="rect">
                      <a:avLst/>
                    </a:prstGeom>
                    <a:noFill/>
                    <a:ln>
                      <a:noFill/>
                    </a:ln>
                  </pic:spPr>
                </pic:pic>
              </a:graphicData>
            </a:graphic>
          </wp:inline>
        </w:drawing>
      </w:r>
    </w:p>
    <w:p w14:paraId="72F79C23" w14:textId="77777777" w:rsidR="00E77C9D" w:rsidRDefault="00E77C9D" w:rsidP="00044325">
      <w:pPr>
        <w:spacing w:before="60" w:after="60" w:line="300" w:lineRule="auto"/>
        <w:ind w:left="284"/>
      </w:pPr>
      <w:r>
        <w:t>Đối với xử lý số ảnh thì ta chỉ sử dụng mô hình nhiễu rời rạc.</w:t>
      </w:r>
    </w:p>
    <w:p w14:paraId="202DECF1" w14:textId="77777777" w:rsidR="00E77C9D" w:rsidRDefault="00E77C9D" w:rsidP="00044325">
      <w:pPr>
        <w:pStyle w:val="Heading3"/>
        <w:spacing w:before="60" w:after="60" w:line="300" w:lineRule="auto"/>
        <w:ind w:left="1004"/>
      </w:pPr>
      <w:bookmarkStart w:id="55" w:name="_Toc73019704"/>
      <w:bookmarkStart w:id="56" w:name="_Toc104914577"/>
      <w:r>
        <w:t>Các loại nhiễu</w:t>
      </w:r>
      <w:bookmarkEnd w:id="55"/>
      <w:bookmarkEnd w:id="56"/>
    </w:p>
    <w:p w14:paraId="1CE7A7B4" w14:textId="77777777" w:rsidR="00E77C9D" w:rsidRDefault="00E77C9D" w:rsidP="00044325">
      <w:pPr>
        <w:spacing w:before="60" w:after="60" w:line="300" w:lineRule="auto"/>
        <w:ind w:left="284"/>
      </w:pPr>
      <w:r>
        <w:t xml:space="preserve">Các tín hiệu nhiễu thường được chia thành các loại chính như sau: </w:t>
      </w:r>
    </w:p>
    <w:p w14:paraId="7E19692C" w14:textId="77777777" w:rsidR="00E77C9D" w:rsidRDefault="00E77C9D" w:rsidP="00044325">
      <w:pPr>
        <w:numPr>
          <w:ilvl w:val="0"/>
          <w:numId w:val="23"/>
        </w:numPr>
        <w:spacing w:before="60" w:after="60" w:line="300" w:lineRule="auto"/>
        <w:ind w:left="644"/>
      </w:pPr>
      <w:r>
        <w:lastRenderedPageBreak/>
        <w:t xml:space="preserve">Nhiễu do thiết bị thu nhận ảnh: là loại nhiễu gây ra do giới hạn nhiễu xạ và quang sai của thấu kính, nhiễu do bộ phận cảm quang, ảnh mờ nhòe do ống kính, nhiễu do rung động thiết bị trong quá trình thu nhận. </w:t>
      </w:r>
    </w:p>
    <w:p w14:paraId="2FE4B373" w14:textId="77777777" w:rsidR="00E77C9D" w:rsidRDefault="00E77C9D" w:rsidP="00044325">
      <w:pPr>
        <w:numPr>
          <w:ilvl w:val="0"/>
          <w:numId w:val="23"/>
        </w:numPr>
        <w:spacing w:before="60" w:after="60" w:line="300" w:lineRule="auto"/>
        <w:ind w:left="644"/>
      </w:pPr>
      <w:r>
        <w:t>Nhiễu nhẫu nhiên độc lập: là các loại nhiễu gây ra do ảnh hưởng của môi trường xung quanh, do ảnh hưởng của khí quyển.</w:t>
      </w:r>
    </w:p>
    <w:p w14:paraId="73C4FCFE" w14:textId="77777777" w:rsidR="00E77C9D" w:rsidRPr="005B7CB3" w:rsidRDefault="00E77C9D" w:rsidP="00044325">
      <w:pPr>
        <w:numPr>
          <w:ilvl w:val="0"/>
          <w:numId w:val="23"/>
        </w:numPr>
        <w:spacing w:before="60" w:after="60" w:line="300" w:lineRule="auto"/>
        <w:ind w:left="644"/>
      </w:pPr>
      <w:r>
        <w:t>Nhiễu do vật quan sát: là nhiễu gây ra do bề mặt của bản thân vật có độ nhám gồ ghề. Chính nhiễu này gây hiện tượng tán xạ của các tia đơn sắc và sinh ra hiện tượng nhiễu lốm đốm.</w:t>
      </w:r>
    </w:p>
    <w:p w14:paraId="672AA1A5" w14:textId="77777777" w:rsidR="00E77C9D" w:rsidRDefault="00E77C9D" w:rsidP="00044325">
      <w:pPr>
        <w:spacing w:before="60" w:after="60" w:line="300" w:lineRule="auto"/>
        <w:ind w:left="284" w:firstLine="360"/>
      </w:pPr>
      <w:r>
        <w:t>Thường người ta xấp xỉ các loại nhiễu bằng các quá trình tuyến tính bất biến vì có nhiều công cụ tuyến tính có thể giải quyết vấn đề khôi phục ảnh hơn là các công cụ phi tuyến. Việc xử lý nhiễu bằng cách xấp xỉ tuyến tính cũng giúp cho công việc dễ dàng hơn trong trường hợp dùng cách biến đổi phi tuyến.</w:t>
      </w:r>
    </w:p>
    <w:p w14:paraId="69881D11" w14:textId="77777777" w:rsidR="00E77C9D" w:rsidRDefault="00E77C9D" w:rsidP="00044325">
      <w:pPr>
        <w:pStyle w:val="Heading3"/>
        <w:spacing w:before="60" w:after="60" w:line="300" w:lineRule="auto"/>
        <w:ind w:left="1004"/>
      </w:pPr>
      <w:bookmarkStart w:id="57" w:name="_Toc73019705"/>
      <w:bookmarkStart w:id="58" w:name="_Toc104914578"/>
      <w:r>
        <w:t>Các kỹ thuật lọc nhiễu</w:t>
      </w:r>
      <w:bookmarkEnd w:id="57"/>
      <w:bookmarkEnd w:id="58"/>
    </w:p>
    <w:p w14:paraId="25D0051F" w14:textId="77777777" w:rsidR="00E77C9D" w:rsidRPr="005B7CB3" w:rsidRDefault="00E77C9D" w:rsidP="00044325">
      <w:pPr>
        <w:numPr>
          <w:ilvl w:val="0"/>
          <w:numId w:val="24"/>
        </w:numPr>
        <w:spacing w:before="60" w:after="60" w:line="300" w:lineRule="auto"/>
        <w:ind w:left="644"/>
      </w:pPr>
      <w:r>
        <w:t>Lọc đảo (inverse filter):</w:t>
      </w:r>
    </w:p>
    <w:p w14:paraId="386137FA" w14:textId="77777777" w:rsidR="00E77C9D" w:rsidRDefault="00E77C9D" w:rsidP="00044325">
      <w:pPr>
        <w:spacing w:before="60" w:after="60" w:line="300" w:lineRule="auto"/>
        <w:ind w:left="284"/>
      </w:pPr>
      <w:r>
        <w:t>Nguyên lý của lọc đảo là sử dụng hàm ngược của đáp ứng xung h[m,n] để khôi phục lại một ảnh xấp xỉ ảnh nguyên gốc g[m,n] từ ảnh g’[m,n] đã biết nguyên lý này được biễu diễn mô tả theo sơ đồ sau:</w:t>
      </w:r>
    </w:p>
    <w:p w14:paraId="24A8A415" w14:textId="77777777" w:rsidR="00181B77" w:rsidRDefault="00E77C9D" w:rsidP="00044325">
      <w:pPr>
        <w:keepNext/>
        <w:spacing w:before="60" w:after="60" w:line="300" w:lineRule="auto"/>
        <w:ind w:firstLine="107"/>
        <w:jc w:val="center"/>
      </w:pPr>
      <w:r w:rsidRPr="004F6443">
        <w:rPr>
          <w:noProof/>
        </w:rPr>
        <w:drawing>
          <wp:inline distT="0" distB="0" distL="0" distR="0" wp14:anchorId="166B0D02" wp14:editId="23DED5D4">
            <wp:extent cx="4381500" cy="739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1500" cy="739140"/>
                    </a:xfrm>
                    <a:prstGeom prst="rect">
                      <a:avLst/>
                    </a:prstGeom>
                    <a:noFill/>
                    <a:ln>
                      <a:noFill/>
                    </a:ln>
                  </pic:spPr>
                </pic:pic>
              </a:graphicData>
            </a:graphic>
          </wp:inline>
        </w:drawing>
      </w:r>
    </w:p>
    <w:p w14:paraId="04AD30C4" w14:textId="6483867F" w:rsidR="00E77C9D" w:rsidRPr="00044325" w:rsidRDefault="00181B77" w:rsidP="00044325">
      <w:pPr>
        <w:pStyle w:val="Caption"/>
        <w:spacing w:before="60" w:after="60" w:line="300" w:lineRule="auto"/>
        <w:rPr>
          <w:b w:val="0"/>
        </w:rPr>
      </w:pPr>
      <w:bookmarkStart w:id="59" w:name="_Toc104914620"/>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21</w:t>
      </w:r>
      <w:r w:rsidR="005B5397" w:rsidRPr="00044325">
        <w:rPr>
          <w:b w:val="0"/>
          <w:noProof/>
        </w:rPr>
        <w:fldChar w:fldCharType="end"/>
      </w:r>
      <w:r w:rsidRPr="00044325">
        <w:rPr>
          <w:b w:val="0"/>
        </w:rPr>
        <w:t xml:space="preserve"> </w:t>
      </w:r>
      <w:r w:rsidRPr="00044325">
        <w:rPr>
          <w:b w:val="0"/>
          <w:sz w:val="26"/>
          <w:szCs w:val="26"/>
        </w:rPr>
        <w:t>Lọc đảo khôi phục ảnh nguyên</w:t>
      </w:r>
      <w:bookmarkEnd w:id="59"/>
    </w:p>
    <w:p w14:paraId="0E193AD2" w14:textId="77777777" w:rsidR="00E77C9D" w:rsidRDefault="00E77C9D" w:rsidP="00044325">
      <w:pPr>
        <w:spacing w:before="60" w:after="60" w:line="300" w:lineRule="auto"/>
        <w:ind w:left="284"/>
      </w:pPr>
      <w:r>
        <w:t>Như vậy ảnh khôi phục g*[m,n] sẽ được tính theo công thức:</w:t>
      </w:r>
    </w:p>
    <w:p w14:paraId="78F2451B" w14:textId="77777777" w:rsidR="00E77C9D" w:rsidRDefault="00E77C9D" w:rsidP="00044325">
      <w:pPr>
        <w:spacing w:before="60" w:after="60" w:line="300" w:lineRule="auto"/>
        <w:ind w:left="1843" w:firstLine="737"/>
      </w:pPr>
      <w:r>
        <w:t xml:space="preserve"> g*[m,n]= g’[m,n]* h-1 [m,n] (3.4) </w:t>
      </w:r>
    </w:p>
    <w:p w14:paraId="01522435" w14:textId="77777777" w:rsidR="00E77C9D" w:rsidRDefault="00E77C9D" w:rsidP="00044325">
      <w:pPr>
        <w:spacing w:before="60" w:after="60" w:line="300" w:lineRule="auto"/>
        <w:ind w:left="284"/>
      </w:pPr>
      <w:r>
        <w:t>Trong đó h-1 [m,n] chính là hàm của bộ lọc đảo. Vì H-1 (H(x)) = x nên ta có giá trị đầu ra là g*[m,n] cũng bằng giá trị đầu vào g[m,n]. Như vậy ta đã khôi phục được ảnh g[m,n] nhờ dùng hàm ngược của đáp ứng xung h[m,n]. Nếu dùng biến đổi Fourier ta có:</w:t>
      </w:r>
    </w:p>
    <w:p w14:paraId="4743C16C" w14:textId="77777777" w:rsidR="00E77C9D" w:rsidRDefault="00E77C9D" w:rsidP="00044325">
      <w:pPr>
        <w:spacing w:before="60" w:after="60" w:line="300" w:lineRule="auto"/>
        <w:ind w:left="284" w:firstLine="360"/>
      </w:pPr>
    </w:p>
    <w:p w14:paraId="0D60209C" w14:textId="77777777" w:rsidR="00E77C9D" w:rsidRDefault="00E77C9D" w:rsidP="00044325">
      <w:pPr>
        <w:spacing w:before="60" w:after="60" w:line="300" w:lineRule="auto"/>
        <w:ind w:left="284" w:firstLine="360"/>
        <w:jc w:val="center"/>
      </w:pPr>
      <w:r>
        <w:t>G[u,v]=G’[u,v] H</w:t>
      </w:r>
      <w:r>
        <w:rPr>
          <w:vertAlign w:val="superscript"/>
        </w:rPr>
        <w:t>T</w:t>
      </w:r>
      <w:r>
        <w:t>[u,v]= G’[u,v] /H</w:t>
      </w:r>
      <w:r>
        <w:rPr>
          <w:vertAlign w:val="superscript"/>
        </w:rPr>
        <w:t>T</w:t>
      </w:r>
      <w:r>
        <w:t>[u,v]</w:t>
      </w:r>
    </w:p>
    <w:p w14:paraId="3BCFAD7B" w14:textId="77777777" w:rsidR="00E77C9D" w:rsidRPr="005B7CB3" w:rsidRDefault="00E77C9D" w:rsidP="00044325">
      <w:pPr>
        <w:spacing w:before="60" w:after="60" w:line="300" w:lineRule="auto"/>
        <w:ind w:left="284" w:firstLine="360"/>
      </w:pPr>
    </w:p>
    <w:p w14:paraId="293F12FD" w14:textId="77777777" w:rsidR="00E77C9D" w:rsidRDefault="00E77C9D" w:rsidP="00044325">
      <w:pPr>
        <w:spacing w:before="60" w:after="60" w:line="300" w:lineRule="auto"/>
        <w:ind w:left="284"/>
      </w:pPr>
      <w:r>
        <w:t>Qua đó ta thấy, đáp ứng tần số của bộ lọc đảo là nghịch đảo của đáp ứng tần số của hệ thu nhận ảnh. Nếu đánh giá được mức nhiễu ta có thể xấp xỉ gần hơn với ảnh nguyên gốc:</w:t>
      </w:r>
    </w:p>
    <w:p w14:paraId="0E229263" w14:textId="76D3D0ED" w:rsidR="00715168" w:rsidRDefault="00E77C9D" w:rsidP="00044325">
      <w:pPr>
        <w:spacing w:before="60" w:after="60" w:line="300" w:lineRule="auto"/>
        <w:ind w:left="284" w:firstLine="270"/>
        <w:jc w:val="center"/>
      </w:pPr>
      <w:r w:rsidRPr="004F6443">
        <w:rPr>
          <w:noProof/>
        </w:rPr>
        <w:lastRenderedPageBreak/>
        <w:drawing>
          <wp:inline distT="0" distB="0" distL="0" distR="0" wp14:anchorId="36BDE029" wp14:editId="2D4D5CF0">
            <wp:extent cx="2308860" cy="64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8860" cy="647700"/>
                    </a:xfrm>
                    <a:prstGeom prst="rect">
                      <a:avLst/>
                    </a:prstGeom>
                    <a:noFill/>
                    <a:ln>
                      <a:noFill/>
                    </a:ln>
                  </pic:spPr>
                </pic:pic>
              </a:graphicData>
            </a:graphic>
          </wp:inline>
        </w:drawing>
      </w:r>
    </w:p>
    <w:p w14:paraId="73C83C70" w14:textId="69B6DFEC" w:rsidR="00E77C9D" w:rsidRDefault="00715168" w:rsidP="00044325">
      <w:pPr>
        <w:spacing w:before="60" w:after="60" w:line="300" w:lineRule="auto"/>
      </w:pPr>
      <w:r>
        <w:t xml:space="preserve">     </w:t>
      </w:r>
      <w:r w:rsidR="00E77C9D">
        <w:t>với N[u,v] là nhiễu ước lượng</w:t>
      </w:r>
    </w:p>
    <w:p w14:paraId="63C38E4B" w14:textId="77777777" w:rsidR="00E77C9D" w:rsidRPr="004B716C" w:rsidRDefault="00E77C9D" w:rsidP="00044325">
      <w:pPr>
        <w:spacing w:before="60" w:after="60" w:line="300" w:lineRule="auto"/>
        <w:ind w:left="284"/>
      </w:pPr>
      <w:r>
        <w:t>Nếu H[u,v] bằng 0 hoặc khá nhỏ thì hệ thống khôi phục sẽ không ổn định (hàm HT [u,v] không xác định). Đây chính là nhược điểm của phương pháp lọc đảo. Tuy bộ lọc đảo có khả năng ngăn nhiễu do hệ thống nhận ảnh gây ra khá tốt nhưng việc thiết kế bộ lọc này lại là khá phức tạp.</w:t>
      </w:r>
    </w:p>
    <w:p w14:paraId="6036CBF4" w14:textId="77777777" w:rsidR="00E77C9D" w:rsidRPr="00D345A6" w:rsidRDefault="00E77C9D" w:rsidP="00044325">
      <w:pPr>
        <w:numPr>
          <w:ilvl w:val="0"/>
          <w:numId w:val="24"/>
        </w:numPr>
        <w:spacing w:before="60" w:after="60" w:line="300" w:lineRule="auto"/>
        <w:ind w:left="644"/>
      </w:pPr>
      <w:r>
        <w:t>Lọc giả đảo (Pseudoinverse filter):</w:t>
      </w:r>
    </w:p>
    <w:p w14:paraId="313B4162" w14:textId="77777777" w:rsidR="00E77C9D" w:rsidRDefault="00E77C9D" w:rsidP="00044325">
      <w:pPr>
        <w:spacing w:before="60" w:after="60" w:line="300" w:lineRule="auto"/>
        <w:ind w:left="284"/>
      </w:pPr>
      <w:r>
        <w:t>Kỹ thuật lọc này khắc phục được nhược điểm của kỹ thuật lọc đảo là làm cho hàm HT [u,v] luôn xác định:</w:t>
      </w:r>
    </w:p>
    <w:p w14:paraId="49481C1A" w14:textId="77777777" w:rsidR="00E77C9D" w:rsidRDefault="00E77C9D" w:rsidP="00044325">
      <w:pPr>
        <w:spacing w:before="60" w:after="60" w:line="300" w:lineRule="auto"/>
        <w:ind w:left="554"/>
        <w:jc w:val="center"/>
      </w:pPr>
      <w:r w:rsidRPr="004F6443">
        <w:rPr>
          <w:noProof/>
        </w:rPr>
        <w:drawing>
          <wp:inline distT="0" distB="0" distL="0" distR="0" wp14:anchorId="0BF32713" wp14:editId="777FFE54">
            <wp:extent cx="3752603" cy="1384096"/>
            <wp:effectExtent l="0" t="0" r="63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2342" cy="1384000"/>
                    </a:xfrm>
                    <a:prstGeom prst="rect">
                      <a:avLst/>
                    </a:prstGeom>
                    <a:noFill/>
                    <a:ln>
                      <a:noFill/>
                    </a:ln>
                  </pic:spPr>
                </pic:pic>
              </a:graphicData>
            </a:graphic>
          </wp:inline>
        </w:drawing>
      </w:r>
    </w:p>
    <w:p w14:paraId="6E6AE091" w14:textId="77777777" w:rsidR="00E77C9D" w:rsidRDefault="00E77C9D" w:rsidP="00044325">
      <w:pPr>
        <w:spacing w:before="60" w:after="60" w:line="300" w:lineRule="auto"/>
        <w:ind w:left="284"/>
      </w:pPr>
      <w:r>
        <w:t xml:space="preserve">Với </w:t>
      </w:r>
      <w:r>
        <w:sym w:font="Symbol" w:char="F065"/>
      </w:r>
      <w:r>
        <w:t xml:space="preserve"> là một giá trị cho trước. Trong trường hợp ảnh nguyên gốc g[m,n] chuyển động tịnh tiến theo phương x và y sinh ra hiện tượng nhoè ảnh thì HT [u,v] sẽ được xác định theo các thông số chuyển động, và lọc giả đảo có khả năng khôi phục được ảnh nhoè này.</w:t>
      </w:r>
    </w:p>
    <w:p w14:paraId="153613B0" w14:textId="77777777" w:rsidR="00E77C9D" w:rsidRDefault="00E77C9D" w:rsidP="00044325">
      <w:pPr>
        <w:numPr>
          <w:ilvl w:val="0"/>
          <w:numId w:val="24"/>
        </w:numPr>
        <w:spacing w:before="60" w:after="60" w:line="300" w:lineRule="auto"/>
        <w:ind w:left="644"/>
      </w:pPr>
      <w:r>
        <w:t>Lọc nhiễu lốm đốm:</w:t>
      </w:r>
    </w:p>
    <w:p w14:paraId="569E07E6" w14:textId="77777777" w:rsidR="00E77C9D" w:rsidRDefault="00E77C9D" w:rsidP="00044325">
      <w:pPr>
        <w:spacing w:before="60" w:after="60" w:line="300" w:lineRule="auto"/>
        <w:ind w:left="284"/>
      </w:pPr>
      <w:r>
        <w:t xml:space="preserve">Ta đã biết nhiễu lốm đốm gây ra do tính chất gồ ghề của bề mặt vật thể gây ra hiện tượng tán xạ các tia đơn sắc. Phần này ta sẽ nghiên cứu một kỹ thuật lọc nhiễu lốm đốm là kỹ thuật trung bình thống kê sử dụng bộ lọc đồng cầu. </w:t>
      </w:r>
    </w:p>
    <w:p w14:paraId="07A1EEE8" w14:textId="77777777" w:rsidR="00E77C9D" w:rsidRDefault="00E77C9D" w:rsidP="00044325">
      <w:pPr>
        <w:spacing w:before="60" w:after="60" w:line="300" w:lineRule="auto"/>
        <w:ind w:left="284"/>
      </w:pPr>
      <w:r>
        <w:t xml:space="preserve">Kỹ thuật lọc nhiễu trung bình thống kê tiến hành thống kê các cường độ sáng của đối tượng ảnh bị nhiễu lốm đốm bằng N lần thu nhận độc lập và lấy trung bình các cường độ đó. </w:t>
      </w:r>
    </w:p>
    <w:p w14:paraId="6A56E06B" w14:textId="77777777" w:rsidR="00E77C9D" w:rsidRDefault="00E77C9D" w:rsidP="00044325">
      <w:pPr>
        <w:spacing w:before="60" w:after="60" w:line="300" w:lineRule="auto"/>
        <w:ind w:left="284"/>
      </w:pPr>
      <w:r>
        <w:t xml:space="preserve">Ta giả thiết hệ thống chỉ có nhiễu lốm đốm và nhiễu này có thể coi như là tổng vô số hạn các pha độc lập và đồng nhất. Ta có thể biễu diễn nhiễu lốm đốm như sau: </w:t>
      </w:r>
    </w:p>
    <w:p w14:paraId="21EC542C" w14:textId="77777777" w:rsidR="00E77C9D" w:rsidRDefault="00E77C9D" w:rsidP="00044325">
      <w:pPr>
        <w:spacing w:before="60" w:after="60" w:line="300" w:lineRule="auto"/>
        <w:ind w:left="2264" w:firstLine="737"/>
      </w:pPr>
      <w:r>
        <w:t>a[m,n]=a</w:t>
      </w:r>
      <w:r>
        <w:rPr>
          <w:vertAlign w:val="subscript"/>
        </w:rPr>
        <w:t>R</w:t>
      </w:r>
      <w:r>
        <w:t>[m,n]+j.a</w:t>
      </w:r>
      <w:r>
        <w:rPr>
          <w:vertAlign w:val="subscript"/>
        </w:rPr>
        <w:t>L</w:t>
      </w:r>
      <w:r>
        <w:t>[m,n]</w:t>
      </w:r>
    </w:p>
    <w:p w14:paraId="0265D3A9" w14:textId="77777777" w:rsidR="00E77C9D" w:rsidRDefault="00E77C9D" w:rsidP="00044325">
      <w:pPr>
        <w:spacing w:before="60" w:after="60" w:line="300" w:lineRule="auto"/>
        <w:ind w:left="284"/>
      </w:pPr>
      <w:r>
        <w:t xml:space="preserve">Với aR và aL là các biến ngẫu nhiên độc lập phân bố theo Gaussian, ứng với mỗi toạ độ [m,n] có trung bình bằng 0 và phương sai </w:t>
      </w:r>
      <w:r>
        <w:sym w:font="Symbol" w:char="F073"/>
      </w:r>
      <w:r>
        <w:rPr>
          <w:vertAlign w:val="superscript"/>
        </w:rPr>
        <w:t>2</w:t>
      </w:r>
      <w:r>
        <w:t>. Ta có cường độ S</w:t>
      </w:r>
    </w:p>
    <w:p w14:paraId="1775AC4D" w14:textId="77777777" w:rsidR="00E77C9D" w:rsidRDefault="00E77C9D" w:rsidP="00044325">
      <w:pPr>
        <w:spacing w:before="60" w:after="60" w:line="300" w:lineRule="auto"/>
        <w:ind w:left="2264" w:firstLine="737"/>
      </w:pPr>
      <w:r>
        <w:t xml:space="preserve">S[m,n] = </w:t>
      </w:r>
      <w:r>
        <w:sym w:font="Symbol" w:char="F07C"/>
      </w:r>
      <w:r>
        <w:t xml:space="preserve"> a[m,n] </w:t>
      </w:r>
      <w:r>
        <w:sym w:font="Symbol" w:char="F07C"/>
      </w:r>
      <w:r>
        <w:t xml:space="preserve"> = a</w:t>
      </w:r>
      <w:r>
        <w:rPr>
          <w:vertAlign w:val="subscript"/>
        </w:rPr>
        <w:t>r</w:t>
      </w:r>
      <w:r w:rsidRPr="002F36E9">
        <w:rPr>
          <w:vertAlign w:val="subscript"/>
        </w:rPr>
        <w:t>2</w:t>
      </w:r>
      <w:r>
        <w:t xml:space="preserve"> + a</w:t>
      </w:r>
      <w:r>
        <w:rPr>
          <w:vertAlign w:val="subscript"/>
        </w:rPr>
        <w:t>l</w:t>
      </w:r>
      <w:r w:rsidRPr="002F36E9">
        <w:rPr>
          <w:vertAlign w:val="subscript"/>
        </w:rPr>
        <w:t>2</w:t>
      </w:r>
      <w:r>
        <w:t xml:space="preserve">  </w:t>
      </w:r>
    </w:p>
    <w:p w14:paraId="185FB868" w14:textId="77777777" w:rsidR="00E77C9D" w:rsidRDefault="00E77C9D" w:rsidP="00044325">
      <w:pPr>
        <w:spacing w:before="60" w:after="60" w:line="300" w:lineRule="auto"/>
        <w:ind w:left="284"/>
      </w:pPr>
      <w:r>
        <w:t xml:space="preserve">Như vậy ảnh thu được trong lần nhận thứ i (1,...,N) sẽ là: </w:t>
      </w:r>
    </w:p>
    <w:p w14:paraId="33E5EAF2" w14:textId="77777777" w:rsidR="00715168" w:rsidRDefault="00E77C9D" w:rsidP="00044325">
      <w:pPr>
        <w:spacing w:before="60" w:after="60" w:line="300" w:lineRule="auto"/>
        <w:ind w:left="2495" w:firstLine="453"/>
        <w:rPr>
          <w:lang w:val="fr-FR"/>
        </w:rPr>
      </w:pPr>
      <w:r w:rsidRPr="00EF6B42">
        <w:rPr>
          <w:lang w:val="fr-FR"/>
        </w:rPr>
        <w:lastRenderedPageBreak/>
        <w:t>gi’[m,n]=g[m,n].s</w:t>
      </w:r>
      <w:r w:rsidRPr="00EF6B42">
        <w:rPr>
          <w:vertAlign w:val="subscript"/>
          <w:lang w:val="fr-FR"/>
        </w:rPr>
        <w:t>i</w:t>
      </w:r>
      <w:r w:rsidRPr="00EF6B42">
        <w:rPr>
          <w:lang w:val="fr-FR"/>
        </w:rPr>
        <w:t>[m,n]</w:t>
      </w:r>
    </w:p>
    <w:p w14:paraId="3C4CBCFF" w14:textId="022A82BB" w:rsidR="00E77C9D" w:rsidRDefault="00E77C9D" w:rsidP="00044325">
      <w:pPr>
        <w:spacing w:before="60" w:after="60" w:line="300" w:lineRule="auto"/>
        <w:ind w:firstLine="284"/>
      </w:pPr>
      <w:r>
        <w:t>Lọc đồng cầu (Homomorphic filter):</w:t>
      </w:r>
    </w:p>
    <w:p w14:paraId="66FB4C70" w14:textId="77777777" w:rsidR="00E77C9D" w:rsidRDefault="00E77C9D" w:rsidP="00044325">
      <w:pPr>
        <w:spacing w:before="60" w:after="60" w:line="300" w:lineRule="auto"/>
        <w:ind w:left="284"/>
      </w:pPr>
      <w:r>
        <w:t xml:space="preserve">Nếu lấy logarit 2 vế của biểu thức ta thu được: </w:t>
      </w:r>
    </w:p>
    <w:p w14:paraId="51B061AB" w14:textId="77777777" w:rsidR="00E77C9D" w:rsidRDefault="00E77C9D" w:rsidP="00044325">
      <w:pPr>
        <w:spacing w:before="60" w:after="60" w:line="300" w:lineRule="auto"/>
        <w:ind w:left="284" w:firstLine="107"/>
        <w:jc w:val="center"/>
      </w:pPr>
      <w:r>
        <w:t>log g’N[m,n]= log g[m,n]+ log sN[m,n]</w:t>
      </w:r>
    </w:p>
    <w:p w14:paraId="769FB60F" w14:textId="77777777" w:rsidR="00E77C9D" w:rsidRDefault="00E77C9D" w:rsidP="00044325">
      <w:pPr>
        <w:spacing w:before="60" w:after="60" w:line="300" w:lineRule="auto"/>
        <w:ind w:left="284"/>
      </w:pPr>
      <w:r>
        <w:t>Đặt wN[m,n]= log g’N[m,n], z[m,n]= log g[m,n],</w:t>
      </w:r>
      <w:r>
        <w:sym w:font="Symbol" w:char="F068"/>
      </w:r>
      <w:r>
        <w:t xml:space="preserve">N[m,n]= log sN[m,n] </w:t>
      </w:r>
    </w:p>
    <w:p w14:paraId="68184E97" w14:textId="77777777" w:rsidR="00E77C9D" w:rsidRDefault="00E77C9D" w:rsidP="00044325">
      <w:pPr>
        <w:spacing w:before="60" w:after="60" w:line="300" w:lineRule="auto"/>
        <w:ind w:left="284"/>
      </w:pPr>
      <w:r>
        <w:t xml:space="preserve">Ta có mô hình quan sát có nhiễu lốm đốm như sau: </w:t>
      </w:r>
    </w:p>
    <w:p w14:paraId="078BDB7D" w14:textId="77777777" w:rsidR="00E77C9D" w:rsidRDefault="00E77C9D" w:rsidP="00044325">
      <w:pPr>
        <w:spacing w:before="60" w:after="60" w:line="300" w:lineRule="auto"/>
        <w:ind w:left="284" w:firstLine="107"/>
        <w:jc w:val="center"/>
      </w:pPr>
      <w:r>
        <w:t>wN[m,n]= z[m,n] +</w:t>
      </w:r>
      <w:r>
        <w:sym w:font="Symbol" w:char="F068"/>
      </w:r>
      <w:r>
        <w:t>N[m,n] (3.12)</w:t>
      </w:r>
    </w:p>
    <w:p w14:paraId="1B6FFBB7" w14:textId="77777777" w:rsidR="00E77C9D" w:rsidRDefault="00E77C9D" w:rsidP="00044325">
      <w:pPr>
        <w:spacing w:before="60" w:after="60" w:line="300" w:lineRule="auto"/>
        <w:ind w:left="284"/>
      </w:pPr>
      <w:r>
        <w:t xml:space="preserve">Từ công thức 3.12 ta thấy có thể tìm ra z[m,n] từ wN[m,n] và </w:t>
      </w:r>
      <w:r>
        <w:sym w:font="Symbol" w:char="F068"/>
      </w:r>
      <w:r>
        <w:t>N[m,n]. Như vậy là có thể tách nhiễu lốm đốm và khôi phục lại ảnh ban đầu.</w:t>
      </w:r>
    </w:p>
    <w:p w14:paraId="321862E3" w14:textId="77777777" w:rsidR="00E77C9D" w:rsidRDefault="00E77C9D" w:rsidP="00044325">
      <w:pPr>
        <w:spacing w:before="60" w:after="60" w:line="300" w:lineRule="auto"/>
        <w:ind w:left="284"/>
      </w:pPr>
      <w:r>
        <w:t xml:space="preserve"> Trong công thức 3.12 thì </w:t>
      </w:r>
      <w:r>
        <w:sym w:font="Symbol" w:char="F068"/>
      </w:r>
      <w:r>
        <w:t xml:space="preserve">N[m,n] là nhiễu trắng dừng. Với N≥2 thì </w:t>
      </w:r>
      <w:r>
        <w:sym w:font="Symbol" w:char="F068"/>
      </w:r>
      <w:r>
        <w:t>N[m,n] có thể mô tả gắn với nhiễu ngẫu nhiên Gauusian với mật độ phổ được định nghĩa như sau:</w:t>
      </w:r>
    </w:p>
    <w:p w14:paraId="6C967C46" w14:textId="77777777" w:rsidR="00E77C9D" w:rsidRDefault="00E77C9D" w:rsidP="00044325">
      <w:pPr>
        <w:spacing w:before="60" w:after="60" w:line="300" w:lineRule="auto"/>
        <w:jc w:val="center"/>
      </w:pPr>
      <w:r w:rsidRPr="004F6443">
        <w:rPr>
          <w:noProof/>
        </w:rPr>
        <w:drawing>
          <wp:inline distT="0" distB="0" distL="0" distR="0" wp14:anchorId="407F7068" wp14:editId="74081953">
            <wp:extent cx="3489960" cy="822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9960" cy="822960"/>
                    </a:xfrm>
                    <a:prstGeom prst="rect">
                      <a:avLst/>
                    </a:prstGeom>
                    <a:noFill/>
                    <a:ln>
                      <a:noFill/>
                    </a:ln>
                  </pic:spPr>
                </pic:pic>
              </a:graphicData>
            </a:graphic>
          </wp:inline>
        </w:drawing>
      </w:r>
    </w:p>
    <w:p w14:paraId="642A7327" w14:textId="011A8E58" w:rsidR="00E77C9D" w:rsidRPr="0090335B" w:rsidRDefault="00E77C9D" w:rsidP="00044325">
      <w:pPr>
        <w:spacing w:before="60" w:after="60" w:line="300" w:lineRule="auto"/>
        <w:ind w:left="360"/>
        <w:rPr>
          <w:vertAlign w:val="superscript"/>
        </w:rPr>
      </w:pPr>
      <w:r>
        <w:t>Toàn bộ lý thuyết trên được tham khảo tại tài liệu của môn xử lý ảnh nằm ở tài liệu Xử lý ảnh</w:t>
      </w:r>
    </w:p>
    <w:p w14:paraId="4B908465" w14:textId="77777777" w:rsidR="00E77C9D" w:rsidRDefault="00E77C9D" w:rsidP="00044325">
      <w:pPr>
        <w:pStyle w:val="Heading2"/>
        <w:spacing w:before="60" w:after="60" w:line="300" w:lineRule="auto"/>
      </w:pPr>
      <w:bookmarkStart w:id="60" w:name="_Toc73019706"/>
      <w:bookmarkStart w:id="61" w:name="_Toc104914579"/>
      <w:r>
        <w:t>Không gian màu</w:t>
      </w:r>
      <w:bookmarkEnd w:id="60"/>
      <w:bookmarkEnd w:id="61"/>
    </w:p>
    <w:p w14:paraId="0233FFBF" w14:textId="77777777" w:rsidR="00E77C9D" w:rsidRDefault="00E77C9D" w:rsidP="00044325">
      <w:pPr>
        <w:pStyle w:val="Heading3"/>
        <w:spacing w:before="60" w:after="60" w:line="300" w:lineRule="auto"/>
        <w:ind w:left="1004"/>
      </w:pPr>
      <w:bookmarkStart w:id="62" w:name="_Không_gian_màu"/>
      <w:bookmarkStart w:id="63" w:name="_Toc73019707"/>
      <w:bookmarkStart w:id="64" w:name="_Toc104914580"/>
      <w:bookmarkEnd w:id="62"/>
      <w:r>
        <w:t>Không gian màu HSV</w:t>
      </w:r>
      <w:bookmarkEnd w:id="63"/>
      <w:bookmarkEnd w:id="64"/>
    </w:p>
    <w:p w14:paraId="1FE6E8D4" w14:textId="77777777" w:rsidR="00E77C9D" w:rsidRPr="00460451" w:rsidRDefault="00E77C9D" w:rsidP="00044325">
      <w:pPr>
        <w:shd w:val="clear" w:color="auto" w:fill="FFFFFF"/>
        <w:spacing w:before="60" w:after="60" w:line="300" w:lineRule="auto"/>
        <w:ind w:left="284"/>
        <w:rPr>
          <w:color w:val="000000"/>
        </w:rPr>
      </w:pPr>
      <w:r w:rsidRPr="00460451">
        <w:rPr>
          <w:color w:val="000000"/>
        </w:rPr>
        <w:t>HSV hay còn gọi là không gian màu HSB là một không gian màu dựa trên 3 thông số chính của không gian màu:</w:t>
      </w:r>
    </w:p>
    <w:p w14:paraId="787EC775" w14:textId="77777777" w:rsidR="00E77C9D" w:rsidRPr="00460451" w:rsidRDefault="00E77C9D" w:rsidP="00044325">
      <w:pPr>
        <w:numPr>
          <w:ilvl w:val="0"/>
          <w:numId w:val="26"/>
        </w:numPr>
        <w:shd w:val="clear" w:color="auto" w:fill="FFFFFF"/>
        <w:spacing w:before="60" w:after="60" w:line="300" w:lineRule="auto"/>
        <w:ind w:left="644"/>
        <w:rPr>
          <w:color w:val="000000"/>
        </w:rPr>
      </w:pPr>
      <w:r w:rsidRPr="00460451">
        <w:rPr>
          <w:color w:val="000000"/>
        </w:rPr>
        <w:t>H viết tắt của từ HUE có nghĩa là vùng màu</w:t>
      </w:r>
    </w:p>
    <w:p w14:paraId="32B6DE6C" w14:textId="77777777" w:rsidR="00E77C9D" w:rsidRPr="00460451" w:rsidRDefault="00E77C9D" w:rsidP="00044325">
      <w:pPr>
        <w:numPr>
          <w:ilvl w:val="0"/>
          <w:numId w:val="26"/>
        </w:numPr>
        <w:shd w:val="clear" w:color="auto" w:fill="FFFFFF"/>
        <w:spacing w:before="60" w:after="60" w:line="300" w:lineRule="auto"/>
        <w:ind w:left="644"/>
        <w:rPr>
          <w:iCs/>
          <w:color w:val="000000"/>
        </w:rPr>
      </w:pPr>
      <w:r w:rsidRPr="00460451">
        <w:rPr>
          <w:color w:val="000000"/>
        </w:rPr>
        <w:t>S Viết tắt của từ SATURATIO</w:t>
      </w:r>
      <w:r w:rsidRPr="00460451">
        <w:rPr>
          <w:iCs/>
          <w:color w:val="000000"/>
        </w:rPr>
        <w:t>N </w:t>
      </w:r>
      <w:r w:rsidRPr="00460451">
        <w:rPr>
          <w:color w:val="000000"/>
        </w:rPr>
        <w:t>có nghĩa</w:t>
      </w:r>
      <w:r w:rsidRPr="00460451">
        <w:rPr>
          <w:iCs/>
          <w:color w:val="000000"/>
        </w:rPr>
        <w:t> là độ bảo hòa màu.</w:t>
      </w:r>
    </w:p>
    <w:p w14:paraId="2C7FA615" w14:textId="77777777" w:rsidR="00E77C9D" w:rsidRPr="00460451" w:rsidRDefault="00E77C9D" w:rsidP="00044325">
      <w:pPr>
        <w:numPr>
          <w:ilvl w:val="0"/>
          <w:numId w:val="26"/>
        </w:numPr>
        <w:shd w:val="clear" w:color="auto" w:fill="FFFFFF"/>
        <w:spacing w:before="60" w:after="60" w:line="300" w:lineRule="auto"/>
        <w:ind w:left="644"/>
        <w:rPr>
          <w:color w:val="000000"/>
        </w:rPr>
      </w:pPr>
      <w:r w:rsidRPr="00460451">
        <w:rPr>
          <w:color w:val="000000"/>
        </w:rPr>
        <w:t>V viết tắt của chữ VALUE có nghĩ là giá trị hay độ sáng của màu sắc</w:t>
      </w:r>
    </w:p>
    <w:p w14:paraId="38134D18" w14:textId="77777777" w:rsidR="00E77C9D" w:rsidRPr="00230F30" w:rsidRDefault="00E77C9D" w:rsidP="00044325">
      <w:pPr>
        <w:pStyle w:val="Heading4"/>
        <w:spacing w:before="60" w:after="60" w:line="300" w:lineRule="auto"/>
        <w:ind w:left="1152"/>
      </w:pPr>
      <w:r w:rsidRPr="00230F30">
        <w:t>Cách sử dụng không gian màu HSV</w:t>
      </w:r>
    </w:p>
    <w:p w14:paraId="578166E9" w14:textId="77777777" w:rsidR="00E77C9D" w:rsidRPr="00460451" w:rsidRDefault="00E77C9D" w:rsidP="00044325">
      <w:pPr>
        <w:spacing w:before="60" w:after="60" w:line="300" w:lineRule="auto"/>
        <w:ind w:left="284"/>
        <w:rPr>
          <w:color w:val="000000"/>
          <w:shd w:val="clear" w:color="auto" w:fill="FFFFFF"/>
        </w:rPr>
      </w:pPr>
      <w:r w:rsidRPr="00460451">
        <w:rPr>
          <w:color w:val="000000"/>
          <w:shd w:val="clear" w:color="auto" w:fill="FFFFFF"/>
        </w:rPr>
        <w:t>Bánh xe màu HSV đôi khi được mô tả dưới dạng hình nón hoặc hình trụ, nhưng luôn có ba thành phần sau:</w:t>
      </w:r>
    </w:p>
    <w:p w14:paraId="1A55E6A4" w14:textId="77777777" w:rsidR="00E77C9D" w:rsidRPr="00460451" w:rsidRDefault="00E77C9D" w:rsidP="00044325">
      <w:pPr>
        <w:numPr>
          <w:ilvl w:val="0"/>
          <w:numId w:val="27"/>
        </w:numPr>
        <w:spacing w:before="60" w:after="60" w:line="300" w:lineRule="auto"/>
        <w:ind w:left="644"/>
        <w:rPr>
          <w:color w:val="000000"/>
        </w:rPr>
      </w:pPr>
      <w:r w:rsidRPr="00460451">
        <w:rPr>
          <w:color w:val="000000"/>
        </w:rPr>
        <w:t>Hue</w:t>
      </w:r>
    </w:p>
    <w:p w14:paraId="6C7DEDED" w14:textId="77777777" w:rsidR="00E77C9D" w:rsidRDefault="00E77C9D" w:rsidP="00044325">
      <w:pPr>
        <w:spacing w:before="60" w:after="60" w:line="300" w:lineRule="auto"/>
        <w:ind w:left="284"/>
        <w:rPr>
          <w:rFonts w:ascii="Merriweather" w:hAnsi="Merriweather"/>
          <w:color w:val="5B6170"/>
          <w:shd w:val="clear" w:color="auto" w:fill="FFFFFF"/>
        </w:rPr>
      </w:pPr>
      <w:r w:rsidRPr="00460451">
        <w:rPr>
          <w:color w:val="000000"/>
          <w:shd w:val="clear" w:color="auto" w:fill="FFFFFF"/>
        </w:rPr>
        <w:t>Hue là phần màu của mô hình màu và được biểu thị dưới dạng một số từ 0 đến 360 độ</w:t>
      </w:r>
      <w:r>
        <w:rPr>
          <w:rFonts w:ascii="Merriweather" w:hAnsi="Merriweather"/>
          <w:color w:val="5B6170"/>
          <w:shd w:val="clear" w:color="auto" w:fill="FFFFFF"/>
        </w:rPr>
        <w:t>:</w:t>
      </w:r>
    </w:p>
    <w:p w14:paraId="1AA4A24B" w14:textId="77777777" w:rsidR="00181B77" w:rsidRDefault="00E77C9D" w:rsidP="00044325">
      <w:pPr>
        <w:keepNext/>
        <w:spacing w:before="60" w:after="60" w:line="300" w:lineRule="auto"/>
        <w:jc w:val="center"/>
      </w:pPr>
      <w:r w:rsidRPr="004F6443">
        <w:rPr>
          <w:noProof/>
        </w:rPr>
        <w:lastRenderedPageBreak/>
        <w:drawing>
          <wp:inline distT="0" distB="0" distL="0" distR="0" wp14:anchorId="75C0734B" wp14:editId="7314050C">
            <wp:extent cx="5311140" cy="24231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1140" cy="2423160"/>
                    </a:xfrm>
                    <a:prstGeom prst="rect">
                      <a:avLst/>
                    </a:prstGeom>
                    <a:noFill/>
                    <a:ln>
                      <a:noFill/>
                    </a:ln>
                  </pic:spPr>
                </pic:pic>
              </a:graphicData>
            </a:graphic>
          </wp:inline>
        </w:drawing>
      </w:r>
    </w:p>
    <w:p w14:paraId="361DA0D3" w14:textId="70EBFE84" w:rsidR="00E77C9D" w:rsidRPr="00044325" w:rsidRDefault="00181B77" w:rsidP="00044325">
      <w:pPr>
        <w:pStyle w:val="Caption"/>
        <w:spacing w:before="60" w:after="60" w:line="300" w:lineRule="auto"/>
        <w:rPr>
          <w:b w:val="0"/>
        </w:rPr>
      </w:pPr>
      <w:bookmarkStart w:id="65" w:name="_Toc104914621"/>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22</w:t>
      </w:r>
      <w:r w:rsidR="005B5397" w:rsidRPr="00044325">
        <w:rPr>
          <w:b w:val="0"/>
          <w:noProof/>
        </w:rPr>
        <w:fldChar w:fldCharType="end"/>
      </w:r>
      <w:r w:rsidRPr="00044325">
        <w:rPr>
          <w:b w:val="0"/>
        </w:rPr>
        <w:t xml:space="preserve"> </w:t>
      </w:r>
      <w:r w:rsidRPr="00044325">
        <w:rPr>
          <w:b w:val="0"/>
          <w:sz w:val="26"/>
          <w:szCs w:val="26"/>
        </w:rPr>
        <w:t>Thành phần Hue</w:t>
      </w:r>
      <w:bookmarkEnd w:id="65"/>
    </w:p>
    <w:p w14:paraId="4C9D17EF" w14:textId="77777777" w:rsidR="00E77C9D" w:rsidRDefault="00E77C9D" w:rsidP="00044325">
      <w:pPr>
        <w:numPr>
          <w:ilvl w:val="0"/>
          <w:numId w:val="27"/>
        </w:numPr>
        <w:spacing w:before="60" w:after="60" w:line="300" w:lineRule="auto"/>
        <w:ind w:left="644"/>
      </w:pPr>
      <w:r>
        <w:t>Saturation</w:t>
      </w:r>
    </w:p>
    <w:p w14:paraId="41AC036A" w14:textId="77777777" w:rsidR="00E77C9D" w:rsidRPr="00460451" w:rsidRDefault="00E77C9D" w:rsidP="00044325">
      <w:pPr>
        <w:pStyle w:val="NormalWeb"/>
        <w:shd w:val="clear" w:color="auto" w:fill="FFFFFF"/>
        <w:spacing w:before="60" w:beforeAutospacing="0" w:after="60" w:afterAutospacing="0" w:line="300" w:lineRule="auto"/>
        <w:ind w:left="284" w:firstLine="360"/>
        <w:jc w:val="both"/>
        <w:rPr>
          <w:color w:val="000000"/>
          <w:sz w:val="26"/>
          <w:szCs w:val="26"/>
        </w:rPr>
      </w:pPr>
      <w:r w:rsidRPr="00460451">
        <w:rPr>
          <w:color w:val="000000"/>
          <w:sz w:val="26"/>
          <w:szCs w:val="26"/>
        </w:rPr>
        <w:t>Độ bão hòa là lượng màu xám trong màu, từ 0 đến 100 phần trăm. Một hiệu ứng mờ nhạt có thể có được từ việc giảm độ bão hòa về không để giới thiệu nhiều màu xám hơn.</w:t>
      </w:r>
    </w:p>
    <w:p w14:paraId="7F0BE04E" w14:textId="77777777" w:rsidR="00E77C9D" w:rsidRPr="00460451" w:rsidRDefault="00E77C9D" w:rsidP="00044325">
      <w:pPr>
        <w:pStyle w:val="NormalWeb"/>
        <w:shd w:val="clear" w:color="auto" w:fill="FFFFFF"/>
        <w:spacing w:before="60" w:beforeAutospacing="0" w:after="60" w:afterAutospacing="0" w:line="300" w:lineRule="auto"/>
        <w:ind w:left="284" w:firstLine="360"/>
        <w:jc w:val="both"/>
        <w:rPr>
          <w:color w:val="000000"/>
          <w:sz w:val="26"/>
          <w:szCs w:val="26"/>
        </w:rPr>
      </w:pPr>
      <w:r w:rsidRPr="00460451">
        <w:rPr>
          <w:color w:val="000000"/>
          <w:sz w:val="26"/>
          <w:szCs w:val="26"/>
        </w:rPr>
        <w:t>Tuy nhiên, độ bão hòa đôi khi được xem trên phạm vi từ 0-1, trong đó 0 là màu xám và 1 là màu chính.</w:t>
      </w:r>
    </w:p>
    <w:p w14:paraId="05A918A2" w14:textId="77777777" w:rsidR="00E77C9D" w:rsidRPr="00460451" w:rsidRDefault="00E77C9D" w:rsidP="00044325">
      <w:pPr>
        <w:pStyle w:val="NormalWeb"/>
        <w:numPr>
          <w:ilvl w:val="0"/>
          <w:numId w:val="27"/>
        </w:numPr>
        <w:shd w:val="clear" w:color="auto" w:fill="FFFFFF"/>
        <w:spacing w:before="60" w:beforeAutospacing="0" w:after="60" w:afterAutospacing="0" w:line="300" w:lineRule="auto"/>
        <w:ind w:left="644"/>
        <w:jc w:val="both"/>
        <w:rPr>
          <w:color w:val="000000"/>
          <w:sz w:val="26"/>
          <w:szCs w:val="26"/>
        </w:rPr>
      </w:pPr>
      <w:r w:rsidRPr="00460451">
        <w:rPr>
          <w:color w:val="000000"/>
          <w:sz w:val="26"/>
          <w:szCs w:val="26"/>
        </w:rPr>
        <w:t>Value</w:t>
      </w:r>
    </w:p>
    <w:p w14:paraId="4322C1EA" w14:textId="77777777" w:rsidR="00E77C9D" w:rsidRPr="004538B5" w:rsidRDefault="00E77C9D" w:rsidP="00044325">
      <w:pPr>
        <w:pStyle w:val="NormalWeb"/>
        <w:shd w:val="clear" w:color="auto" w:fill="FFFFFF"/>
        <w:spacing w:before="60" w:beforeAutospacing="0" w:after="60" w:afterAutospacing="0" w:line="300" w:lineRule="auto"/>
        <w:ind w:left="284"/>
        <w:jc w:val="both"/>
        <w:rPr>
          <w:color w:val="000000"/>
          <w:sz w:val="26"/>
          <w:szCs w:val="26"/>
          <w:shd w:val="clear" w:color="auto" w:fill="FFFFFF"/>
        </w:rPr>
      </w:pPr>
      <w:r w:rsidRPr="00460451">
        <w:rPr>
          <w:color w:val="000000"/>
          <w:sz w:val="26"/>
          <w:szCs w:val="26"/>
          <w:shd w:val="clear" w:color="auto" w:fill="FFFFFF"/>
        </w:rPr>
        <w:t>Giá trị hoạt động kết hợp với độ bão hòa và mô tả độ sáng hoặc cường độ của màu sắc, từ 0-100 phần trăm, trong đó 0 là hoàn toàn đen và 100 là sáng nhất và cho thấy màu sắc nhất.</w:t>
      </w:r>
    </w:p>
    <w:p w14:paraId="2775F74A" w14:textId="77777777" w:rsidR="00E77C9D" w:rsidRPr="00230F30" w:rsidRDefault="00E77C9D" w:rsidP="00044325">
      <w:pPr>
        <w:pStyle w:val="Heading4"/>
        <w:spacing w:before="60" w:after="60" w:line="300" w:lineRule="auto"/>
        <w:ind w:left="1152"/>
        <w:rPr>
          <w:shd w:val="clear" w:color="auto" w:fill="FFFFFF"/>
        </w:rPr>
      </w:pPr>
      <w:r w:rsidRPr="00230F30">
        <w:rPr>
          <w:shd w:val="clear" w:color="auto" w:fill="FFFFFF"/>
        </w:rPr>
        <w:t>Ứng dụng của không gian màu HSV</w:t>
      </w:r>
    </w:p>
    <w:p w14:paraId="739C9E15" w14:textId="77777777" w:rsidR="00E77C9D" w:rsidRPr="00460451" w:rsidRDefault="00E77C9D" w:rsidP="00044325">
      <w:pPr>
        <w:pStyle w:val="NormalWeb"/>
        <w:shd w:val="clear" w:color="auto" w:fill="FFFFFF"/>
        <w:spacing w:before="60" w:beforeAutospacing="0" w:after="60" w:afterAutospacing="0" w:line="300" w:lineRule="auto"/>
        <w:ind w:left="284" w:firstLine="436"/>
        <w:jc w:val="both"/>
        <w:rPr>
          <w:color w:val="000000"/>
          <w:sz w:val="26"/>
          <w:szCs w:val="26"/>
        </w:rPr>
      </w:pPr>
      <w:r w:rsidRPr="00460451">
        <w:rPr>
          <w:color w:val="000000"/>
          <w:sz w:val="26"/>
          <w:szCs w:val="26"/>
        </w:rPr>
        <w:t>Không gian màu HSV được sử dụng khi chọn màu cho sơn hoặc mực vì HSV thể hiện rõ hơn cách mọi người liên quan đến màu sắc hơn không gian màu RGB.</w:t>
      </w:r>
    </w:p>
    <w:p w14:paraId="5A69816A" w14:textId="77777777" w:rsidR="00E77C9D" w:rsidRPr="00460451" w:rsidRDefault="00E77C9D" w:rsidP="00044325">
      <w:pPr>
        <w:pStyle w:val="NormalWeb"/>
        <w:shd w:val="clear" w:color="auto" w:fill="FFFFFF"/>
        <w:spacing w:before="60" w:beforeAutospacing="0" w:after="60" w:afterAutospacing="0" w:line="300" w:lineRule="auto"/>
        <w:ind w:left="284" w:firstLine="436"/>
        <w:jc w:val="both"/>
        <w:rPr>
          <w:color w:val="000000"/>
          <w:sz w:val="26"/>
          <w:szCs w:val="26"/>
        </w:rPr>
      </w:pPr>
      <w:r w:rsidRPr="00460451">
        <w:rPr>
          <w:color w:val="000000"/>
          <w:sz w:val="26"/>
          <w:szCs w:val="26"/>
        </w:rPr>
        <w:t>Bánh xe màu HSV cũng được sử dụng để tạo ra đồ họa chất lượng cao. Mặc dù ít được biết đến hơn so với người anh em họ RGB và CMYK, phương pháp HSV có sẵn trong nhiều chương trình phần mềm chỉnh sửa hình ảnh cao cấp.</w:t>
      </w:r>
    </w:p>
    <w:p w14:paraId="1C96AE08" w14:textId="77777777" w:rsidR="00E77C9D" w:rsidRDefault="00E77C9D" w:rsidP="00044325">
      <w:pPr>
        <w:pStyle w:val="NormalWeb"/>
        <w:shd w:val="clear" w:color="auto" w:fill="FFFFFF"/>
        <w:spacing w:before="60" w:beforeAutospacing="0" w:after="60" w:afterAutospacing="0" w:line="300" w:lineRule="auto"/>
        <w:ind w:left="284" w:firstLine="436"/>
        <w:jc w:val="both"/>
        <w:rPr>
          <w:color w:val="000000"/>
          <w:sz w:val="26"/>
          <w:szCs w:val="26"/>
        </w:rPr>
      </w:pPr>
      <w:r w:rsidRPr="00460451">
        <w:rPr>
          <w:color w:val="000000"/>
          <w:sz w:val="26"/>
          <w:szCs w:val="26"/>
        </w:rPr>
        <w:t>Chọn màu HSV bắt đầu bằng cách chọn một trong các màu có sẵn, đó là cách hầu hết mọi người liên quan đến màu sắc, sau đó điều chỉnh giá trị độ sáng và độ bóng.</w:t>
      </w:r>
    </w:p>
    <w:p w14:paraId="5B9F194F" w14:textId="77777777" w:rsidR="00E77C9D" w:rsidRPr="00044325" w:rsidRDefault="00E77C9D" w:rsidP="00044325">
      <w:pPr>
        <w:pStyle w:val="NormalWeb"/>
        <w:shd w:val="clear" w:color="auto" w:fill="FFFFFF"/>
        <w:spacing w:before="60" w:beforeAutospacing="0" w:after="60" w:afterAutospacing="0" w:line="300" w:lineRule="auto"/>
        <w:ind w:firstLine="284"/>
        <w:jc w:val="both"/>
        <w:rPr>
          <w:sz w:val="26"/>
          <w:szCs w:val="26"/>
        </w:rPr>
      </w:pPr>
      <w:r w:rsidRPr="00044325">
        <w:rPr>
          <w:sz w:val="26"/>
          <w:szCs w:val="26"/>
        </w:rPr>
        <w:t>HSV thường được dử dụng trong chỉnh sửa ảnh</w:t>
      </w:r>
    </w:p>
    <w:p w14:paraId="019AD294" w14:textId="77777777" w:rsidR="00E77C9D" w:rsidRDefault="00E77C9D" w:rsidP="00044325">
      <w:pPr>
        <w:pStyle w:val="Heading3"/>
        <w:spacing w:before="60" w:after="60" w:line="300" w:lineRule="auto"/>
        <w:ind w:left="1004"/>
      </w:pPr>
      <w:bookmarkStart w:id="66" w:name="_Toc73019708"/>
      <w:bookmarkStart w:id="67" w:name="_Toc104914581"/>
      <w:r>
        <w:t>Không gian màu RBG</w:t>
      </w:r>
      <w:bookmarkEnd w:id="66"/>
      <w:bookmarkEnd w:id="67"/>
    </w:p>
    <w:p w14:paraId="2B8D3A4E" w14:textId="77777777" w:rsidR="00E77C9D" w:rsidRPr="00230F30" w:rsidRDefault="00E77C9D" w:rsidP="00044325">
      <w:pPr>
        <w:pStyle w:val="NormalWeb"/>
        <w:spacing w:before="60" w:beforeAutospacing="0" w:after="60" w:afterAutospacing="0" w:line="300" w:lineRule="auto"/>
        <w:ind w:left="284"/>
        <w:jc w:val="both"/>
        <w:rPr>
          <w:sz w:val="26"/>
          <w:szCs w:val="26"/>
        </w:rPr>
      </w:pPr>
      <w:r w:rsidRPr="00230F30">
        <w:rPr>
          <w:sz w:val="26"/>
          <w:szCs w:val="26"/>
        </w:rPr>
        <w:t xml:space="preserve">RGB là không gian màu phổ biến dùng trong máy tính, máy ảnh, điện thoại và nhiều thiết bị kĩ thuật số khác nhau. Không gian màu này khá gần với cách mắt </w:t>
      </w:r>
      <w:r w:rsidRPr="00230F30">
        <w:rPr>
          <w:sz w:val="26"/>
          <w:szCs w:val="26"/>
        </w:rPr>
        <w:lastRenderedPageBreak/>
        <w:t>người tổng hợp màu sắc. Nguyên lý cơ bản là sử dụng 3 màu sắc cơ bản R (red - đỏ), G (green - xanh lục) và B (blue - xanh lam) để biểu diễn tất cả các màu sắc.</w:t>
      </w:r>
    </w:p>
    <w:p w14:paraId="64028133" w14:textId="77777777" w:rsidR="00E77C9D" w:rsidRPr="00230F30" w:rsidRDefault="00E77C9D" w:rsidP="00044325">
      <w:pPr>
        <w:pStyle w:val="NormalWeb"/>
        <w:spacing w:before="60" w:beforeAutospacing="0" w:after="60" w:afterAutospacing="0" w:line="300" w:lineRule="auto"/>
        <w:ind w:left="284"/>
        <w:jc w:val="both"/>
        <w:rPr>
          <w:sz w:val="26"/>
          <w:szCs w:val="26"/>
        </w:rPr>
      </w:pPr>
      <w:r w:rsidRPr="00230F30">
        <w:rPr>
          <w:sz w:val="26"/>
          <w:szCs w:val="26"/>
        </w:rPr>
        <w:t>Thông thường, trong mô hình 24 bit mỗi kênh màu sẽ sử dụng 8bit để biểu diễn, tức là giá trị R, G, B nằm trong khoảng 0 - 255. Bộ 3 số này biểu diễn cho từng điểm ảnh, mỗi số biểu diễn cho cường độ của một màu. Với mô hình màu 24bit thì số màu tối đa có thể tạo ra là </w:t>
      </w:r>
      <w:r w:rsidRPr="00230F30">
        <w:rPr>
          <w:rStyle w:val="Emphasis"/>
          <w:sz w:val="26"/>
          <w:szCs w:val="26"/>
        </w:rPr>
        <w:t>255 x 255 x 255 = 16581375</w:t>
      </w:r>
      <w:r w:rsidRPr="00230F30">
        <w:rPr>
          <w:sz w:val="26"/>
          <w:szCs w:val="26"/>
        </w:rPr>
        <w:t> màu. Một điểm cân lưu ý là với các thư viện đọc ảnh và hiển thị ảnh như matplotlib, Pillow thì các ảnh được đọc theo RGB tuy nhiên </w:t>
      </w:r>
      <w:r w:rsidRPr="005E2C50">
        <w:rPr>
          <w:rStyle w:val="Strong"/>
          <w:b w:val="0"/>
          <w:sz w:val="26"/>
          <w:szCs w:val="26"/>
        </w:rPr>
        <w:t>Opencv đọc ảnh theo các kênh BGR</w:t>
      </w:r>
      <w:r w:rsidRPr="00230F30">
        <w:rPr>
          <w:sz w:val="26"/>
          <w:szCs w:val="26"/>
        </w:rPr>
        <w:t>.</w:t>
      </w:r>
    </w:p>
    <w:p w14:paraId="4F237614" w14:textId="77777777" w:rsidR="00E77C9D" w:rsidRDefault="00E77C9D" w:rsidP="00044325">
      <w:pPr>
        <w:pStyle w:val="NormalWeb"/>
        <w:spacing w:before="60" w:beforeAutospacing="0" w:after="60" w:afterAutospacing="0" w:line="300" w:lineRule="auto"/>
        <w:ind w:left="284"/>
        <w:jc w:val="both"/>
        <w:rPr>
          <w:sz w:val="26"/>
          <w:szCs w:val="26"/>
        </w:rPr>
      </w:pPr>
      <w:r w:rsidRPr="00230F30">
        <w:rPr>
          <w:sz w:val="26"/>
          <w:szCs w:val="26"/>
        </w:rPr>
        <w:t>Bên cạnh hệ màu RGB thì ta sẽ nghe đến RGBA, thực ra đây là một hệ màu được lấy căn bản từ hệ màu RGB tuy nhiên có thêm một kênh alpha (</w:t>
      </w:r>
      <w:r w:rsidRPr="00230F30">
        <w:rPr>
          <w:rStyle w:val="mjxassistivemathml"/>
          <w:sz w:val="26"/>
          <w:szCs w:val="26"/>
          <w:bdr w:val="none" w:sz="0" w:space="0" w:color="auto" w:frame="1"/>
        </w:rPr>
        <w:t>α</w:t>
      </w:r>
      <w:r w:rsidRPr="00230F30">
        <w:rPr>
          <w:sz w:val="26"/>
          <w:szCs w:val="26"/>
        </w:rPr>
        <w:t>). Kênh </w:t>
      </w:r>
      <w:r w:rsidRPr="00230F30">
        <w:rPr>
          <w:rStyle w:val="mjxassistivemathml"/>
          <w:sz w:val="26"/>
          <w:szCs w:val="26"/>
          <w:bdr w:val="none" w:sz="0" w:space="0" w:color="auto" w:frame="1"/>
        </w:rPr>
        <w:t>α</w:t>
      </w:r>
      <w:r w:rsidRPr="00230F30">
        <w:rPr>
          <w:sz w:val="26"/>
          <w:szCs w:val="26"/>
        </w:rPr>
        <w:t> được sử dụng như là kênh mờ, nếu một pixel có giá trị 0% trong kênh </w:t>
      </w:r>
      <w:r w:rsidRPr="00230F30">
        <w:rPr>
          <w:rStyle w:val="mjxassistivemathml"/>
          <w:sz w:val="26"/>
          <w:szCs w:val="26"/>
          <w:bdr w:val="none" w:sz="0" w:space="0" w:color="auto" w:frame="1"/>
        </w:rPr>
        <w:t>α</w:t>
      </w:r>
      <w:r w:rsidRPr="00230F30">
        <w:rPr>
          <w:sz w:val="26"/>
          <w:szCs w:val="26"/>
        </w:rPr>
        <w:t> của nó thì nó hoàn toàn trong suốt, trong khi giá trị 100% sẽ khiến cho điểm đó bị mờ đục. Điều này được ứng dung rất nhiều trong việc ghép các ảnh lại và mang một độ chân thực nhất định</w:t>
      </w:r>
    </w:p>
    <w:p w14:paraId="1E75B8AE" w14:textId="77777777" w:rsidR="00E77C9D" w:rsidRDefault="00E77C9D" w:rsidP="00044325">
      <w:pPr>
        <w:pStyle w:val="Heading3"/>
        <w:spacing w:before="60" w:after="60" w:line="300" w:lineRule="auto"/>
        <w:ind w:left="1004"/>
      </w:pPr>
      <w:bookmarkStart w:id="68" w:name="_Toc73019709"/>
      <w:bookmarkStart w:id="69" w:name="_Toc104914582"/>
      <w:r>
        <w:t>Không gian màu CMYK</w:t>
      </w:r>
      <w:bookmarkEnd w:id="68"/>
      <w:bookmarkEnd w:id="69"/>
    </w:p>
    <w:p w14:paraId="253AB5C4" w14:textId="77777777" w:rsidR="00E77C9D" w:rsidRPr="00710428"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CMYK là từ viết tắt tiếng Anh của cơ chế hệ màu trừ, thường được sử dụng trong in ấn. Nó bao gồm các màu sau:</w:t>
      </w:r>
    </w:p>
    <w:p w14:paraId="585BEFC7" w14:textId="77777777" w:rsidR="00E77C9D" w:rsidRPr="00710428"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C = Cyan (xanh)</w:t>
      </w:r>
    </w:p>
    <w:p w14:paraId="5A0A7B62" w14:textId="77777777" w:rsidR="00E77C9D" w:rsidRPr="00710428"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M = Magenta (hồng)</w:t>
      </w:r>
    </w:p>
    <w:p w14:paraId="5F2C537D" w14:textId="77777777" w:rsidR="00E77C9D" w:rsidRPr="00710428"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Y = Yellow (vàng)</w:t>
      </w:r>
    </w:p>
    <w:p w14:paraId="428BCA09" w14:textId="77777777" w:rsidR="00E77C9D" w:rsidRPr="00AA6636"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K = Black (Đen) (sở dĩ dùng từ K để chỉ màu đen vì ký tự B đã được dùng để chỉ màu Blue, ngoài ra K còn có nghĩa là Key, mang ý chỉ cái gì đó là chủ yếu, là then chốt)</w:t>
      </w:r>
    </w:p>
    <w:p w14:paraId="07D29D21" w14:textId="77777777" w:rsidR="00E77C9D" w:rsidRDefault="00E77C9D" w:rsidP="00044325">
      <w:pPr>
        <w:pStyle w:val="Heading4"/>
        <w:spacing w:before="60" w:after="60" w:line="300" w:lineRule="auto"/>
        <w:ind w:left="1152"/>
      </w:pPr>
      <w:r w:rsidRPr="00710428">
        <w:t>Nguyên lý hoạt động</w:t>
      </w:r>
    </w:p>
    <w:p w14:paraId="35E2B702" w14:textId="77777777" w:rsidR="00E77C9D" w:rsidRPr="00710428"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Nguyên lý làm việc chính của hệ CMYK là hấp thụ ánh sáng. Màu mà ta nhìn thấy là từ phần của ánh sáng không bị hấp thụ, hay nói cách khác, chúng hoạt động trên cơ chế những vật không tự phát ra ánh sáng mà chỉ phản xạ ánh sáng từ các nguồn khác chiếu tới.</w:t>
      </w:r>
    </w:p>
    <w:p w14:paraId="55938E28" w14:textId="77777777" w:rsidR="00E77C9D" w:rsidRPr="00710428"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Do đó thay vì thêm độ sáng để có những màu sắc khác nhau, CMYK sẽ loại trừ ánh sáng đi từ ánh sáng gốc là màu trắng để tạo ra các màu sắc khác. 3 màu Cyan, Magenta và Yellow khi kết hợp sẽ tạo ra một màu đen.</w:t>
      </w:r>
    </w:p>
    <w:p w14:paraId="18C18AD9" w14:textId="77777777" w:rsidR="00E77C9D"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Màu CMYK thường được sử dụng khi thiết kế phục vụ cho mục đích in ấn các thiết kế như poster, brochure, name card, catalogue, sách hoặc tạp chí,…</w:t>
      </w:r>
    </w:p>
    <w:p w14:paraId="576F64AE" w14:textId="2D8329D9" w:rsidR="00F25920" w:rsidRDefault="00F25920" w:rsidP="00044325">
      <w:pPr>
        <w:spacing w:before="60" w:after="60" w:line="300" w:lineRule="auto"/>
        <w:rPr>
          <w:szCs w:val="26"/>
        </w:rPr>
      </w:pPr>
    </w:p>
    <w:p w14:paraId="1BE922DB" w14:textId="2925CC35" w:rsidR="002F5237" w:rsidRDefault="002F5237" w:rsidP="00044325">
      <w:pPr>
        <w:spacing w:before="60" w:after="60" w:line="300" w:lineRule="auto"/>
        <w:rPr>
          <w:szCs w:val="26"/>
        </w:rPr>
      </w:pPr>
    </w:p>
    <w:p w14:paraId="6543DEB4" w14:textId="16551717" w:rsidR="002F5237" w:rsidRDefault="002F5237" w:rsidP="00044325">
      <w:pPr>
        <w:spacing w:before="60" w:after="60" w:line="300" w:lineRule="auto"/>
        <w:rPr>
          <w:szCs w:val="26"/>
        </w:rPr>
        <w:sectPr w:rsidR="002F5237" w:rsidSect="001417A4">
          <w:headerReference w:type="default" r:id="rId66"/>
          <w:pgSz w:w="11907" w:h="16840" w:code="9"/>
          <w:pgMar w:top="1418" w:right="1134" w:bottom="1418" w:left="1701" w:header="720" w:footer="720" w:gutter="0"/>
          <w:cols w:space="720"/>
          <w:docGrid w:linePitch="360"/>
        </w:sectPr>
      </w:pPr>
    </w:p>
    <w:p w14:paraId="4C291C38" w14:textId="299E1406" w:rsidR="0003053E" w:rsidRDefault="00F35E3D" w:rsidP="00B7470F">
      <w:pPr>
        <w:pStyle w:val="Heading1"/>
        <w:jc w:val="center"/>
      </w:pPr>
      <w:bookmarkStart w:id="70" w:name="_Toc104914583"/>
      <w:r>
        <w:lastRenderedPageBreak/>
        <w:t xml:space="preserve">PHÂN </w:t>
      </w:r>
      <w:r w:rsidRPr="00B65138">
        <w:t>TÍCH</w:t>
      </w:r>
      <w:r>
        <w:t xml:space="preserve"> THIẾT KẾ HỆ THỐNG</w:t>
      </w:r>
      <w:bookmarkEnd w:id="70"/>
    </w:p>
    <w:p w14:paraId="3072EEAA" w14:textId="77777777" w:rsidR="00D103B0" w:rsidRPr="00D103B0" w:rsidRDefault="00D103B0" w:rsidP="00D103B0"/>
    <w:p w14:paraId="4AFCAAB6" w14:textId="478FAEF4" w:rsidR="00F35E3D" w:rsidRDefault="00F35E3D" w:rsidP="00044325">
      <w:pPr>
        <w:pStyle w:val="Heading2"/>
        <w:spacing w:before="60" w:after="60" w:line="300" w:lineRule="auto"/>
      </w:pPr>
      <w:bookmarkStart w:id="71" w:name="_Toc104914584"/>
      <w:r>
        <w:t>Mô tả yêu cầu</w:t>
      </w:r>
      <w:bookmarkEnd w:id="71"/>
    </w:p>
    <w:p w14:paraId="0BC819F3" w14:textId="33C0E330" w:rsidR="00F35E3D" w:rsidRDefault="00F35E3D" w:rsidP="00044325">
      <w:pPr>
        <w:spacing w:before="60" w:after="60" w:line="300" w:lineRule="auto"/>
      </w:pPr>
      <w:r>
        <w:t>Yêu cầu chức năng</w:t>
      </w:r>
    </w:p>
    <w:p w14:paraId="1698348E" w14:textId="77777777" w:rsidR="00F35E3D" w:rsidRDefault="00F35E3D" w:rsidP="00044325">
      <w:pPr>
        <w:spacing w:before="60" w:after="60" w:line="300" w:lineRule="auto"/>
        <w:ind w:left="284"/>
      </w:pPr>
      <w:r>
        <w:t>Chương trình xử lý hình ảnh với các chức năng như sau:</w:t>
      </w:r>
    </w:p>
    <w:p w14:paraId="6824E4AE" w14:textId="02689C1A" w:rsidR="00F35E3D" w:rsidRDefault="00F35E3D" w:rsidP="00044325">
      <w:pPr>
        <w:numPr>
          <w:ilvl w:val="0"/>
          <w:numId w:val="32"/>
        </w:numPr>
        <w:spacing w:before="60" w:after="60" w:line="300" w:lineRule="auto"/>
        <w:ind w:left="630"/>
      </w:pPr>
      <w:r>
        <w:t>Tạo ra chương trình xử lý ảnh với các chức năng</w:t>
      </w:r>
      <w:r w:rsidR="00D91D6C">
        <w:t xml:space="preserve"> chính</w:t>
      </w:r>
      <w:r>
        <w:t xml:space="preserve"> như: </w:t>
      </w:r>
    </w:p>
    <w:p w14:paraId="6A65D0C8" w14:textId="77777777" w:rsidR="00F35E3D" w:rsidRDefault="00F35E3D" w:rsidP="00044325">
      <w:pPr>
        <w:numPr>
          <w:ilvl w:val="0"/>
          <w:numId w:val="32"/>
        </w:numPr>
        <w:spacing w:before="60" w:after="60" w:line="300" w:lineRule="auto"/>
        <w:ind w:left="630"/>
      </w:pPr>
      <w:r>
        <w:t>Làm sắc nét</w:t>
      </w:r>
    </w:p>
    <w:p w14:paraId="5F07863C" w14:textId="77777777" w:rsidR="00F35E3D" w:rsidRDefault="00F35E3D" w:rsidP="00044325">
      <w:pPr>
        <w:numPr>
          <w:ilvl w:val="0"/>
          <w:numId w:val="32"/>
        </w:numPr>
        <w:spacing w:before="60" w:after="60" w:line="300" w:lineRule="auto"/>
        <w:ind w:left="630"/>
      </w:pPr>
      <w:r>
        <w:t>Làm mịn</w:t>
      </w:r>
    </w:p>
    <w:p w14:paraId="3EB5961F" w14:textId="3DD4B7AA" w:rsidR="00F35E3D" w:rsidRDefault="00F35E3D" w:rsidP="00044325">
      <w:pPr>
        <w:numPr>
          <w:ilvl w:val="0"/>
          <w:numId w:val="32"/>
        </w:numPr>
        <w:spacing w:before="60" w:after="60" w:line="300" w:lineRule="auto"/>
        <w:ind w:left="630"/>
      </w:pPr>
      <w:r>
        <w:t>Tăng giảm độ</w:t>
      </w:r>
      <w:r w:rsidR="00D91D6C">
        <w:t xml:space="preserve"> sá</w:t>
      </w:r>
      <w:r>
        <w:t>ng</w:t>
      </w:r>
    </w:p>
    <w:p w14:paraId="574CF36F" w14:textId="77777777" w:rsidR="00F35E3D" w:rsidRDefault="00F35E3D" w:rsidP="00044325">
      <w:pPr>
        <w:numPr>
          <w:ilvl w:val="0"/>
          <w:numId w:val="32"/>
        </w:numPr>
        <w:spacing w:before="60" w:after="60" w:line="300" w:lineRule="auto"/>
        <w:ind w:left="630"/>
      </w:pPr>
      <w:r>
        <w:t>Tăng tương phản</w:t>
      </w:r>
    </w:p>
    <w:p w14:paraId="3E23D0CD" w14:textId="77777777" w:rsidR="00F35E3D" w:rsidRDefault="00F35E3D" w:rsidP="00044325">
      <w:pPr>
        <w:numPr>
          <w:ilvl w:val="0"/>
          <w:numId w:val="32"/>
        </w:numPr>
        <w:spacing w:before="60" w:after="60" w:line="300" w:lineRule="auto"/>
        <w:ind w:left="630"/>
      </w:pPr>
      <w:r>
        <w:t>Tăng kích thước ảnh</w:t>
      </w:r>
    </w:p>
    <w:p w14:paraId="7F0E1C64" w14:textId="52CE6E6F" w:rsidR="00F35E3D" w:rsidRDefault="00F35E3D" w:rsidP="00044325">
      <w:pPr>
        <w:numPr>
          <w:ilvl w:val="0"/>
          <w:numId w:val="32"/>
        </w:numPr>
        <w:spacing w:before="60" w:after="60" w:line="300" w:lineRule="auto"/>
        <w:ind w:left="630"/>
      </w:pPr>
      <w:r>
        <w:t>Crop ảnh</w:t>
      </w:r>
    </w:p>
    <w:p w14:paraId="546F88F1" w14:textId="313DF83C" w:rsidR="00F35E3D" w:rsidRDefault="00F35E3D" w:rsidP="00044325">
      <w:pPr>
        <w:spacing w:before="60" w:after="60" w:line="300" w:lineRule="auto"/>
      </w:pPr>
      <w:r>
        <w:t>Yêu cầu phi chức năng</w:t>
      </w:r>
    </w:p>
    <w:p w14:paraId="43EA1CEE" w14:textId="77777777" w:rsidR="00F35E3D" w:rsidRPr="00A35D12" w:rsidRDefault="00F35E3D" w:rsidP="00044325">
      <w:pPr>
        <w:pStyle w:val="ListParagraph"/>
        <w:numPr>
          <w:ilvl w:val="0"/>
          <w:numId w:val="32"/>
        </w:numPr>
        <w:spacing w:before="60" w:after="60" w:line="300" w:lineRule="auto"/>
        <w:ind w:left="567"/>
      </w:pPr>
      <w:r w:rsidRPr="00A35D12">
        <w:t xml:space="preserve">Thanh menu thật đơn giản. </w:t>
      </w:r>
    </w:p>
    <w:p w14:paraId="1F2FF0B2" w14:textId="77817202" w:rsidR="00F35E3D" w:rsidRDefault="00F35E3D" w:rsidP="00044325">
      <w:pPr>
        <w:pStyle w:val="ListParagraph"/>
        <w:numPr>
          <w:ilvl w:val="0"/>
          <w:numId w:val="32"/>
        </w:numPr>
        <w:spacing w:before="60" w:after="60" w:line="300" w:lineRule="auto"/>
        <w:ind w:left="567"/>
      </w:pPr>
      <w:r w:rsidRPr="00A35D12">
        <w:t>Font chữ đơn giản, dễ nhìn, màu sắ</w:t>
      </w:r>
      <w:r>
        <w:t>c hài hòa.</w:t>
      </w:r>
    </w:p>
    <w:p w14:paraId="5B6412F3" w14:textId="77777777" w:rsidR="00F35E3D" w:rsidRPr="001A202A" w:rsidRDefault="00F35E3D" w:rsidP="00044325">
      <w:pPr>
        <w:pStyle w:val="Heading2"/>
        <w:spacing w:before="60" w:after="60" w:line="300" w:lineRule="auto"/>
      </w:pPr>
      <w:bookmarkStart w:id="72" w:name="_Toc73019719"/>
      <w:bookmarkStart w:id="73" w:name="_Toc104914585"/>
      <w:r w:rsidRPr="001A202A">
        <w:t>Ngôn ngữ lập trình</w:t>
      </w:r>
      <w:bookmarkEnd w:id="72"/>
      <w:r>
        <w:t xml:space="preserve"> và các thư viện hỗ trợ</w:t>
      </w:r>
      <w:bookmarkEnd w:id="73"/>
    </w:p>
    <w:p w14:paraId="2937E067" w14:textId="77777777" w:rsidR="00F35E3D" w:rsidRPr="001A202A" w:rsidRDefault="00F35E3D" w:rsidP="00044325">
      <w:pPr>
        <w:spacing w:before="60" w:after="60" w:line="300" w:lineRule="auto"/>
        <w:ind w:left="284"/>
      </w:pPr>
      <w:r w:rsidRPr="001A202A">
        <w:t xml:space="preserve">Trong phạm vi đồ án này, chúng em sử dụng ngôn ngữ lập trình </w:t>
      </w:r>
      <w:r w:rsidRPr="00295A5D">
        <w:rPr>
          <w:bCs/>
        </w:rPr>
        <w:t xml:space="preserve">Python </w:t>
      </w:r>
      <w:r w:rsidRPr="001A202A">
        <w:t>phiên bản 3.7.</w:t>
      </w:r>
    </w:p>
    <w:p w14:paraId="5FA88703" w14:textId="77777777" w:rsidR="00F35E3D" w:rsidRPr="001A202A" w:rsidRDefault="00F35E3D" w:rsidP="00044325">
      <w:pPr>
        <w:spacing w:before="60" w:after="60" w:line="300" w:lineRule="auto"/>
      </w:pPr>
      <w:bookmarkStart w:id="74" w:name="_Toc73019720"/>
      <w:r w:rsidRPr="001A202A">
        <w:t>Các thư viện hỗ trợ:</w:t>
      </w:r>
      <w:bookmarkEnd w:id="74"/>
    </w:p>
    <w:p w14:paraId="5F5075C0" w14:textId="0F7EF4E1" w:rsidR="00F35E3D" w:rsidRPr="00942DDF" w:rsidRDefault="00F35E3D" w:rsidP="00044325">
      <w:pPr>
        <w:pStyle w:val="ListParagraph"/>
        <w:numPr>
          <w:ilvl w:val="0"/>
          <w:numId w:val="37"/>
        </w:numPr>
        <w:spacing w:before="60" w:after="60" w:line="300" w:lineRule="auto"/>
        <w:rPr>
          <w:i/>
        </w:rPr>
      </w:pPr>
      <w:r w:rsidRPr="001A202A">
        <w:t>Opencv (Open Computer Vision)</w:t>
      </w:r>
      <w:r w:rsidRPr="00942DDF">
        <w:rPr>
          <w:b/>
        </w:rPr>
        <w:t xml:space="preserve">: </w:t>
      </w:r>
      <w:r w:rsidRPr="00295A5D">
        <w:t>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w:t>
      </w:r>
    </w:p>
    <w:p w14:paraId="2EDEED3A" w14:textId="77777777" w:rsidR="00F35E3D" w:rsidRPr="001A202A" w:rsidRDefault="00F35E3D" w:rsidP="00044325">
      <w:pPr>
        <w:numPr>
          <w:ilvl w:val="0"/>
          <w:numId w:val="34"/>
        </w:numPr>
        <w:spacing w:before="60" w:after="60" w:line="300" w:lineRule="auto"/>
        <w:ind w:left="644"/>
        <w:rPr>
          <w:b/>
          <w:bCs/>
        </w:rPr>
      </w:pPr>
      <w:r w:rsidRPr="00295A5D">
        <w:rPr>
          <w:bCs/>
        </w:rPr>
        <w:t>Numpy</w:t>
      </w:r>
      <w:r w:rsidRPr="00295A5D">
        <w:t>:</w:t>
      </w:r>
      <w:r w:rsidRPr="001A202A">
        <w:t xml:space="preserve"> là một thư viện lõi phục vụ cho khoa học máy tính của Python, hỗ trợ cho việc tính toán các mảng nhiều chiều, có kích thước lớn với các hàm đã được tối ưu áp dụng lên các mảng nhiều chiều đó.</w:t>
      </w:r>
    </w:p>
    <w:p w14:paraId="571BAEDD" w14:textId="77777777" w:rsidR="00F35E3D" w:rsidRPr="001A202A" w:rsidRDefault="00F35E3D" w:rsidP="00044325">
      <w:pPr>
        <w:numPr>
          <w:ilvl w:val="0"/>
          <w:numId w:val="34"/>
        </w:numPr>
        <w:spacing w:before="60" w:after="60" w:line="300" w:lineRule="auto"/>
        <w:ind w:left="644"/>
      </w:pPr>
      <w:r w:rsidRPr="00295A5D">
        <w:rPr>
          <w:bCs/>
        </w:rPr>
        <w:t xml:space="preserve">Tensorflow: </w:t>
      </w:r>
      <w:r w:rsidRPr="00295A5D">
        <w:t>là</w:t>
      </w:r>
      <w:r w:rsidRPr="001A202A">
        <w:t xml:space="preserve">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w:t>
      </w:r>
    </w:p>
    <w:p w14:paraId="5C10291A" w14:textId="77777777" w:rsidR="00F35E3D" w:rsidRPr="001A202A" w:rsidRDefault="00F35E3D" w:rsidP="00044325">
      <w:pPr>
        <w:numPr>
          <w:ilvl w:val="0"/>
          <w:numId w:val="34"/>
        </w:numPr>
        <w:spacing w:before="60" w:after="60" w:line="300" w:lineRule="auto"/>
        <w:ind w:left="644"/>
        <w:rPr>
          <w:b/>
          <w:bCs/>
        </w:rPr>
      </w:pPr>
      <w:r w:rsidRPr="00295A5D">
        <w:rPr>
          <w:bCs/>
        </w:rPr>
        <w:lastRenderedPageBreak/>
        <w:t>Keras:</w:t>
      </w:r>
      <w:r w:rsidRPr="001A202A">
        <w:rPr>
          <w:b/>
          <w:bCs/>
        </w:rPr>
        <w:t xml:space="preserve"> </w:t>
      </w:r>
      <w:r w:rsidRPr="001A202A">
        <w:t>là một open source cho Neural Network được viết bởi ngôn ngữ Python. Nó là một library được phát triển vào năm 205 bởi Francois Chollet, là một kỹ sư nghiên cứu Deep Learning. Phần backend của keras thường là Tensorflow</w:t>
      </w:r>
    </w:p>
    <w:p w14:paraId="3E08AD53" w14:textId="77777777" w:rsidR="00F35E3D" w:rsidRPr="00295A5D" w:rsidRDefault="00F35E3D" w:rsidP="00044325">
      <w:pPr>
        <w:numPr>
          <w:ilvl w:val="0"/>
          <w:numId w:val="34"/>
        </w:numPr>
        <w:spacing w:before="60" w:after="60" w:line="300" w:lineRule="auto"/>
        <w:ind w:left="644"/>
        <w:rPr>
          <w:bCs/>
        </w:rPr>
      </w:pPr>
      <w:r w:rsidRPr="00295A5D">
        <w:rPr>
          <w:bCs/>
        </w:rPr>
        <w:t xml:space="preserve">Matplotlib: </w:t>
      </w:r>
      <w:r w:rsidRPr="00295A5D">
        <w:t>Sử dụng để vẽ biểu đồ histogram.</w:t>
      </w:r>
    </w:p>
    <w:p w14:paraId="6DEE24CA" w14:textId="4C5E9DC7" w:rsidR="00F35E3D" w:rsidRPr="00F35E3D" w:rsidRDefault="00F35E3D" w:rsidP="00044325">
      <w:pPr>
        <w:numPr>
          <w:ilvl w:val="0"/>
          <w:numId w:val="35"/>
        </w:numPr>
        <w:spacing w:before="60" w:after="60" w:line="300" w:lineRule="auto"/>
        <w:ind w:left="644"/>
      </w:pPr>
      <w:r w:rsidRPr="00295A5D">
        <w:t>PyQt5:</w:t>
      </w:r>
      <w:r w:rsidRPr="001A202A">
        <w:t xml:space="preserve"> Giao diện chính của chương trình được xây dựng bằng thư viện PyQt5 của python. </w:t>
      </w:r>
      <w:r w:rsidRPr="001A202A">
        <w:rPr>
          <w:color w:val="000000"/>
          <w:shd w:val="clear" w:color="auto" w:fill="FFFFFF"/>
        </w:rPr>
        <w:t>PyQt5 là một thư viện của Python cho phép tạo GUI với framework Qt5, cho phép xây dựn giao diện desktop app trên python, có thể tinh chỉnh các thuộc tính bằng stylesheet tương tự như css ở trên web.</w:t>
      </w:r>
    </w:p>
    <w:p w14:paraId="64D7C790" w14:textId="611E6875" w:rsidR="00F35E3D" w:rsidRDefault="00F35E3D" w:rsidP="00044325">
      <w:pPr>
        <w:pStyle w:val="Heading2"/>
        <w:spacing w:before="60" w:after="60" w:line="300" w:lineRule="auto"/>
      </w:pPr>
      <w:bookmarkStart w:id="75" w:name="_Toc104914586"/>
      <w:r>
        <w:t>Phân tích</w:t>
      </w:r>
      <w:bookmarkEnd w:id="75"/>
    </w:p>
    <w:p w14:paraId="669A2DCA" w14:textId="6D75A6FE" w:rsidR="00F35E3D" w:rsidRDefault="00F35E3D" w:rsidP="00044325">
      <w:pPr>
        <w:pStyle w:val="Heading3"/>
        <w:spacing w:before="60" w:after="60" w:line="300" w:lineRule="auto"/>
      </w:pPr>
      <w:bookmarkStart w:id="76" w:name="_Toc104914587"/>
      <w:r>
        <w:t>Biểu đồ Usecase</w:t>
      </w:r>
      <w:bookmarkEnd w:id="76"/>
    </w:p>
    <w:p w14:paraId="4D2845B5" w14:textId="77777777" w:rsidR="005D365C" w:rsidRDefault="00F35E3D" w:rsidP="00044325">
      <w:pPr>
        <w:keepNext/>
        <w:spacing w:before="60" w:after="60" w:line="300" w:lineRule="auto"/>
        <w:jc w:val="center"/>
      </w:pPr>
      <w:r w:rsidRPr="00F35E3D">
        <w:rPr>
          <w:noProof/>
        </w:rPr>
        <w:drawing>
          <wp:inline distT="0" distB="0" distL="0" distR="0" wp14:anchorId="34079C51" wp14:editId="23049DCE">
            <wp:extent cx="3741744" cy="4648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1744" cy="4648603"/>
                    </a:xfrm>
                    <a:prstGeom prst="rect">
                      <a:avLst/>
                    </a:prstGeom>
                  </pic:spPr>
                </pic:pic>
              </a:graphicData>
            </a:graphic>
          </wp:inline>
        </w:drawing>
      </w:r>
    </w:p>
    <w:p w14:paraId="55945EB4" w14:textId="7A41B448" w:rsidR="00F35E3D" w:rsidRPr="00044325" w:rsidRDefault="005D365C" w:rsidP="00044325">
      <w:pPr>
        <w:pStyle w:val="Caption"/>
        <w:spacing w:before="60" w:after="60" w:line="300" w:lineRule="auto"/>
        <w:rPr>
          <w:b w:val="0"/>
        </w:rPr>
      </w:pPr>
      <w:bookmarkStart w:id="77" w:name="_Toc104914622"/>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2</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1</w:t>
      </w:r>
      <w:r w:rsidR="005B5397" w:rsidRPr="00044325">
        <w:rPr>
          <w:b w:val="0"/>
          <w:noProof/>
        </w:rPr>
        <w:fldChar w:fldCharType="end"/>
      </w:r>
      <w:r w:rsidRPr="00044325">
        <w:rPr>
          <w:b w:val="0"/>
        </w:rPr>
        <w:t xml:space="preserve"> Biểu đồ usecase</w:t>
      </w:r>
      <w:bookmarkEnd w:id="77"/>
    </w:p>
    <w:p w14:paraId="6E37A56C" w14:textId="50270AC7" w:rsidR="00F35E3D" w:rsidRDefault="00F35E3D" w:rsidP="00044325">
      <w:pPr>
        <w:pStyle w:val="Heading3"/>
        <w:spacing w:before="60" w:after="60" w:line="300" w:lineRule="auto"/>
      </w:pPr>
      <w:bookmarkStart w:id="78" w:name="_Toc104914588"/>
      <w:r>
        <w:t>Đặc tả usecase</w:t>
      </w:r>
      <w:bookmarkEnd w:id="78"/>
    </w:p>
    <w:p w14:paraId="6106C08A" w14:textId="44D37F11" w:rsidR="003627A7" w:rsidRPr="00044325" w:rsidRDefault="003627A7" w:rsidP="00044325">
      <w:pPr>
        <w:pStyle w:val="Caption"/>
        <w:keepNext/>
        <w:spacing w:before="60" w:after="60" w:line="300" w:lineRule="auto"/>
        <w:rPr>
          <w:b w:val="0"/>
        </w:rPr>
      </w:pPr>
      <w:bookmarkStart w:id="79" w:name="_Toc104914628"/>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 xml:space="preserve"> Đặc tả usecase mở ảnh</w:t>
      </w:r>
      <w:bookmarkEnd w:id="79"/>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F35E3D" w:rsidRPr="00CE0514" w14:paraId="3F27F0EC" w14:textId="77777777" w:rsidTr="00F35E3D">
        <w:trPr>
          <w:trHeight w:val="741"/>
        </w:trPr>
        <w:tc>
          <w:tcPr>
            <w:tcW w:w="1380" w:type="dxa"/>
          </w:tcPr>
          <w:p w14:paraId="5E821CBD" w14:textId="77777777" w:rsidR="00F35E3D" w:rsidRPr="00A35D12" w:rsidRDefault="00F35E3D" w:rsidP="00044325">
            <w:pPr>
              <w:pStyle w:val="TableParagraph"/>
              <w:spacing w:before="60" w:after="60" w:line="300" w:lineRule="auto"/>
              <w:rPr>
                <w:b/>
                <w:sz w:val="26"/>
                <w:szCs w:val="26"/>
              </w:rPr>
            </w:pPr>
            <w:r w:rsidRPr="00A35D12">
              <w:rPr>
                <w:b/>
                <w:sz w:val="26"/>
                <w:szCs w:val="26"/>
              </w:rPr>
              <w:t>Tên ca sử</w:t>
            </w:r>
          </w:p>
          <w:p w14:paraId="40955CEC" w14:textId="77777777" w:rsidR="00F35E3D" w:rsidRPr="00A35D12" w:rsidRDefault="00F35E3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3D1A908B" w14:textId="7345CEFB" w:rsidR="00F35E3D" w:rsidRPr="00784EFF" w:rsidRDefault="00F35E3D" w:rsidP="00044325">
            <w:pPr>
              <w:pStyle w:val="TableParagraph"/>
              <w:spacing w:before="60" w:after="60" w:line="300" w:lineRule="auto"/>
              <w:rPr>
                <w:sz w:val="26"/>
                <w:szCs w:val="26"/>
              </w:rPr>
            </w:pPr>
            <w:r w:rsidRPr="00A35D12">
              <w:rPr>
                <w:sz w:val="26"/>
                <w:szCs w:val="26"/>
              </w:rPr>
              <w:t xml:space="preserve">Ca sử </w:t>
            </w:r>
            <w:r w:rsidR="004F00C7" w:rsidRPr="00784EFF">
              <w:rPr>
                <w:sz w:val="26"/>
                <w:szCs w:val="26"/>
              </w:rPr>
              <w:t xml:space="preserve">dụng </w:t>
            </w:r>
            <w:r w:rsidRPr="00784EFF">
              <w:rPr>
                <w:sz w:val="26"/>
                <w:szCs w:val="26"/>
              </w:rPr>
              <w:t>mở ảnh</w:t>
            </w:r>
          </w:p>
        </w:tc>
      </w:tr>
      <w:tr w:rsidR="00F35E3D" w:rsidRPr="00A35D12" w14:paraId="2B2E4F23" w14:textId="77777777" w:rsidTr="00F35E3D">
        <w:trPr>
          <w:trHeight w:val="510"/>
        </w:trPr>
        <w:tc>
          <w:tcPr>
            <w:tcW w:w="1380" w:type="dxa"/>
          </w:tcPr>
          <w:p w14:paraId="7A52720F" w14:textId="77777777" w:rsidR="00F35E3D" w:rsidRPr="00A35D12" w:rsidRDefault="00F35E3D" w:rsidP="00044325">
            <w:pPr>
              <w:pStyle w:val="TableParagraph"/>
              <w:spacing w:before="60" w:after="60" w:line="300" w:lineRule="auto"/>
              <w:rPr>
                <w:b/>
                <w:sz w:val="26"/>
                <w:szCs w:val="26"/>
              </w:rPr>
            </w:pPr>
            <w:r w:rsidRPr="00A35D12">
              <w:rPr>
                <w:b/>
                <w:sz w:val="26"/>
                <w:szCs w:val="26"/>
              </w:rPr>
              <w:lastRenderedPageBreak/>
              <w:t>Tác nhân</w:t>
            </w:r>
          </w:p>
        </w:tc>
        <w:tc>
          <w:tcPr>
            <w:tcW w:w="7540" w:type="dxa"/>
            <w:gridSpan w:val="3"/>
          </w:tcPr>
          <w:p w14:paraId="47EEB1F8" w14:textId="77777777" w:rsidR="00F35E3D" w:rsidRPr="00A35D12" w:rsidRDefault="00F35E3D" w:rsidP="00044325">
            <w:pPr>
              <w:pStyle w:val="TableParagraph"/>
              <w:spacing w:before="60" w:after="60" w:line="300" w:lineRule="auto"/>
              <w:rPr>
                <w:sz w:val="26"/>
                <w:szCs w:val="26"/>
              </w:rPr>
            </w:pPr>
            <w:r w:rsidRPr="00A35D12">
              <w:rPr>
                <w:sz w:val="26"/>
                <w:szCs w:val="26"/>
              </w:rPr>
              <w:t>Người dùng</w:t>
            </w:r>
          </w:p>
        </w:tc>
      </w:tr>
      <w:tr w:rsidR="00F35E3D" w:rsidRPr="00CE0514" w14:paraId="77250366" w14:textId="77777777" w:rsidTr="00F35E3D">
        <w:trPr>
          <w:trHeight w:val="510"/>
        </w:trPr>
        <w:tc>
          <w:tcPr>
            <w:tcW w:w="1380" w:type="dxa"/>
          </w:tcPr>
          <w:p w14:paraId="2A9EB59A" w14:textId="77777777" w:rsidR="00F35E3D" w:rsidRPr="00A35D12" w:rsidRDefault="00F35E3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25A99E27" w14:textId="4264BFD4" w:rsidR="00F35E3D" w:rsidRPr="00784EFF" w:rsidRDefault="00F35E3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mở ảnh</w:t>
            </w:r>
          </w:p>
        </w:tc>
      </w:tr>
      <w:tr w:rsidR="00F35E3D" w:rsidRPr="00A35D12" w14:paraId="792317DC" w14:textId="77777777" w:rsidTr="00F35E3D">
        <w:trPr>
          <w:trHeight w:val="607"/>
        </w:trPr>
        <w:tc>
          <w:tcPr>
            <w:tcW w:w="1380" w:type="dxa"/>
            <w:vMerge w:val="restart"/>
          </w:tcPr>
          <w:p w14:paraId="620059F6" w14:textId="77777777" w:rsidR="00F35E3D" w:rsidRPr="00A35D12" w:rsidRDefault="00F35E3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42882096" w14:textId="77777777" w:rsidR="00F35E3D" w:rsidRPr="00A35D12" w:rsidRDefault="00F35E3D" w:rsidP="00044325">
            <w:pPr>
              <w:pStyle w:val="TableParagraph"/>
              <w:spacing w:before="60" w:after="60" w:line="300" w:lineRule="auto"/>
              <w:ind w:left="0"/>
              <w:rPr>
                <w:sz w:val="26"/>
                <w:szCs w:val="26"/>
              </w:rPr>
            </w:pPr>
          </w:p>
        </w:tc>
        <w:tc>
          <w:tcPr>
            <w:tcW w:w="3241" w:type="dxa"/>
          </w:tcPr>
          <w:p w14:paraId="7B56FBBF" w14:textId="77777777" w:rsidR="00F35E3D" w:rsidRPr="00A35D12" w:rsidRDefault="00F35E3D" w:rsidP="00044325">
            <w:pPr>
              <w:pStyle w:val="TableParagraph"/>
              <w:spacing w:before="60" w:after="60" w:line="300" w:lineRule="auto"/>
              <w:rPr>
                <w:b/>
                <w:sz w:val="26"/>
                <w:szCs w:val="26"/>
              </w:rPr>
            </w:pPr>
            <w:r w:rsidRPr="00A35D12">
              <w:rPr>
                <w:b/>
                <w:sz w:val="26"/>
                <w:szCs w:val="26"/>
              </w:rPr>
              <w:t>Tác nhân</w:t>
            </w:r>
          </w:p>
        </w:tc>
        <w:tc>
          <w:tcPr>
            <w:tcW w:w="3944" w:type="dxa"/>
          </w:tcPr>
          <w:p w14:paraId="5304C5BF" w14:textId="77777777" w:rsidR="00F35E3D" w:rsidRPr="00A35D12" w:rsidRDefault="00F35E3D" w:rsidP="00044325">
            <w:pPr>
              <w:pStyle w:val="TableParagraph"/>
              <w:spacing w:before="60" w:after="60" w:line="300" w:lineRule="auto"/>
              <w:rPr>
                <w:b/>
                <w:sz w:val="26"/>
                <w:szCs w:val="26"/>
              </w:rPr>
            </w:pPr>
            <w:r w:rsidRPr="00A35D12">
              <w:rPr>
                <w:b/>
                <w:sz w:val="26"/>
                <w:szCs w:val="26"/>
              </w:rPr>
              <w:t>Hệ thống phản hồi</w:t>
            </w:r>
          </w:p>
        </w:tc>
      </w:tr>
      <w:tr w:rsidR="00F35E3D" w:rsidRPr="00CE0514" w14:paraId="5DFD97CD" w14:textId="77777777" w:rsidTr="00F35E3D">
        <w:trPr>
          <w:trHeight w:val="741"/>
        </w:trPr>
        <w:tc>
          <w:tcPr>
            <w:tcW w:w="1380" w:type="dxa"/>
            <w:vMerge/>
            <w:tcBorders>
              <w:top w:val="nil"/>
            </w:tcBorders>
          </w:tcPr>
          <w:p w14:paraId="52574D34" w14:textId="77777777" w:rsidR="00F35E3D" w:rsidRPr="00A35D12" w:rsidRDefault="00F35E3D" w:rsidP="00044325">
            <w:pPr>
              <w:spacing w:before="60" w:after="60" w:line="300" w:lineRule="auto"/>
            </w:pPr>
          </w:p>
        </w:tc>
        <w:tc>
          <w:tcPr>
            <w:tcW w:w="355" w:type="dxa"/>
          </w:tcPr>
          <w:p w14:paraId="7A39AE83"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29A61B5C" w14:textId="29DAA450" w:rsidR="00F35E3D" w:rsidRPr="00784EFF" w:rsidRDefault="00F35E3D" w:rsidP="00044325">
            <w:pPr>
              <w:pStyle w:val="TableParagraph"/>
              <w:spacing w:before="60" w:after="60" w:line="300" w:lineRule="auto"/>
              <w:rPr>
                <w:sz w:val="26"/>
                <w:szCs w:val="26"/>
              </w:rPr>
            </w:pPr>
            <w:r w:rsidRPr="00A35D12">
              <w:rPr>
                <w:sz w:val="26"/>
                <w:szCs w:val="26"/>
              </w:rPr>
              <w:t xml:space="preserve">Chọn chức năng </w:t>
            </w:r>
            <w:r w:rsidRPr="00784EFF">
              <w:rPr>
                <w:sz w:val="26"/>
                <w:szCs w:val="26"/>
              </w:rPr>
              <w:t>mở ảnh</w:t>
            </w:r>
          </w:p>
        </w:tc>
        <w:tc>
          <w:tcPr>
            <w:tcW w:w="3944" w:type="dxa"/>
          </w:tcPr>
          <w:p w14:paraId="64745569" w14:textId="77777777" w:rsidR="00F35E3D" w:rsidRPr="00A35D12" w:rsidRDefault="00F35E3D" w:rsidP="00044325">
            <w:pPr>
              <w:pStyle w:val="TableParagraph"/>
              <w:spacing w:before="60" w:after="60" w:line="300" w:lineRule="auto"/>
              <w:ind w:left="0"/>
              <w:rPr>
                <w:sz w:val="26"/>
                <w:szCs w:val="26"/>
              </w:rPr>
            </w:pPr>
          </w:p>
        </w:tc>
      </w:tr>
      <w:tr w:rsidR="00F35E3D" w:rsidRPr="00CE0514" w14:paraId="3EA2A553" w14:textId="77777777" w:rsidTr="00F35E3D">
        <w:trPr>
          <w:trHeight w:val="371"/>
        </w:trPr>
        <w:tc>
          <w:tcPr>
            <w:tcW w:w="1380" w:type="dxa"/>
            <w:vMerge/>
            <w:tcBorders>
              <w:top w:val="nil"/>
            </w:tcBorders>
          </w:tcPr>
          <w:p w14:paraId="64B57A92" w14:textId="77777777" w:rsidR="00F35E3D" w:rsidRPr="00784EFF" w:rsidRDefault="00F35E3D" w:rsidP="00044325">
            <w:pPr>
              <w:spacing w:before="60" w:after="60" w:line="300" w:lineRule="auto"/>
              <w:rPr>
                <w:lang w:val="vi"/>
              </w:rPr>
            </w:pPr>
          </w:p>
        </w:tc>
        <w:tc>
          <w:tcPr>
            <w:tcW w:w="355" w:type="dxa"/>
          </w:tcPr>
          <w:p w14:paraId="212C30D9"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2</w:t>
            </w:r>
          </w:p>
        </w:tc>
        <w:tc>
          <w:tcPr>
            <w:tcW w:w="3241" w:type="dxa"/>
          </w:tcPr>
          <w:p w14:paraId="375AA756" w14:textId="77777777" w:rsidR="00F35E3D" w:rsidRPr="00A35D12" w:rsidRDefault="00F35E3D" w:rsidP="00044325">
            <w:pPr>
              <w:pStyle w:val="TableParagraph"/>
              <w:spacing w:before="60" w:after="60" w:line="300" w:lineRule="auto"/>
              <w:ind w:left="0"/>
              <w:rPr>
                <w:sz w:val="26"/>
                <w:szCs w:val="26"/>
              </w:rPr>
            </w:pPr>
          </w:p>
        </w:tc>
        <w:tc>
          <w:tcPr>
            <w:tcW w:w="3944" w:type="dxa"/>
          </w:tcPr>
          <w:p w14:paraId="2BD2520E" w14:textId="36E8610C" w:rsidR="00F35E3D" w:rsidRPr="00784EFF" w:rsidRDefault="00F35E3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w:t>
            </w:r>
          </w:p>
        </w:tc>
      </w:tr>
      <w:tr w:rsidR="00F35E3D" w:rsidRPr="00CE0514" w14:paraId="5EBDD112" w14:textId="77777777" w:rsidTr="00F35E3D">
        <w:trPr>
          <w:trHeight w:val="369"/>
        </w:trPr>
        <w:tc>
          <w:tcPr>
            <w:tcW w:w="1380" w:type="dxa"/>
            <w:vMerge/>
            <w:tcBorders>
              <w:top w:val="nil"/>
            </w:tcBorders>
          </w:tcPr>
          <w:p w14:paraId="00AD2A83" w14:textId="77777777" w:rsidR="00F35E3D" w:rsidRPr="00784EFF" w:rsidRDefault="00F35E3D" w:rsidP="00044325">
            <w:pPr>
              <w:spacing w:before="60" w:after="60" w:line="300" w:lineRule="auto"/>
              <w:rPr>
                <w:lang w:val="vi"/>
              </w:rPr>
            </w:pPr>
          </w:p>
        </w:tc>
        <w:tc>
          <w:tcPr>
            <w:tcW w:w="355" w:type="dxa"/>
          </w:tcPr>
          <w:p w14:paraId="0E449066"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3</w:t>
            </w:r>
          </w:p>
        </w:tc>
        <w:tc>
          <w:tcPr>
            <w:tcW w:w="3241" w:type="dxa"/>
          </w:tcPr>
          <w:p w14:paraId="7764645B" w14:textId="02DFCAC0" w:rsidR="00F35E3D" w:rsidRPr="00784EFF" w:rsidRDefault="00F35E3D" w:rsidP="00044325">
            <w:pPr>
              <w:pStyle w:val="TableParagraph"/>
              <w:spacing w:before="60" w:after="60" w:line="300" w:lineRule="auto"/>
              <w:rPr>
                <w:sz w:val="26"/>
                <w:szCs w:val="26"/>
              </w:rPr>
            </w:pPr>
            <w:r w:rsidRPr="00784EFF">
              <w:rPr>
                <w:sz w:val="26"/>
                <w:szCs w:val="26"/>
              </w:rPr>
              <w:t>Chọn ảnh cần xử lý</w:t>
            </w:r>
          </w:p>
        </w:tc>
        <w:tc>
          <w:tcPr>
            <w:tcW w:w="3944" w:type="dxa"/>
          </w:tcPr>
          <w:p w14:paraId="616AF174" w14:textId="77777777" w:rsidR="00F35E3D" w:rsidRPr="00A35D12" w:rsidRDefault="00F35E3D" w:rsidP="00044325">
            <w:pPr>
              <w:pStyle w:val="TableParagraph"/>
              <w:spacing w:before="60" w:after="60" w:line="300" w:lineRule="auto"/>
              <w:ind w:left="0"/>
              <w:rPr>
                <w:sz w:val="26"/>
                <w:szCs w:val="26"/>
              </w:rPr>
            </w:pPr>
          </w:p>
        </w:tc>
      </w:tr>
      <w:tr w:rsidR="00F35E3D" w:rsidRPr="00A35D12" w14:paraId="53659345" w14:textId="77777777" w:rsidTr="00F35E3D">
        <w:trPr>
          <w:trHeight w:val="378"/>
        </w:trPr>
        <w:tc>
          <w:tcPr>
            <w:tcW w:w="1380" w:type="dxa"/>
            <w:vMerge/>
            <w:tcBorders>
              <w:top w:val="nil"/>
            </w:tcBorders>
          </w:tcPr>
          <w:p w14:paraId="330A88E4" w14:textId="77777777" w:rsidR="00F35E3D" w:rsidRPr="00784EFF" w:rsidRDefault="00F35E3D" w:rsidP="00044325">
            <w:pPr>
              <w:spacing w:before="60" w:after="60" w:line="300" w:lineRule="auto"/>
              <w:rPr>
                <w:lang w:val="vi"/>
              </w:rPr>
            </w:pPr>
          </w:p>
        </w:tc>
        <w:tc>
          <w:tcPr>
            <w:tcW w:w="355" w:type="dxa"/>
          </w:tcPr>
          <w:p w14:paraId="36325524"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4</w:t>
            </w:r>
          </w:p>
        </w:tc>
        <w:tc>
          <w:tcPr>
            <w:tcW w:w="3241" w:type="dxa"/>
          </w:tcPr>
          <w:p w14:paraId="43F91667" w14:textId="47601C94" w:rsidR="00F35E3D" w:rsidRPr="00F35E3D" w:rsidRDefault="00F35E3D" w:rsidP="00044325">
            <w:pPr>
              <w:pStyle w:val="TableParagraph"/>
              <w:spacing w:before="60" w:after="60" w:line="300" w:lineRule="auto"/>
              <w:rPr>
                <w:sz w:val="26"/>
                <w:szCs w:val="26"/>
                <w:lang w:val="en-US"/>
              </w:rPr>
            </w:pPr>
            <w:r w:rsidRPr="00A35D12">
              <w:rPr>
                <w:sz w:val="26"/>
                <w:szCs w:val="26"/>
              </w:rPr>
              <w:t xml:space="preserve">Nhấn nút </w:t>
            </w:r>
            <w:r>
              <w:rPr>
                <w:sz w:val="26"/>
                <w:szCs w:val="26"/>
                <w:lang w:val="en-US"/>
              </w:rPr>
              <w:t>“Open”</w:t>
            </w:r>
          </w:p>
        </w:tc>
        <w:tc>
          <w:tcPr>
            <w:tcW w:w="3944" w:type="dxa"/>
          </w:tcPr>
          <w:p w14:paraId="45DD3C78" w14:textId="77777777" w:rsidR="00F35E3D" w:rsidRPr="00A35D12" w:rsidRDefault="00F35E3D" w:rsidP="00044325">
            <w:pPr>
              <w:pStyle w:val="TableParagraph"/>
              <w:spacing w:before="60" w:after="60" w:line="300" w:lineRule="auto"/>
              <w:ind w:left="0"/>
              <w:rPr>
                <w:sz w:val="26"/>
                <w:szCs w:val="26"/>
              </w:rPr>
            </w:pPr>
          </w:p>
        </w:tc>
      </w:tr>
      <w:tr w:rsidR="00F35E3D" w:rsidRPr="00CE0514" w14:paraId="58431EE5" w14:textId="77777777" w:rsidTr="00F35E3D">
        <w:trPr>
          <w:trHeight w:val="1480"/>
        </w:trPr>
        <w:tc>
          <w:tcPr>
            <w:tcW w:w="1380" w:type="dxa"/>
            <w:vMerge/>
            <w:tcBorders>
              <w:top w:val="nil"/>
            </w:tcBorders>
          </w:tcPr>
          <w:p w14:paraId="7ACFA96F" w14:textId="77777777" w:rsidR="00F35E3D" w:rsidRPr="00A35D12" w:rsidRDefault="00F35E3D" w:rsidP="00044325">
            <w:pPr>
              <w:spacing w:before="60" w:after="60" w:line="300" w:lineRule="auto"/>
            </w:pPr>
          </w:p>
        </w:tc>
        <w:tc>
          <w:tcPr>
            <w:tcW w:w="355" w:type="dxa"/>
            <w:vMerge w:val="restart"/>
          </w:tcPr>
          <w:p w14:paraId="0BA412B2"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5</w:t>
            </w:r>
          </w:p>
        </w:tc>
        <w:tc>
          <w:tcPr>
            <w:tcW w:w="3241" w:type="dxa"/>
            <w:vMerge w:val="restart"/>
          </w:tcPr>
          <w:p w14:paraId="306DE472" w14:textId="77777777" w:rsidR="00F35E3D" w:rsidRPr="00A35D12" w:rsidRDefault="00F35E3D" w:rsidP="00044325">
            <w:pPr>
              <w:pStyle w:val="TableParagraph"/>
              <w:spacing w:before="60" w:after="60" w:line="300" w:lineRule="auto"/>
              <w:ind w:left="0"/>
              <w:rPr>
                <w:sz w:val="26"/>
                <w:szCs w:val="26"/>
              </w:rPr>
            </w:pPr>
          </w:p>
        </w:tc>
        <w:tc>
          <w:tcPr>
            <w:tcW w:w="3944" w:type="dxa"/>
            <w:vMerge w:val="restart"/>
          </w:tcPr>
          <w:p w14:paraId="02E1C295" w14:textId="12891EE0" w:rsidR="00F35E3D" w:rsidRPr="00784EFF" w:rsidRDefault="00F35E3D" w:rsidP="00044325">
            <w:pPr>
              <w:pStyle w:val="TableParagraph"/>
              <w:spacing w:before="60" w:after="60" w:line="300" w:lineRule="auto"/>
              <w:ind w:right="99"/>
              <w:jc w:val="both"/>
              <w:rPr>
                <w:sz w:val="26"/>
                <w:szCs w:val="26"/>
              </w:rPr>
            </w:pPr>
            <w:r w:rsidRPr="00A35D12">
              <w:rPr>
                <w:sz w:val="26"/>
                <w:szCs w:val="26"/>
              </w:rPr>
              <w:t>Hệ</w:t>
            </w:r>
            <w:r w:rsidRPr="00A35D12">
              <w:rPr>
                <w:spacing w:val="-15"/>
                <w:sz w:val="26"/>
                <w:szCs w:val="26"/>
              </w:rPr>
              <w:t xml:space="preserve"> </w:t>
            </w:r>
            <w:r w:rsidRPr="00A35D12">
              <w:rPr>
                <w:sz w:val="26"/>
                <w:szCs w:val="26"/>
              </w:rPr>
              <w:t>thống</w:t>
            </w:r>
            <w:r w:rsidRPr="00A35D12">
              <w:rPr>
                <w:spacing w:val="-13"/>
                <w:sz w:val="26"/>
                <w:szCs w:val="26"/>
              </w:rPr>
              <w:t xml:space="preserve"> </w:t>
            </w:r>
            <w:r>
              <w:rPr>
                <w:sz w:val="26"/>
                <w:szCs w:val="26"/>
              </w:rPr>
              <w:t>xử lý mở ảnh, hiển thị ảnh lên giao diện.</w:t>
            </w:r>
          </w:p>
          <w:p w14:paraId="29F28773" w14:textId="0DF6DA0F" w:rsidR="00F35E3D" w:rsidRPr="00A35D12" w:rsidRDefault="00F35E3D" w:rsidP="00044325">
            <w:pPr>
              <w:pStyle w:val="TableParagraph"/>
              <w:spacing w:before="60" w:after="60" w:line="300" w:lineRule="auto"/>
              <w:ind w:right="97"/>
              <w:jc w:val="both"/>
              <w:rPr>
                <w:sz w:val="26"/>
                <w:szCs w:val="26"/>
              </w:rPr>
            </w:pPr>
          </w:p>
        </w:tc>
      </w:tr>
      <w:tr w:rsidR="00F35E3D" w:rsidRPr="00CE0514" w14:paraId="72BC9066" w14:textId="77777777" w:rsidTr="00F35E3D">
        <w:trPr>
          <w:trHeight w:val="552"/>
        </w:trPr>
        <w:tc>
          <w:tcPr>
            <w:tcW w:w="1380" w:type="dxa"/>
          </w:tcPr>
          <w:p w14:paraId="389EC3BE" w14:textId="427BF3C2" w:rsidR="00F35E3D" w:rsidRPr="00A35D12" w:rsidRDefault="00F35E3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3DC81675" w14:textId="77777777" w:rsidR="00F35E3D" w:rsidRPr="00A35D12" w:rsidRDefault="00F35E3D" w:rsidP="00044325">
            <w:pPr>
              <w:pStyle w:val="TableParagraph"/>
              <w:spacing w:before="60" w:after="60" w:line="300" w:lineRule="auto"/>
              <w:ind w:left="0"/>
              <w:rPr>
                <w:sz w:val="26"/>
                <w:szCs w:val="26"/>
              </w:rPr>
            </w:pPr>
          </w:p>
        </w:tc>
        <w:tc>
          <w:tcPr>
            <w:tcW w:w="3241" w:type="dxa"/>
            <w:vMerge/>
          </w:tcPr>
          <w:p w14:paraId="40125674" w14:textId="77777777" w:rsidR="00F35E3D" w:rsidRPr="00A35D12" w:rsidRDefault="00F35E3D" w:rsidP="00044325">
            <w:pPr>
              <w:pStyle w:val="TableParagraph"/>
              <w:spacing w:before="60" w:after="60" w:line="300" w:lineRule="auto"/>
              <w:ind w:left="0"/>
              <w:rPr>
                <w:sz w:val="26"/>
                <w:szCs w:val="26"/>
              </w:rPr>
            </w:pPr>
          </w:p>
        </w:tc>
        <w:tc>
          <w:tcPr>
            <w:tcW w:w="3944" w:type="dxa"/>
            <w:vMerge/>
          </w:tcPr>
          <w:p w14:paraId="1A8B72B7" w14:textId="2DE62DDE" w:rsidR="00F35E3D" w:rsidRPr="00A35D12" w:rsidRDefault="00F35E3D" w:rsidP="00044325">
            <w:pPr>
              <w:pStyle w:val="TableParagraph"/>
              <w:spacing w:before="60" w:after="60" w:line="300" w:lineRule="auto"/>
              <w:ind w:right="97"/>
              <w:jc w:val="both"/>
              <w:rPr>
                <w:sz w:val="26"/>
                <w:szCs w:val="26"/>
              </w:rPr>
            </w:pPr>
          </w:p>
        </w:tc>
      </w:tr>
      <w:tr w:rsidR="00F35E3D" w:rsidRPr="00A35D12" w14:paraId="12EADC74" w14:textId="77777777" w:rsidTr="00F35E3D">
        <w:trPr>
          <w:trHeight w:val="738"/>
        </w:trPr>
        <w:tc>
          <w:tcPr>
            <w:tcW w:w="1380" w:type="dxa"/>
          </w:tcPr>
          <w:p w14:paraId="46FC828E" w14:textId="77777777" w:rsidR="00F35E3D" w:rsidRPr="00A35D12" w:rsidRDefault="00F35E3D" w:rsidP="00044325">
            <w:pPr>
              <w:pStyle w:val="TableParagraph"/>
              <w:spacing w:before="60" w:after="60" w:line="300" w:lineRule="auto"/>
              <w:rPr>
                <w:b/>
                <w:sz w:val="26"/>
                <w:szCs w:val="26"/>
              </w:rPr>
            </w:pPr>
            <w:r w:rsidRPr="00A35D12">
              <w:rPr>
                <w:b/>
                <w:sz w:val="26"/>
                <w:szCs w:val="26"/>
              </w:rPr>
              <w:t>Điều kiện</w:t>
            </w:r>
          </w:p>
          <w:p w14:paraId="602951D5" w14:textId="77777777" w:rsidR="00F35E3D" w:rsidRPr="00A35D12" w:rsidRDefault="00F35E3D" w:rsidP="00044325">
            <w:pPr>
              <w:pStyle w:val="TableParagraph"/>
              <w:spacing w:before="60" w:after="60" w:line="300" w:lineRule="auto"/>
              <w:rPr>
                <w:b/>
                <w:sz w:val="26"/>
                <w:szCs w:val="26"/>
              </w:rPr>
            </w:pPr>
            <w:r w:rsidRPr="00A35D12">
              <w:rPr>
                <w:b/>
                <w:sz w:val="26"/>
                <w:szCs w:val="26"/>
              </w:rPr>
              <w:t>sau</w:t>
            </w:r>
          </w:p>
        </w:tc>
        <w:tc>
          <w:tcPr>
            <w:tcW w:w="7540" w:type="dxa"/>
            <w:gridSpan w:val="3"/>
          </w:tcPr>
          <w:p w14:paraId="2C3546D3" w14:textId="4A3F0BFD" w:rsidR="00F35E3D" w:rsidRPr="00A35D12" w:rsidRDefault="00F35E3D" w:rsidP="00044325">
            <w:pPr>
              <w:pStyle w:val="TableParagraph"/>
              <w:spacing w:before="60" w:after="60" w:line="300" w:lineRule="auto"/>
              <w:ind w:left="0"/>
              <w:rPr>
                <w:sz w:val="26"/>
                <w:szCs w:val="26"/>
              </w:rPr>
            </w:pPr>
          </w:p>
        </w:tc>
      </w:tr>
      <w:tr w:rsidR="00F35E3D" w:rsidRPr="00CE0514" w14:paraId="7B66721E" w14:textId="77777777" w:rsidTr="00F35E3D">
        <w:trPr>
          <w:trHeight w:val="986"/>
        </w:trPr>
        <w:tc>
          <w:tcPr>
            <w:tcW w:w="1380" w:type="dxa"/>
          </w:tcPr>
          <w:p w14:paraId="571812C6" w14:textId="77777777" w:rsidR="00F35E3D" w:rsidRPr="00A35D12" w:rsidRDefault="00F35E3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60BE30E4" w14:textId="77777777" w:rsidR="00F35E3D" w:rsidRPr="00A35D12" w:rsidRDefault="00F35E3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7E0B72F9" w14:textId="29A65506" w:rsidR="003627A7" w:rsidRPr="00044325" w:rsidRDefault="003627A7" w:rsidP="00044325">
      <w:pPr>
        <w:pStyle w:val="Caption"/>
        <w:keepNext/>
        <w:spacing w:before="60" w:after="60" w:line="300" w:lineRule="auto"/>
        <w:rPr>
          <w:b w:val="0"/>
        </w:rPr>
      </w:pPr>
      <w:bookmarkStart w:id="80" w:name="_Toc104914629"/>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t xml:space="preserve"> Đặc tả usecase zoom ảnh</w:t>
      </w:r>
      <w:bookmarkEnd w:id="80"/>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4F00C7" w:rsidRPr="00A35D12" w14:paraId="12D0FCAD" w14:textId="77777777" w:rsidTr="00942DDF">
        <w:trPr>
          <w:trHeight w:val="741"/>
        </w:trPr>
        <w:tc>
          <w:tcPr>
            <w:tcW w:w="1380" w:type="dxa"/>
          </w:tcPr>
          <w:p w14:paraId="74691476" w14:textId="77777777" w:rsidR="004F00C7" w:rsidRPr="00A35D12" w:rsidRDefault="004F00C7" w:rsidP="00044325">
            <w:pPr>
              <w:pStyle w:val="TableParagraph"/>
              <w:spacing w:before="60" w:after="60" w:line="300" w:lineRule="auto"/>
              <w:rPr>
                <w:b/>
                <w:sz w:val="26"/>
                <w:szCs w:val="26"/>
              </w:rPr>
            </w:pPr>
            <w:r w:rsidRPr="00A35D12">
              <w:rPr>
                <w:b/>
                <w:sz w:val="26"/>
                <w:szCs w:val="26"/>
              </w:rPr>
              <w:t>Tên ca sử</w:t>
            </w:r>
          </w:p>
          <w:p w14:paraId="7E42E368" w14:textId="77777777" w:rsidR="004F00C7" w:rsidRPr="00A35D12" w:rsidRDefault="004F00C7"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671B0663" w14:textId="636A9FA6" w:rsidR="004F00C7" w:rsidRPr="00F35E3D" w:rsidRDefault="004F00C7"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Zoom ảnh</w:t>
            </w:r>
          </w:p>
        </w:tc>
      </w:tr>
      <w:tr w:rsidR="004F00C7" w:rsidRPr="00A35D12" w14:paraId="2925943D" w14:textId="77777777" w:rsidTr="00942DDF">
        <w:trPr>
          <w:trHeight w:val="510"/>
        </w:trPr>
        <w:tc>
          <w:tcPr>
            <w:tcW w:w="1380" w:type="dxa"/>
          </w:tcPr>
          <w:p w14:paraId="767A4439" w14:textId="77777777" w:rsidR="004F00C7" w:rsidRPr="00A35D12" w:rsidRDefault="004F00C7"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B983492" w14:textId="77777777" w:rsidR="004F00C7" w:rsidRPr="00A35D12" w:rsidRDefault="004F00C7" w:rsidP="00044325">
            <w:pPr>
              <w:pStyle w:val="TableParagraph"/>
              <w:spacing w:before="60" w:after="60" w:line="300" w:lineRule="auto"/>
              <w:rPr>
                <w:sz w:val="26"/>
                <w:szCs w:val="26"/>
              </w:rPr>
            </w:pPr>
            <w:r w:rsidRPr="00A35D12">
              <w:rPr>
                <w:sz w:val="26"/>
                <w:szCs w:val="26"/>
              </w:rPr>
              <w:t>Người dùng</w:t>
            </w:r>
          </w:p>
        </w:tc>
      </w:tr>
      <w:tr w:rsidR="004F00C7" w:rsidRPr="00CE0514" w14:paraId="3327A134" w14:textId="77777777" w:rsidTr="00942DDF">
        <w:trPr>
          <w:trHeight w:val="510"/>
        </w:trPr>
        <w:tc>
          <w:tcPr>
            <w:tcW w:w="1380" w:type="dxa"/>
          </w:tcPr>
          <w:p w14:paraId="21B4C1C7" w14:textId="77777777" w:rsidR="004F00C7" w:rsidRPr="00A35D12" w:rsidRDefault="004F00C7"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2E7AAC10" w14:textId="719D98B5" w:rsidR="004F00C7" w:rsidRPr="00784EFF" w:rsidRDefault="004F00C7"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Zoom ảnh</w:t>
            </w:r>
          </w:p>
        </w:tc>
      </w:tr>
      <w:tr w:rsidR="004F00C7" w:rsidRPr="00A35D12" w14:paraId="047310A4" w14:textId="77777777" w:rsidTr="00942DDF">
        <w:trPr>
          <w:trHeight w:val="607"/>
        </w:trPr>
        <w:tc>
          <w:tcPr>
            <w:tcW w:w="1380" w:type="dxa"/>
            <w:vMerge w:val="restart"/>
          </w:tcPr>
          <w:p w14:paraId="126014FF" w14:textId="77777777" w:rsidR="004F00C7" w:rsidRPr="00A35D12" w:rsidRDefault="004F00C7"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0B122A98" w14:textId="77777777" w:rsidR="004F00C7" w:rsidRPr="00A35D12" w:rsidRDefault="004F00C7" w:rsidP="00044325">
            <w:pPr>
              <w:pStyle w:val="TableParagraph"/>
              <w:spacing w:before="60" w:after="60" w:line="300" w:lineRule="auto"/>
              <w:ind w:left="0"/>
              <w:rPr>
                <w:sz w:val="26"/>
                <w:szCs w:val="26"/>
              </w:rPr>
            </w:pPr>
          </w:p>
        </w:tc>
        <w:tc>
          <w:tcPr>
            <w:tcW w:w="3241" w:type="dxa"/>
          </w:tcPr>
          <w:p w14:paraId="52F8C649" w14:textId="77777777" w:rsidR="004F00C7" w:rsidRPr="00A35D12" w:rsidRDefault="004F00C7" w:rsidP="00044325">
            <w:pPr>
              <w:pStyle w:val="TableParagraph"/>
              <w:spacing w:before="60" w:after="60" w:line="300" w:lineRule="auto"/>
              <w:rPr>
                <w:b/>
                <w:sz w:val="26"/>
                <w:szCs w:val="26"/>
              </w:rPr>
            </w:pPr>
            <w:r w:rsidRPr="00A35D12">
              <w:rPr>
                <w:b/>
                <w:sz w:val="26"/>
                <w:szCs w:val="26"/>
              </w:rPr>
              <w:t>Tác nhân</w:t>
            </w:r>
          </w:p>
        </w:tc>
        <w:tc>
          <w:tcPr>
            <w:tcW w:w="3944" w:type="dxa"/>
          </w:tcPr>
          <w:p w14:paraId="2CDBB9C9" w14:textId="77777777" w:rsidR="004F00C7" w:rsidRPr="00A35D12" w:rsidRDefault="004F00C7" w:rsidP="00044325">
            <w:pPr>
              <w:pStyle w:val="TableParagraph"/>
              <w:spacing w:before="60" w:after="60" w:line="300" w:lineRule="auto"/>
              <w:rPr>
                <w:b/>
                <w:sz w:val="26"/>
                <w:szCs w:val="26"/>
              </w:rPr>
            </w:pPr>
            <w:r w:rsidRPr="00A35D12">
              <w:rPr>
                <w:b/>
                <w:sz w:val="26"/>
                <w:szCs w:val="26"/>
              </w:rPr>
              <w:t>Hệ thống phản hồi</w:t>
            </w:r>
          </w:p>
        </w:tc>
      </w:tr>
      <w:tr w:rsidR="004F00C7" w:rsidRPr="00CE0514" w14:paraId="4D690C3D" w14:textId="77777777" w:rsidTr="00942DDF">
        <w:trPr>
          <w:trHeight w:val="741"/>
        </w:trPr>
        <w:tc>
          <w:tcPr>
            <w:tcW w:w="1380" w:type="dxa"/>
            <w:vMerge/>
            <w:tcBorders>
              <w:top w:val="nil"/>
            </w:tcBorders>
          </w:tcPr>
          <w:p w14:paraId="4D521508" w14:textId="77777777" w:rsidR="004F00C7" w:rsidRPr="00A35D12" w:rsidRDefault="004F00C7" w:rsidP="00044325">
            <w:pPr>
              <w:spacing w:before="60" w:after="60" w:line="300" w:lineRule="auto"/>
            </w:pPr>
          </w:p>
        </w:tc>
        <w:tc>
          <w:tcPr>
            <w:tcW w:w="355" w:type="dxa"/>
          </w:tcPr>
          <w:p w14:paraId="60FDA93F" w14:textId="77777777" w:rsidR="004F00C7" w:rsidRPr="00A35D12" w:rsidRDefault="004F00C7"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7E52D1D1" w14:textId="65782B5A" w:rsidR="004F00C7" w:rsidRPr="00784EFF" w:rsidRDefault="004F00C7" w:rsidP="00044325">
            <w:pPr>
              <w:pStyle w:val="TableParagraph"/>
              <w:spacing w:before="60" w:after="60" w:line="300" w:lineRule="auto"/>
              <w:rPr>
                <w:sz w:val="26"/>
                <w:szCs w:val="26"/>
              </w:rPr>
            </w:pPr>
            <w:r w:rsidRPr="00A35D12">
              <w:rPr>
                <w:sz w:val="26"/>
                <w:szCs w:val="26"/>
              </w:rPr>
              <w:t xml:space="preserve">Chọn chức năng </w:t>
            </w:r>
            <w:r w:rsidRPr="00784EFF">
              <w:rPr>
                <w:sz w:val="26"/>
                <w:szCs w:val="26"/>
              </w:rPr>
              <w:t>Zoom ảnh</w:t>
            </w:r>
          </w:p>
        </w:tc>
        <w:tc>
          <w:tcPr>
            <w:tcW w:w="3944" w:type="dxa"/>
          </w:tcPr>
          <w:p w14:paraId="4A482966" w14:textId="77777777" w:rsidR="004F00C7" w:rsidRPr="00A35D12" w:rsidRDefault="004F00C7" w:rsidP="00044325">
            <w:pPr>
              <w:pStyle w:val="TableParagraph"/>
              <w:spacing w:before="60" w:after="60" w:line="300" w:lineRule="auto"/>
              <w:ind w:left="0"/>
              <w:rPr>
                <w:sz w:val="26"/>
                <w:szCs w:val="26"/>
              </w:rPr>
            </w:pPr>
          </w:p>
        </w:tc>
      </w:tr>
      <w:tr w:rsidR="004F00C7" w:rsidRPr="00CE0514" w14:paraId="1335A40D" w14:textId="77777777" w:rsidTr="004F00C7">
        <w:trPr>
          <w:trHeight w:val="849"/>
        </w:trPr>
        <w:tc>
          <w:tcPr>
            <w:tcW w:w="1380" w:type="dxa"/>
            <w:vMerge/>
            <w:tcBorders>
              <w:top w:val="nil"/>
            </w:tcBorders>
          </w:tcPr>
          <w:p w14:paraId="5207665D" w14:textId="77777777" w:rsidR="004F00C7" w:rsidRPr="00784EFF" w:rsidRDefault="004F00C7" w:rsidP="00044325">
            <w:pPr>
              <w:spacing w:before="60" w:after="60" w:line="300" w:lineRule="auto"/>
              <w:rPr>
                <w:lang w:val="vi"/>
              </w:rPr>
            </w:pPr>
          </w:p>
        </w:tc>
        <w:tc>
          <w:tcPr>
            <w:tcW w:w="355" w:type="dxa"/>
          </w:tcPr>
          <w:p w14:paraId="00EECE56" w14:textId="77777777" w:rsidR="004F00C7" w:rsidRPr="00A35D12" w:rsidRDefault="004F00C7"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646E76D5" w14:textId="77777777" w:rsidR="004F00C7" w:rsidRPr="00A35D12" w:rsidRDefault="004F00C7" w:rsidP="00044325">
            <w:pPr>
              <w:pStyle w:val="TableParagraph"/>
              <w:spacing w:before="60" w:after="60" w:line="300" w:lineRule="auto"/>
              <w:ind w:left="0"/>
              <w:rPr>
                <w:sz w:val="26"/>
                <w:szCs w:val="26"/>
              </w:rPr>
            </w:pPr>
          </w:p>
        </w:tc>
        <w:tc>
          <w:tcPr>
            <w:tcW w:w="3944" w:type="dxa"/>
            <w:vMerge w:val="restart"/>
          </w:tcPr>
          <w:p w14:paraId="7CD1AF0E" w14:textId="706EE1C7" w:rsidR="004F00C7" w:rsidRPr="00784EFF" w:rsidRDefault="004F00C7"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 xml:space="preserve">chọn ảnh sau khi </w:t>
            </w:r>
            <w:r w:rsidRPr="00784EFF">
              <w:rPr>
                <w:sz w:val="26"/>
                <w:szCs w:val="26"/>
              </w:rPr>
              <w:lastRenderedPageBreak/>
              <w:t>đã xử lý Zoom</w:t>
            </w:r>
          </w:p>
        </w:tc>
      </w:tr>
      <w:tr w:rsidR="004F00C7" w:rsidRPr="00CE0514" w14:paraId="5F8EE52C" w14:textId="77777777" w:rsidTr="00942DDF">
        <w:trPr>
          <w:trHeight w:val="2247"/>
        </w:trPr>
        <w:tc>
          <w:tcPr>
            <w:tcW w:w="1380" w:type="dxa"/>
            <w:vMerge/>
            <w:tcBorders>
              <w:top w:val="nil"/>
              <w:bottom w:val="single" w:sz="4" w:space="0" w:color="000000"/>
            </w:tcBorders>
          </w:tcPr>
          <w:p w14:paraId="0BE332DC" w14:textId="77777777" w:rsidR="004F00C7" w:rsidRPr="00784EFF" w:rsidRDefault="004F00C7" w:rsidP="00044325">
            <w:pPr>
              <w:spacing w:before="60" w:after="60" w:line="300" w:lineRule="auto"/>
              <w:rPr>
                <w:lang w:val="vi"/>
              </w:rPr>
            </w:pPr>
          </w:p>
        </w:tc>
        <w:tc>
          <w:tcPr>
            <w:tcW w:w="355" w:type="dxa"/>
            <w:vMerge w:val="restart"/>
            <w:tcBorders>
              <w:bottom w:val="single" w:sz="4" w:space="0" w:color="000000"/>
            </w:tcBorders>
          </w:tcPr>
          <w:p w14:paraId="3A3FB845" w14:textId="24735C1F" w:rsidR="004F00C7" w:rsidRPr="00A35D12" w:rsidRDefault="004F00C7" w:rsidP="00044325">
            <w:pPr>
              <w:pStyle w:val="TableParagraph"/>
              <w:spacing w:before="60" w:after="60" w:line="300" w:lineRule="auto"/>
              <w:ind w:left="10"/>
              <w:jc w:val="center"/>
              <w:rPr>
                <w:sz w:val="26"/>
                <w:szCs w:val="26"/>
              </w:rPr>
            </w:pPr>
          </w:p>
          <w:p w14:paraId="2622D4E0" w14:textId="45D95205" w:rsidR="004F00C7" w:rsidRPr="00A35D12" w:rsidRDefault="004F00C7" w:rsidP="00044325">
            <w:pPr>
              <w:pStyle w:val="TableParagraph"/>
              <w:spacing w:before="60" w:after="60" w:line="300" w:lineRule="auto"/>
              <w:ind w:left="10"/>
              <w:jc w:val="center"/>
              <w:rPr>
                <w:sz w:val="26"/>
                <w:szCs w:val="26"/>
              </w:rPr>
            </w:pPr>
          </w:p>
        </w:tc>
        <w:tc>
          <w:tcPr>
            <w:tcW w:w="3241" w:type="dxa"/>
            <w:vMerge/>
          </w:tcPr>
          <w:p w14:paraId="214D5CA2" w14:textId="00E9A2C6" w:rsidR="004F00C7" w:rsidRPr="00784EFF" w:rsidRDefault="004F00C7" w:rsidP="00044325">
            <w:pPr>
              <w:pStyle w:val="TableParagraph"/>
              <w:spacing w:before="60" w:after="60" w:line="300" w:lineRule="auto"/>
              <w:rPr>
                <w:sz w:val="26"/>
                <w:szCs w:val="26"/>
              </w:rPr>
            </w:pPr>
          </w:p>
        </w:tc>
        <w:tc>
          <w:tcPr>
            <w:tcW w:w="3944" w:type="dxa"/>
            <w:vMerge/>
          </w:tcPr>
          <w:p w14:paraId="2FE782BA" w14:textId="77777777" w:rsidR="004F00C7" w:rsidRPr="00A35D12" w:rsidRDefault="004F00C7" w:rsidP="00044325">
            <w:pPr>
              <w:pStyle w:val="TableParagraph"/>
              <w:spacing w:before="60" w:after="60" w:line="300" w:lineRule="auto"/>
              <w:ind w:right="99"/>
              <w:jc w:val="both"/>
              <w:rPr>
                <w:sz w:val="26"/>
                <w:szCs w:val="26"/>
              </w:rPr>
            </w:pPr>
          </w:p>
        </w:tc>
      </w:tr>
      <w:tr w:rsidR="004F00C7" w:rsidRPr="00CE0514" w14:paraId="33565B68" w14:textId="77777777" w:rsidTr="004F00C7">
        <w:trPr>
          <w:trHeight w:val="58"/>
        </w:trPr>
        <w:tc>
          <w:tcPr>
            <w:tcW w:w="1380" w:type="dxa"/>
          </w:tcPr>
          <w:p w14:paraId="570C62DF" w14:textId="77777777" w:rsidR="004F00C7" w:rsidRPr="00A35D12" w:rsidRDefault="004F00C7"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1139F88E" w14:textId="77777777" w:rsidR="004F00C7" w:rsidRPr="00A35D12" w:rsidRDefault="004F00C7" w:rsidP="00044325">
            <w:pPr>
              <w:pStyle w:val="TableParagraph"/>
              <w:spacing w:before="60" w:after="60" w:line="300" w:lineRule="auto"/>
              <w:ind w:left="0"/>
              <w:rPr>
                <w:sz w:val="26"/>
                <w:szCs w:val="26"/>
              </w:rPr>
            </w:pPr>
          </w:p>
        </w:tc>
        <w:tc>
          <w:tcPr>
            <w:tcW w:w="3241" w:type="dxa"/>
            <w:vMerge/>
          </w:tcPr>
          <w:p w14:paraId="78011681" w14:textId="77777777" w:rsidR="004F00C7" w:rsidRPr="00A35D12" w:rsidRDefault="004F00C7" w:rsidP="00044325">
            <w:pPr>
              <w:pStyle w:val="TableParagraph"/>
              <w:spacing w:before="60" w:after="60" w:line="300" w:lineRule="auto"/>
              <w:ind w:left="0"/>
              <w:rPr>
                <w:sz w:val="26"/>
                <w:szCs w:val="26"/>
              </w:rPr>
            </w:pPr>
          </w:p>
        </w:tc>
        <w:tc>
          <w:tcPr>
            <w:tcW w:w="3944" w:type="dxa"/>
            <w:vMerge/>
          </w:tcPr>
          <w:p w14:paraId="5CC95889" w14:textId="77777777" w:rsidR="004F00C7" w:rsidRPr="00A35D12" w:rsidRDefault="004F00C7" w:rsidP="00044325">
            <w:pPr>
              <w:pStyle w:val="TableParagraph"/>
              <w:spacing w:before="60" w:after="60" w:line="300" w:lineRule="auto"/>
              <w:ind w:right="97"/>
              <w:jc w:val="both"/>
              <w:rPr>
                <w:sz w:val="26"/>
                <w:szCs w:val="26"/>
              </w:rPr>
            </w:pPr>
          </w:p>
        </w:tc>
      </w:tr>
      <w:tr w:rsidR="004F00C7" w:rsidRPr="00CE0514" w14:paraId="08756BEB" w14:textId="77777777" w:rsidTr="00942DDF">
        <w:trPr>
          <w:trHeight w:val="738"/>
        </w:trPr>
        <w:tc>
          <w:tcPr>
            <w:tcW w:w="1380" w:type="dxa"/>
          </w:tcPr>
          <w:p w14:paraId="22C701BC" w14:textId="355D3BD3" w:rsidR="004F00C7" w:rsidRPr="004F00C7" w:rsidRDefault="004F00C7"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479A6083" w14:textId="1FAD853F" w:rsidR="004F00C7" w:rsidRPr="00784EFF" w:rsidRDefault="004F00C7"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4F00C7" w:rsidRPr="00CE0514" w14:paraId="0924E15C" w14:textId="77777777" w:rsidTr="00942DDF">
        <w:trPr>
          <w:trHeight w:val="986"/>
        </w:trPr>
        <w:tc>
          <w:tcPr>
            <w:tcW w:w="1380" w:type="dxa"/>
          </w:tcPr>
          <w:p w14:paraId="1BB9C02F" w14:textId="77777777" w:rsidR="004F00C7" w:rsidRPr="00A35D12" w:rsidRDefault="004F00C7"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400E8C30" w14:textId="77777777" w:rsidR="004F00C7" w:rsidRPr="00A35D12" w:rsidRDefault="004F00C7"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173F84BD" w14:textId="4BF6147B" w:rsidR="003627A7" w:rsidRPr="00044325" w:rsidRDefault="003627A7" w:rsidP="00044325">
      <w:pPr>
        <w:pStyle w:val="Caption"/>
        <w:keepNext/>
        <w:spacing w:before="60" w:after="60" w:line="300" w:lineRule="auto"/>
        <w:rPr>
          <w:b w:val="0"/>
        </w:rPr>
      </w:pPr>
      <w:bookmarkStart w:id="81" w:name="_Toc104914630"/>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3</w:t>
      </w:r>
      <w:r w:rsidR="005B5397" w:rsidRPr="00044325">
        <w:rPr>
          <w:b w:val="0"/>
          <w:noProof/>
        </w:rPr>
        <w:fldChar w:fldCharType="end"/>
      </w:r>
      <w:r w:rsidRPr="00044325">
        <w:rPr>
          <w:b w:val="0"/>
        </w:rPr>
        <w:t xml:space="preserve"> Đặc tả usecase thêm nhiễu</w:t>
      </w:r>
      <w:bookmarkEnd w:id="81"/>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23EADD42" w14:textId="77777777" w:rsidTr="00942DDF">
        <w:trPr>
          <w:trHeight w:val="741"/>
        </w:trPr>
        <w:tc>
          <w:tcPr>
            <w:tcW w:w="1380" w:type="dxa"/>
          </w:tcPr>
          <w:p w14:paraId="29846526"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572922B8"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6025C45C" w14:textId="7EA7C825"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thêm nhiễu</w:t>
            </w:r>
          </w:p>
        </w:tc>
      </w:tr>
      <w:tr w:rsidR="00E25C1D" w:rsidRPr="00A35D12" w14:paraId="1A01D822" w14:textId="77777777" w:rsidTr="00942DDF">
        <w:trPr>
          <w:trHeight w:val="510"/>
        </w:trPr>
        <w:tc>
          <w:tcPr>
            <w:tcW w:w="1380" w:type="dxa"/>
          </w:tcPr>
          <w:p w14:paraId="0436ECAB"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A221EBB"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2CF38A26" w14:textId="77777777" w:rsidTr="00942DDF">
        <w:trPr>
          <w:trHeight w:val="510"/>
        </w:trPr>
        <w:tc>
          <w:tcPr>
            <w:tcW w:w="1380" w:type="dxa"/>
          </w:tcPr>
          <w:p w14:paraId="53CD4EEA"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06595A8D" w14:textId="6650009C"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thêm nhiễu vào ảnh</w:t>
            </w:r>
          </w:p>
        </w:tc>
      </w:tr>
      <w:tr w:rsidR="00E25C1D" w:rsidRPr="00A35D12" w14:paraId="54C5227D" w14:textId="77777777" w:rsidTr="00942DDF">
        <w:trPr>
          <w:trHeight w:val="607"/>
        </w:trPr>
        <w:tc>
          <w:tcPr>
            <w:tcW w:w="1380" w:type="dxa"/>
            <w:vMerge w:val="restart"/>
          </w:tcPr>
          <w:p w14:paraId="16078CC1"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3AAF7D63" w14:textId="77777777" w:rsidR="00E25C1D" w:rsidRPr="00A35D12" w:rsidRDefault="00E25C1D" w:rsidP="00044325">
            <w:pPr>
              <w:pStyle w:val="TableParagraph"/>
              <w:spacing w:before="60" w:after="60" w:line="300" w:lineRule="auto"/>
              <w:ind w:left="0"/>
              <w:rPr>
                <w:sz w:val="26"/>
                <w:szCs w:val="26"/>
              </w:rPr>
            </w:pPr>
          </w:p>
        </w:tc>
        <w:tc>
          <w:tcPr>
            <w:tcW w:w="3241" w:type="dxa"/>
          </w:tcPr>
          <w:p w14:paraId="796A1E6C"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771DFECE"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CE0514" w14:paraId="3EEA8BD0" w14:textId="77777777" w:rsidTr="00942DDF">
        <w:trPr>
          <w:trHeight w:val="741"/>
        </w:trPr>
        <w:tc>
          <w:tcPr>
            <w:tcW w:w="1380" w:type="dxa"/>
            <w:vMerge/>
            <w:tcBorders>
              <w:top w:val="nil"/>
            </w:tcBorders>
          </w:tcPr>
          <w:p w14:paraId="29C906C7" w14:textId="77777777" w:rsidR="00E25C1D" w:rsidRPr="00A35D12" w:rsidRDefault="00E25C1D" w:rsidP="00044325">
            <w:pPr>
              <w:spacing w:before="60" w:after="60" w:line="300" w:lineRule="auto"/>
            </w:pPr>
          </w:p>
        </w:tc>
        <w:tc>
          <w:tcPr>
            <w:tcW w:w="355" w:type="dxa"/>
          </w:tcPr>
          <w:p w14:paraId="2015D351"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005887CC" w14:textId="7423667F" w:rsidR="00E25C1D" w:rsidRPr="00784EFF" w:rsidRDefault="00E25C1D" w:rsidP="00044325">
            <w:pPr>
              <w:pStyle w:val="TableParagraph"/>
              <w:spacing w:before="60" w:after="60" w:line="300" w:lineRule="auto"/>
              <w:rPr>
                <w:sz w:val="26"/>
                <w:szCs w:val="26"/>
                <w:lang w:val="fr-FR"/>
              </w:rPr>
            </w:pPr>
            <w:r w:rsidRPr="00A35D12">
              <w:rPr>
                <w:sz w:val="26"/>
                <w:szCs w:val="26"/>
              </w:rPr>
              <w:t xml:space="preserve">Chọn chức năng </w:t>
            </w:r>
            <w:r w:rsidRPr="00784EFF">
              <w:rPr>
                <w:sz w:val="26"/>
                <w:szCs w:val="26"/>
                <w:lang w:val="fr-FR"/>
              </w:rPr>
              <w:t>thêm nhiễu</w:t>
            </w:r>
            <w:r w:rsidR="003627A7" w:rsidRPr="00784EFF">
              <w:rPr>
                <w:sz w:val="26"/>
                <w:szCs w:val="26"/>
                <w:lang w:val="fr-FR"/>
              </w:rPr>
              <w:t xml:space="preserve"> Filter-&gt;Noise-&gt;</w:t>
            </w:r>
            <w:r w:rsidRPr="00784EFF">
              <w:rPr>
                <w:sz w:val="26"/>
                <w:szCs w:val="26"/>
                <w:lang w:val="fr-FR"/>
              </w:rPr>
              <w:t>Add Noise</w:t>
            </w:r>
          </w:p>
        </w:tc>
        <w:tc>
          <w:tcPr>
            <w:tcW w:w="3944" w:type="dxa"/>
          </w:tcPr>
          <w:p w14:paraId="5F5E4784" w14:textId="77777777" w:rsidR="00E25C1D" w:rsidRPr="00A35D12" w:rsidRDefault="00E25C1D" w:rsidP="00044325">
            <w:pPr>
              <w:pStyle w:val="TableParagraph"/>
              <w:spacing w:before="60" w:after="60" w:line="300" w:lineRule="auto"/>
              <w:ind w:left="0"/>
              <w:rPr>
                <w:sz w:val="26"/>
                <w:szCs w:val="26"/>
              </w:rPr>
            </w:pPr>
          </w:p>
        </w:tc>
      </w:tr>
      <w:tr w:rsidR="00E25C1D" w:rsidRPr="00CE0514" w14:paraId="4F437B20" w14:textId="77777777" w:rsidTr="00942DDF">
        <w:trPr>
          <w:trHeight w:val="849"/>
        </w:trPr>
        <w:tc>
          <w:tcPr>
            <w:tcW w:w="1380" w:type="dxa"/>
            <w:vMerge/>
            <w:tcBorders>
              <w:top w:val="nil"/>
            </w:tcBorders>
          </w:tcPr>
          <w:p w14:paraId="47029243" w14:textId="77777777" w:rsidR="00E25C1D" w:rsidRPr="00784EFF" w:rsidRDefault="00E25C1D" w:rsidP="00044325">
            <w:pPr>
              <w:spacing w:before="60" w:after="60" w:line="300" w:lineRule="auto"/>
              <w:rPr>
                <w:lang w:val="fr-FR"/>
              </w:rPr>
            </w:pPr>
          </w:p>
        </w:tc>
        <w:tc>
          <w:tcPr>
            <w:tcW w:w="355" w:type="dxa"/>
          </w:tcPr>
          <w:p w14:paraId="48B1FD2A"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6F4A1284"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Pr>
          <w:p w14:paraId="07B53F21" w14:textId="6BDA3A42"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thêm nhiễu</w:t>
            </w:r>
          </w:p>
        </w:tc>
      </w:tr>
      <w:tr w:rsidR="00E25C1D" w:rsidRPr="00CE0514" w14:paraId="70FDC093" w14:textId="77777777" w:rsidTr="00942DDF">
        <w:trPr>
          <w:trHeight w:val="2247"/>
        </w:trPr>
        <w:tc>
          <w:tcPr>
            <w:tcW w:w="1380" w:type="dxa"/>
            <w:vMerge/>
            <w:tcBorders>
              <w:top w:val="nil"/>
              <w:bottom w:val="single" w:sz="4" w:space="0" w:color="000000"/>
            </w:tcBorders>
          </w:tcPr>
          <w:p w14:paraId="6AD765EC"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646DECC4" w14:textId="77777777" w:rsidR="00E25C1D" w:rsidRPr="00A35D12" w:rsidRDefault="00E25C1D" w:rsidP="00044325">
            <w:pPr>
              <w:pStyle w:val="TableParagraph"/>
              <w:spacing w:before="60" w:after="60" w:line="300" w:lineRule="auto"/>
              <w:ind w:left="10"/>
              <w:jc w:val="center"/>
              <w:rPr>
                <w:sz w:val="26"/>
                <w:szCs w:val="26"/>
              </w:rPr>
            </w:pPr>
          </w:p>
          <w:p w14:paraId="682119E8" w14:textId="77777777" w:rsidR="00E25C1D" w:rsidRPr="00A35D12" w:rsidRDefault="00E25C1D" w:rsidP="00044325">
            <w:pPr>
              <w:pStyle w:val="TableParagraph"/>
              <w:spacing w:before="60" w:after="60" w:line="300" w:lineRule="auto"/>
              <w:ind w:left="10"/>
              <w:jc w:val="center"/>
              <w:rPr>
                <w:sz w:val="26"/>
                <w:szCs w:val="26"/>
              </w:rPr>
            </w:pPr>
          </w:p>
        </w:tc>
        <w:tc>
          <w:tcPr>
            <w:tcW w:w="3241" w:type="dxa"/>
            <w:vMerge/>
          </w:tcPr>
          <w:p w14:paraId="58EBB90A" w14:textId="77777777" w:rsidR="00E25C1D" w:rsidRPr="00784EFF" w:rsidRDefault="00E25C1D" w:rsidP="00044325">
            <w:pPr>
              <w:pStyle w:val="TableParagraph"/>
              <w:spacing w:before="60" w:after="60" w:line="300" w:lineRule="auto"/>
              <w:rPr>
                <w:sz w:val="26"/>
                <w:szCs w:val="26"/>
              </w:rPr>
            </w:pPr>
          </w:p>
        </w:tc>
        <w:tc>
          <w:tcPr>
            <w:tcW w:w="3944" w:type="dxa"/>
            <w:vMerge/>
          </w:tcPr>
          <w:p w14:paraId="662693B7" w14:textId="77777777" w:rsidR="00E25C1D" w:rsidRPr="00A35D12" w:rsidRDefault="00E25C1D" w:rsidP="00044325">
            <w:pPr>
              <w:pStyle w:val="TableParagraph"/>
              <w:spacing w:before="60" w:after="60" w:line="300" w:lineRule="auto"/>
              <w:ind w:right="99"/>
              <w:jc w:val="both"/>
              <w:rPr>
                <w:sz w:val="26"/>
                <w:szCs w:val="26"/>
              </w:rPr>
            </w:pPr>
          </w:p>
        </w:tc>
      </w:tr>
      <w:tr w:rsidR="00E25C1D" w:rsidRPr="00CE0514" w14:paraId="1534DCD2" w14:textId="77777777" w:rsidTr="00942DDF">
        <w:trPr>
          <w:trHeight w:val="58"/>
        </w:trPr>
        <w:tc>
          <w:tcPr>
            <w:tcW w:w="1380" w:type="dxa"/>
          </w:tcPr>
          <w:p w14:paraId="51D1B339"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74D57A3B"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3CBF122F"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09296C85"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34ED15EE" w14:textId="77777777" w:rsidTr="00942DDF">
        <w:trPr>
          <w:trHeight w:val="738"/>
        </w:trPr>
        <w:tc>
          <w:tcPr>
            <w:tcW w:w="1380" w:type="dxa"/>
          </w:tcPr>
          <w:p w14:paraId="2808281A" w14:textId="77777777" w:rsidR="00E25C1D" w:rsidRPr="004F00C7" w:rsidRDefault="00E25C1D" w:rsidP="00044325">
            <w:pPr>
              <w:pStyle w:val="TableParagraph"/>
              <w:spacing w:before="60" w:after="60" w:line="300" w:lineRule="auto"/>
              <w:rPr>
                <w:b/>
                <w:sz w:val="26"/>
                <w:szCs w:val="26"/>
              </w:rPr>
            </w:pPr>
            <w:r w:rsidRPr="00A35D12">
              <w:rPr>
                <w:b/>
                <w:sz w:val="26"/>
                <w:szCs w:val="26"/>
              </w:rPr>
              <w:lastRenderedPageBreak/>
              <w:t>Điều kiện</w:t>
            </w:r>
            <w:r>
              <w:rPr>
                <w:b/>
                <w:sz w:val="26"/>
                <w:szCs w:val="26"/>
                <w:lang w:val="en-US"/>
              </w:rPr>
              <w:t xml:space="preserve"> trước</w:t>
            </w:r>
          </w:p>
        </w:tc>
        <w:tc>
          <w:tcPr>
            <w:tcW w:w="7540" w:type="dxa"/>
            <w:gridSpan w:val="3"/>
          </w:tcPr>
          <w:p w14:paraId="5BF72FAE"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709ADF0F" w14:textId="77777777" w:rsidTr="00942DDF">
        <w:trPr>
          <w:trHeight w:val="986"/>
        </w:trPr>
        <w:tc>
          <w:tcPr>
            <w:tcW w:w="1380" w:type="dxa"/>
          </w:tcPr>
          <w:p w14:paraId="066F1EA3"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6FF6F827"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6FDFBDBC" w14:textId="6F5D9ACA" w:rsidR="003627A7" w:rsidRPr="00044325" w:rsidRDefault="003627A7" w:rsidP="00044325">
      <w:pPr>
        <w:pStyle w:val="Caption"/>
        <w:keepNext/>
        <w:spacing w:before="60" w:after="60" w:line="300" w:lineRule="auto"/>
        <w:rPr>
          <w:b w:val="0"/>
        </w:rPr>
      </w:pPr>
      <w:bookmarkStart w:id="82" w:name="_Toc104914631"/>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4</w:t>
      </w:r>
      <w:r w:rsidR="005B5397" w:rsidRPr="00044325">
        <w:rPr>
          <w:b w:val="0"/>
          <w:noProof/>
        </w:rPr>
        <w:fldChar w:fldCharType="end"/>
      </w:r>
      <w:r w:rsidRPr="00044325">
        <w:rPr>
          <w:b w:val="0"/>
        </w:rPr>
        <w:t xml:space="preserve"> Đặc tả usecase lọc sobel</w:t>
      </w:r>
      <w:bookmarkEnd w:id="82"/>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06FA12F1" w14:textId="77777777" w:rsidTr="00942DDF">
        <w:trPr>
          <w:trHeight w:val="741"/>
        </w:trPr>
        <w:tc>
          <w:tcPr>
            <w:tcW w:w="1380" w:type="dxa"/>
          </w:tcPr>
          <w:p w14:paraId="18A49C5F"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7E0FB250"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3B38A40B" w14:textId="2D954C2B"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Ca sử </w:t>
            </w:r>
            <w:r w:rsidR="003627A7">
              <w:rPr>
                <w:sz w:val="26"/>
                <w:szCs w:val="26"/>
                <w:lang w:val="en-US"/>
              </w:rPr>
              <w:t>lọc sobel</w:t>
            </w:r>
          </w:p>
        </w:tc>
      </w:tr>
      <w:tr w:rsidR="00E25C1D" w:rsidRPr="00A35D12" w14:paraId="125D0C5A" w14:textId="77777777" w:rsidTr="00942DDF">
        <w:trPr>
          <w:trHeight w:val="510"/>
        </w:trPr>
        <w:tc>
          <w:tcPr>
            <w:tcW w:w="1380" w:type="dxa"/>
          </w:tcPr>
          <w:p w14:paraId="42B54BF7"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0302736"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1B91D64B" w14:textId="77777777" w:rsidTr="00942DDF">
        <w:trPr>
          <w:trHeight w:val="510"/>
        </w:trPr>
        <w:tc>
          <w:tcPr>
            <w:tcW w:w="1380" w:type="dxa"/>
          </w:tcPr>
          <w:p w14:paraId="16AF81FC"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661A573E" w14:textId="3BA53A69"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lọc nhiễu</w:t>
            </w:r>
          </w:p>
        </w:tc>
      </w:tr>
      <w:tr w:rsidR="00E25C1D" w:rsidRPr="00A35D12" w14:paraId="244A2337" w14:textId="77777777" w:rsidTr="00942DDF">
        <w:trPr>
          <w:trHeight w:val="607"/>
        </w:trPr>
        <w:tc>
          <w:tcPr>
            <w:tcW w:w="1380" w:type="dxa"/>
            <w:vMerge w:val="restart"/>
          </w:tcPr>
          <w:p w14:paraId="44D6BCE2"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7D19086F" w14:textId="77777777" w:rsidR="00E25C1D" w:rsidRPr="00A35D12" w:rsidRDefault="00E25C1D" w:rsidP="00044325">
            <w:pPr>
              <w:pStyle w:val="TableParagraph"/>
              <w:spacing w:before="60" w:after="60" w:line="300" w:lineRule="auto"/>
              <w:ind w:left="0"/>
              <w:rPr>
                <w:sz w:val="26"/>
                <w:szCs w:val="26"/>
              </w:rPr>
            </w:pPr>
          </w:p>
        </w:tc>
        <w:tc>
          <w:tcPr>
            <w:tcW w:w="3241" w:type="dxa"/>
          </w:tcPr>
          <w:p w14:paraId="44657E77"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04B163B1"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A35D12" w14:paraId="6FD1F32B" w14:textId="77777777" w:rsidTr="00942DDF">
        <w:trPr>
          <w:trHeight w:val="741"/>
        </w:trPr>
        <w:tc>
          <w:tcPr>
            <w:tcW w:w="1380" w:type="dxa"/>
            <w:vMerge/>
            <w:tcBorders>
              <w:top w:val="nil"/>
            </w:tcBorders>
          </w:tcPr>
          <w:p w14:paraId="4B35CB5F" w14:textId="77777777" w:rsidR="00E25C1D" w:rsidRPr="00A35D12" w:rsidRDefault="00E25C1D" w:rsidP="00044325">
            <w:pPr>
              <w:spacing w:before="60" w:after="60" w:line="300" w:lineRule="auto"/>
            </w:pPr>
          </w:p>
        </w:tc>
        <w:tc>
          <w:tcPr>
            <w:tcW w:w="355" w:type="dxa"/>
          </w:tcPr>
          <w:p w14:paraId="69C7E5E8"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34CBF2CA" w14:textId="0AE5BBD4"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Chọn chức năng </w:t>
            </w:r>
            <w:r w:rsidR="003627A7">
              <w:rPr>
                <w:sz w:val="26"/>
                <w:szCs w:val="26"/>
                <w:lang w:val="en-US"/>
              </w:rPr>
              <w:t>Filter-Sharpen-&gt;Sobel</w:t>
            </w:r>
          </w:p>
        </w:tc>
        <w:tc>
          <w:tcPr>
            <w:tcW w:w="3944" w:type="dxa"/>
          </w:tcPr>
          <w:p w14:paraId="0F2DEC61" w14:textId="77777777" w:rsidR="00E25C1D" w:rsidRPr="00A35D12" w:rsidRDefault="00E25C1D" w:rsidP="00044325">
            <w:pPr>
              <w:pStyle w:val="TableParagraph"/>
              <w:spacing w:before="60" w:after="60" w:line="300" w:lineRule="auto"/>
              <w:ind w:left="0"/>
              <w:rPr>
                <w:sz w:val="26"/>
                <w:szCs w:val="26"/>
              </w:rPr>
            </w:pPr>
          </w:p>
        </w:tc>
      </w:tr>
      <w:tr w:rsidR="00E25C1D" w:rsidRPr="00CE0514" w14:paraId="2B384359" w14:textId="77777777" w:rsidTr="00942DDF">
        <w:trPr>
          <w:trHeight w:val="849"/>
        </w:trPr>
        <w:tc>
          <w:tcPr>
            <w:tcW w:w="1380" w:type="dxa"/>
            <w:vMerge/>
            <w:tcBorders>
              <w:top w:val="nil"/>
            </w:tcBorders>
          </w:tcPr>
          <w:p w14:paraId="646A9FB8" w14:textId="77777777" w:rsidR="00E25C1D" w:rsidRPr="00A35D12" w:rsidRDefault="00E25C1D" w:rsidP="00044325">
            <w:pPr>
              <w:spacing w:before="60" w:after="60" w:line="300" w:lineRule="auto"/>
            </w:pPr>
          </w:p>
        </w:tc>
        <w:tc>
          <w:tcPr>
            <w:tcW w:w="355" w:type="dxa"/>
          </w:tcPr>
          <w:p w14:paraId="697E53A5"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2E5BE02C"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Pr>
          <w:p w14:paraId="15B3BBCC" w14:textId="495441E5"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lọc ảnh</w:t>
            </w:r>
          </w:p>
        </w:tc>
      </w:tr>
      <w:tr w:rsidR="00E25C1D" w:rsidRPr="00CE0514" w14:paraId="1FEFF4D3" w14:textId="77777777" w:rsidTr="00942DDF">
        <w:trPr>
          <w:trHeight w:val="2247"/>
        </w:trPr>
        <w:tc>
          <w:tcPr>
            <w:tcW w:w="1380" w:type="dxa"/>
            <w:vMerge/>
            <w:tcBorders>
              <w:top w:val="nil"/>
              <w:bottom w:val="single" w:sz="4" w:space="0" w:color="000000"/>
            </w:tcBorders>
          </w:tcPr>
          <w:p w14:paraId="287C76B0"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49E2111C" w14:textId="77777777" w:rsidR="00E25C1D" w:rsidRPr="00A35D12" w:rsidRDefault="00E25C1D" w:rsidP="00044325">
            <w:pPr>
              <w:pStyle w:val="TableParagraph"/>
              <w:spacing w:before="60" w:after="60" w:line="300" w:lineRule="auto"/>
              <w:ind w:left="10"/>
              <w:jc w:val="center"/>
              <w:rPr>
                <w:sz w:val="26"/>
                <w:szCs w:val="26"/>
              </w:rPr>
            </w:pPr>
          </w:p>
          <w:p w14:paraId="00B72A7B" w14:textId="77777777" w:rsidR="00E25C1D" w:rsidRPr="00A35D12" w:rsidRDefault="00E25C1D" w:rsidP="00044325">
            <w:pPr>
              <w:pStyle w:val="TableParagraph"/>
              <w:spacing w:before="60" w:after="60" w:line="300" w:lineRule="auto"/>
              <w:ind w:left="10"/>
              <w:jc w:val="center"/>
              <w:rPr>
                <w:sz w:val="26"/>
                <w:szCs w:val="26"/>
              </w:rPr>
            </w:pPr>
          </w:p>
        </w:tc>
        <w:tc>
          <w:tcPr>
            <w:tcW w:w="3241" w:type="dxa"/>
            <w:vMerge/>
          </w:tcPr>
          <w:p w14:paraId="0DE552DB" w14:textId="77777777" w:rsidR="00E25C1D" w:rsidRPr="00784EFF" w:rsidRDefault="00E25C1D" w:rsidP="00044325">
            <w:pPr>
              <w:pStyle w:val="TableParagraph"/>
              <w:spacing w:before="60" w:after="60" w:line="300" w:lineRule="auto"/>
              <w:rPr>
                <w:sz w:val="26"/>
                <w:szCs w:val="26"/>
              </w:rPr>
            </w:pPr>
          </w:p>
        </w:tc>
        <w:tc>
          <w:tcPr>
            <w:tcW w:w="3944" w:type="dxa"/>
            <w:vMerge/>
          </w:tcPr>
          <w:p w14:paraId="31A84871" w14:textId="77777777" w:rsidR="00E25C1D" w:rsidRPr="00A35D12" w:rsidRDefault="00E25C1D" w:rsidP="00044325">
            <w:pPr>
              <w:pStyle w:val="TableParagraph"/>
              <w:spacing w:before="60" w:after="60" w:line="300" w:lineRule="auto"/>
              <w:ind w:right="99"/>
              <w:jc w:val="both"/>
              <w:rPr>
                <w:sz w:val="26"/>
                <w:szCs w:val="26"/>
              </w:rPr>
            </w:pPr>
          </w:p>
        </w:tc>
      </w:tr>
      <w:tr w:rsidR="00E25C1D" w:rsidRPr="00CE0514" w14:paraId="6432EBB9" w14:textId="77777777" w:rsidTr="00942DDF">
        <w:trPr>
          <w:trHeight w:val="58"/>
        </w:trPr>
        <w:tc>
          <w:tcPr>
            <w:tcW w:w="1380" w:type="dxa"/>
          </w:tcPr>
          <w:p w14:paraId="539015B6"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599DBB26"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132182AA"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079E6FC7"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2D4FA2C0" w14:textId="77777777" w:rsidTr="00942DDF">
        <w:trPr>
          <w:trHeight w:val="738"/>
        </w:trPr>
        <w:tc>
          <w:tcPr>
            <w:tcW w:w="1380" w:type="dxa"/>
          </w:tcPr>
          <w:p w14:paraId="108A0E86"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1B5BD6E4"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02C52A91" w14:textId="77777777" w:rsidTr="00942DDF">
        <w:trPr>
          <w:trHeight w:val="986"/>
        </w:trPr>
        <w:tc>
          <w:tcPr>
            <w:tcW w:w="1380" w:type="dxa"/>
          </w:tcPr>
          <w:p w14:paraId="632362E2"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5F956EB6"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36D235EC" w14:textId="513B14DC" w:rsidR="00E25C1D" w:rsidRPr="00784EFF" w:rsidRDefault="00E25C1D" w:rsidP="00044325">
      <w:pPr>
        <w:spacing w:before="60" w:after="60" w:line="300" w:lineRule="auto"/>
        <w:rPr>
          <w:lang w:val="vi"/>
        </w:rPr>
      </w:pPr>
    </w:p>
    <w:p w14:paraId="052181DF" w14:textId="56E92BD7" w:rsidR="003627A7" w:rsidRPr="00044325" w:rsidRDefault="003627A7" w:rsidP="00044325">
      <w:pPr>
        <w:pStyle w:val="Caption"/>
        <w:keepNext/>
        <w:spacing w:before="60" w:after="60" w:line="300" w:lineRule="auto"/>
        <w:rPr>
          <w:b w:val="0"/>
        </w:rPr>
      </w:pPr>
      <w:bookmarkStart w:id="83" w:name="_Toc104914632"/>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5</w:t>
      </w:r>
      <w:r w:rsidR="005B5397" w:rsidRPr="00044325">
        <w:rPr>
          <w:b w:val="0"/>
          <w:noProof/>
        </w:rPr>
        <w:fldChar w:fldCharType="end"/>
      </w:r>
      <w:r w:rsidRPr="00044325">
        <w:rPr>
          <w:b w:val="0"/>
        </w:rPr>
        <w:t xml:space="preserve"> Đặc tả usecase phân vùng ảnh</w:t>
      </w:r>
      <w:bookmarkEnd w:id="83"/>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CE0514" w14:paraId="0D519002" w14:textId="77777777" w:rsidTr="00942DDF">
        <w:trPr>
          <w:trHeight w:val="741"/>
        </w:trPr>
        <w:tc>
          <w:tcPr>
            <w:tcW w:w="1380" w:type="dxa"/>
          </w:tcPr>
          <w:p w14:paraId="247DD08D"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09B67410"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378F3E30" w14:textId="5B44A644" w:rsidR="00E25C1D" w:rsidRPr="00784EFF" w:rsidRDefault="00E25C1D" w:rsidP="00044325">
            <w:pPr>
              <w:pStyle w:val="TableParagraph"/>
              <w:spacing w:before="60" w:after="60" w:line="300" w:lineRule="auto"/>
              <w:rPr>
                <w:sz w:val="26"/>
                <w:szCs w:val="26"/>
              </w:rPr>
            </w:pPr>
            <w:r w:rsidRPr="00A35D12">
              <w:rPr>
                <w:sz w:val="26"/>
                <w:szCs w:val="26"/>
              </w:rPr>
              <w:t xml:space="preserve">Ca sử </w:t>
            </w:r>
            <w:r w:rsidRPr="00784EFF">
              <w:rPr>
                <w:sz w:val="26"/>
                <w:szCs w:val="26"/>
              </w:rPr>
              <w:t>phân vùng ảnh</w:t>
            </w:r>
          </w:p>
        </w:tc>
      </w:tr>
      <w:tr w:rsidR="00E25C1D" w:rsidRPr="00A35D12" w14:paraId="2BB8368B" w14:textId="77777777" w:rsidTr="00942DDF">
        <w:trPr>
          <w:trHeight w:val="510"/>
        </w:trPr>
        <w:tc>
          <w:tcPr>
            <w:tcW w:w="1380" w:type="dxa"/>
          </w:tcPr>
          <w:p w14:paraId="0D0E44AB" w14:textId="77777777" w:rsidR="00E25C1D" w:rsidRPr="00A35D12" w:rsidRDefault="00E25C1D" w:rsidP="00044325">
            <w:pPr>
              <w:pStyle w:val="TableParagraph"/>
              <w:spacing w:before="60" w:after="60" w:line="300" w:lineRule="auto"/>
              <w:rPr>
                <w:b/>
                <w:sz w:val="26"/>
                <w:szCs w:val="26"/>
              </w:rPr>
            </w:pPr>
            <w:r w:rsidRPr="00A35D12">
              <w:rPr>
                <w:b/>
                <w:sz w:val="26"/>
                <w:szCs w:val="26"/>
              </w:rPr>
              <w:lastRenderedPageBreak/>
              <w:t>Tác nhân</w:t>
            </w:r>
          </w:p>
        </w:tc>
        <w:tc>
          <w:tcPr>
            <w:tcW w:w="7540" w:type="dxa"/>
            <w:gridSpan w:val="3"/>
          </w:tcPr>
          <w:p w14:paraId="776D007A"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0E9C8F73" w14:textId="77777777" w:rsidTr="00942DDF">
        <w:trPr>
          <w:trHeight w:val="510"/>
        </w:trPr>
        <w:tc>
          <w:tcPr>
            <w:tcW w:w="1380" w:type="dxa"/>
          </w:tcPr>
          <w:p w14:paraId="55112D77"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0F0A0633" w14:textId="1BFEB37F"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phân vùng ảnh</w:t>
            </w:r>
          </w:p>
        </w:tc>
      </w:tr>
      <w:tr w:rsidR="00E25C1D" w:rsidRPr="00A35D12" w14:paraId="4EAFAE24" w14:textId="77777777" w:rsidTr="00942DDF">
        <w:trPr>
          <w:trHeight w:val="607"/>
        </w:trPr>
        <w:tc>
          <w:tcPr>
            <w:tcW w:w="1380" w:type="dxa"/>
            <w:vMerge w:val="restart"/>
          </w:tcPr>
          <w:p w14:paraId="2737D5BE"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240F9EE2" w14:textId="77777777" w:rsidR="00E25C1D" w:rsidRPr="00A35D12" w:rsidRDefault="00E25C1D" w:rsidP="00044325">
            <w:pPr>
              <w:pStyle w:val="TableParagraph"/>
              <w:spacing w:before="60" w:after="60" w:line="300" w:lineRule="auto"/>
              <w:ind w:left="0"/>
              <w:rPr>
                <w:sz w:val="26"/>
                <w:szCs w:val="26"/>
              </w:rPr>
            </w:pPr>
          </w:p>
        </w:tc>
        <w:tc>
          <w:tcPr>
            <w:tcW w:w="3241" w:type="dxa"/>
          </w:tcPr>
          <w:p w14:paraId="064F1B2C"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23D21D02"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CE0514" w14:paraId="00E9E2E5" w14:textId="77777777" w:rsidTr="00942DDF">
        <w:trPr>
          <w:trHeight w:val="741"/>
        </w:trPr>
        <w:tc>
          <w:tcPr>
            <w:tcW w:w="1380" w:type="dxa"/>
            <w:vMerge/>
            <w:tcBorders>
              <w:top w:val="nil"/>
            </w:tcBorders>
          </w:tcPr>
          <w:p w14:paraId="44B881CE" w14:textId="77777777" w:rsidR="00E25C1D" w:rsidRPr="00A35D12" w:rsidRDefault="00E25C1D" w:rsidP="00044325">
            <w:pPr>
              <w:spacing w:before="60" w:after="60" w:line="300" w:lineRule="auto"/>
            </w:pPr>
          </w:p>
        </w:tc>
        <w:tc>
          <w:tcPr>
            <w:tcW w:w="355" w:type="dxa"/>
          </w:tcPr>
          <w:p w14:paraId="755896CC"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629DFD94" w14:textId="6806F47F" w:rsidR="00E25C1D" w:rsidRPr="00784EFF" w:rsidRDefault="00E25C1D" w:rsidP="00044325">
            <w:pPr>
              <w:pStyle w:val="TableParagraph"/>
              <w:spacing w:before="60" w:after="60" w:line="300" w:lineRule="auto"/>
              <w:rPr>
                <w:sz w:val="26"/>
                <w:szCs w:val="26"/>
              </w:rPr>
            </w:pPr>
            <w:r w:rsidRPr="00A35D12">
              <w:rPr>
                <w:sz w:val="26"/>
                <w:szCs w:val="26"/>
              </w:rPr>
              <w:t xml:space="preserve">Chọn chức năng </w:t>
            </w:r>
            <w:r w:rsidRPr="00784EFF">
              <w:rPr>
                <w:sz w:val="26"/>
                <w:szCs w:val="26"/>
              </w:rPr>
              <w:t>phân vùng ảnh</w:t>
            </w:r>
          </w:p>
        </w:tc>
        <w:tc>
          <w:tcPr>
            <w:tcW w:w="3944" w:type="dxa"/>
          </w:tcPr>
          <w:p w14:paraId="6215FF24" w14:textId="77777777" w:rsidR="00E25C1D" w:rsidRPr="00A35D12" w:rsidRDefault="00E25C1D" w:rsidP="00044325">
            <w:pPr>
              <w:pStyle w:val="TableParagraph"/>
              <w:spacing w:before="60" w:after="60" w:line="300" w:lineRule="auto"/>
              <w:ind w:left="0"/>
              <w:rPr>
                <w:sz w:val="26"/>
                <w:szCs w:val="26"/>
              </w:rPr>
            </w:pPr>
          </w:p>
        </w:tc>
      </w:tr>
      <w:tr w:rsidR="00E25C1D" w:rsidRPr="00CE0514" w14:paraId="27A114A0" w14:textId="77777777" w:rsidTr="00942DDF">
        <w:trPr>
          <w:trHeight w:val="849"/>
        </w:trPr>
        <w:tc>
          <w:tcPr>
            <w:tcW w:w="1380" w:type="dxa"/>
            <w:vMerge/>
            <w:tcBorders>
              <w:top w:val="nil"/>
            </w:tcBorders>
          </w:tcPr>
          <w:p w14:paraId="3CE3532C" w14:textId="77777777" w:rsidR="00E25C1D" w:rsidRPr="00784EFF" w:rsidRDefault="00E25C1D" w:rsidP="00044325">
            <w:pPr>
              <w:spacing w:before="60" w:after="60" w:line="300" w:lineRule="auto"/>
              <w:rPr>
                <w:lang w:val="vi"/>
              </w:rPr>
            </w:pPr>
          </w:p>
        </w:tc>
        <w:tc>
          <w:tcPr>
            <w:tcW w:w="355" w:type="dxa"/>
          </w:tcPr>
          <w:p w14:paraId="77FAA675" w14:textId="43E28D36"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tcPr>
          <w:p w14:paraId="65D0D0C9" w14:textId="5EA77EBB" w:rsidR="00E25C1D" w:rsidRPr="00784EFF" w:rsidRDefault="00E25C1D" w:rsidP="00044325">
            <w:pPr>
              <w:pStyle w:val="TableParagraph"/>
              <w:spacing w:before="60" w:after="60" w:line="300" w:lineRule="auto"/>
              <w:ind w:left="0"/>
              <w:rPr>
                <w:sz w:val="26"/>
                <w:szCs w:val="26"/>
              </w:rPr>
            </w:pPr>
            <w:r w:rsidRPr="00784EFF">
              <w:rPr>
                <w:sz w:val="26"/>
                <w:szCs w:val="26"/>
              </w:rPr>
              <w:t>Chọn số màu phân vùng</w:t>
            </w:r>
          </w:p>
        </w:tc>
        <w:tc>
          <w:tcPr>
            <w:tcW w:w="3944" w:type="dxa"/>
          </w:tcPr>
          <w:p w14:paraId="16E699A5" w14:textId="77777777" w:rsidR="00E25C1D" w:rsidRPr="00A35D12" w:rsidRDefault="00E25C1D" w:rsidP="00044325">
            <w:pPr>
              <w:pStyle w:val="TableParagraph"/>
              <w:spacing w:before="60" w:after="60" w:line="300" w:lineRule="auto"/>
              <w:rPr>
                <w:sz w:val="26"/>
                <w:szCs w:val="26"/>
              </w:rPr>
            </w:pPr>
          </w:p>
        </w:tc>
      </w:tr>
      <w:tr w:rsidR="00E25C1D" w:rsidRPr="00CE0514" w14:paraId="7CF2E371" w14:textId="77777777" w:rsidTr="00942DDF">
        <w:trPr>
          <w:trHeight w:val="3106"/>
        </w:trPr>
        <w:tc>
          <w:tcPr>
            <w:tcW w:w="1380" w:type="dxa"/>
            <w:vMerge/>
            <w:tcBorders>
              <w:top w:val="nil"/>
              <w:bottom w:val="single" w:sz="4" w:space="0" w:color="000000"/>
            </w:tcBorders>
          </w:tcPr>
          <w:p w14:paraId="27B2245D"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21764E39" w14:textId="590ED1F2" w:rsidR="00E25C1D" w:rsidRPr="00E25C1D" w:rsidRDefault="00E25C1D" w:rsidP="00044325">
            <w:pPr>
              <w:pStyle w:val="TableParagraph"/>
              <w:spacing w:before="60" w:after="60" w:line="300" w:lineRule="auto"/>
              <w:ind w:left="10"/>
              <w:jc w:val="center"/>
              <w:rPr>
                <w:sz w:val="26"/>
                <w:szCs w:val="26"/>
                <w:lang w:val="en-US"/>
              </w:rPr>
            </w:pPr>
            <w:r>
              <w:rPr>
                <w:sz w:val="26"/>
                <w:szCs w:val="26"/>
                <w:lang w:val="en-US"/>
              </w:rPr>
              <w:t>3</w:t>
            </w:r>
          </w:p>
          <w:p w14:paraId="7829CDF6" w14:textId="25A2DF27" w:rsidR="00E25C1D" w:rsidRPr="00A35D12" w:rsidRDefault="00E25C1D" w:rsidP="00044325">
            <w:pPr>
              <w:pStyle w:val="TableParagraph"/>
              <w:spacing w:before="60" w:after="60" w:line="300" w:lineRule="auto"/>
              <w:ind w:left="10"/>
              <w:jc w:val="center"/>
              <w:rPr>
                <w:sz w:val="26"/>
                <w:szCs w:val="26"/>
              </w:rPr>
            </w:pPr>
          </w:p>
        </w:tc>
        <w:tc>
          <w:tcPr>
            <w:tcW w:w="3241" w:type="dxa"/>
            <w:vMerge w:val="restart"/>
            <w:tcBorders>
              <w:bottom w:val="single" w:sz="4" w:space="0" w:color="000000"/>
            </w:tcBorders>
          </w:tcPr>
          <w:p w14:paraId="76CF5B53"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Borders>
              <w:bottom w:val="single" w:sz="4" w:space="0" w:color="000000"/>
            </w:tcBorders>
          </w:tcPr>
          <w:p w14:paraId="0BEF789D" w14:textId="6CA74B6B"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phân vùng ảnh</w:t>
            </w:r>
          </w:p>
        </w:tc>
      </w:tr>
      <w:tr w:rsidR="00E25C1D" w:rsidRPr="00CE0514" w14:paraId="73BB12FC" w14:textId="77777777" w:rsidTr="00942DDF">
        <w:trPr>
          <w:trHeight w:val="58"/>
        </w:trPr>
        <w:tc>
          <w:tcPr>
            <w:tcW w:w="1380" w:type="dxa"/>
          </w:tcPr>
          <w:p w14:paraId="092887C7"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72ED8F1E"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1E986A16"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582A8EF4"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09399809" w14:textId="77777777" w:rsidTr="00942DDF">
        <w:trPr>
          <w:trHeight w:val="738"/>
        </w:trPr>
        <w:tc>
          <w:tcPr>
            <w:tcW w:w="1380" w:type="dxa"/>
          </w:tcPr>
          <w:p w14:paraId="6AD44069"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6BB7E784"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6699FBDF" w14:textId="77777777" w:rsidTr="00942DDF">
        <w:trPr>
          <w:trHeight w:val="986"/>
        </w:trPr>
        <w:tc>
          <w:tcPr>
            <w:tcW w:w="1380" w:type="dxa"/>
          </w:tcPr>
          <w:p w14:paraId="018A4619"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30AFE2BB"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74ED3D5A" w14:textId="4BEE0C33" w:rsidR="003627A7" w:rsidRPr="00044325" w:rsidRDefault="003627A7" w:rsidP="00044325">
      <w:pPr>
        <w:pStyle w:val="Caption"/>
        <w:keepNext/>
        <w:spacing w:before="60" w:after="60" w:line="300" w:lineRule="auto"/>
        <w:rPr>
          <w:b w:val="0"/>
        </w:rPr>
      </w:pPr>
      <w:bookmarkStart w:id="84" w:name="_Toc104914633"/>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6</w:t>
      </w:r>
      <w:r w:rsidR="005B5397" w:rsidRPr="00044325">
        <w:rPr>
          <w:b w:val="0"/>
          <w:noProof/>
        </w:rPr>
        <w:fldChar w:fldCharType="end"/>
      </w:r>
      <w:r w:rsidRPr="00044325">
        <w:rPr>
          <w:b w:val="0"/>
        </w:rPr>
        <w:t xml:space="preserve"> Đặc tả usecase cần bằng Histogram</w:t>
      </w:r>
      <w:bookmarkEnd w:id="8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4F3AEFF9" w14:textId="77777777" w:rsidTr="00942DDF">
        <w:trPr>
          <w:trHeight w:val="741"/>
        </w:trPr>
        <w:tc>
          <w:tcPr>
            <w:tcW w:w="1380" w:type="dxa"/>
          </w:tcPr>
          <w:p w14:paraId="1EC8E1EF"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1B9044F9"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08B2D250" w14:textId="5302B43C"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cân bằng Histogram</w:t>
            </w:r>
          </w:p>
        </w:tc>
      </w:tr>
      <w:tr w:rsidR="00E25C1D" w:rsidRPr="00A35D12" w14:paraId="1CC5C3B5" w14:textId="77777777" w:rsidTr="00942DDF">
        <w:trPr>
          <w:trHeight w:val="510"/>
        </w:trPr>
        <w:tc>
          <w:tcPr>
            <w:tcW w:w="1380" w:type="dxa"/>
          </w:tcPr>
          <w:p w14:paraId="2315040B"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7848D2A4"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A35D12" w14:paraId="19B033D6" w14:textId="77777777" w:rsidTr="00942DDF">
        <w:trPr>
          <w:trHeight w:val="510"/>
        </w:trPr>
        <w:tc>
          <w:tcPr>
            <w:tcW w:w="1380" w:type="dxa"/>
          </w:tcPr>
          <w:p w14:paraId="69F1C068"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7A6F44D2" w14:textId="62BBB1BC"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Cho phép người </w:t>
            </w:r>
            <w:r>
              <w:rPr>
                <w:sz w:val="26"/>
                <w:szCs w:val="26"/>
                <w:lang w:val="en-US"/>
              </w:rPr>
              <w:t xml:space="preserve">cân bằng histogram </w:t>
            </w:r>
          </w:p>
        </w:tc>
      </w:tr>
      <w:tr w:rsidR="00E25C1D" w:rsidRPr="00A35D12" w14:paraId="7F8F01B8" w14:textId="77777777" w:rsidTr="00942DDF">
        <w:trPr>
          <w:trHeight w:val="607"/>
        </w:trPr>
        <w:tc>
          <w:tcPr>
            <w:tcW w:w="1380" w:type="dxa"/>
            <w:vMerge w:val="restart"/>
          </w:tcPr>
          <w:p w14:paraId="17C162D9"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70F9EAF5" w14:textId="77777777" w:rsidR="00E25C1D" w:rsidRPr="00A35D12" w:rsidRDefault="00E25C1D" w:rsidP="00044325">
            <w:pPr>
              <w:pStyle w:val="TableParagraph"/>
              <w:spacing w:before="60" w:after="60" w:line="300" w:lineRule="auto"/>
              <w:ind w:left="0"/>
              <w:rPr>
                <w:sz w:val="26"/>
                <w:szCs w:val="26"/>
              </w:rPr>
            </w:pPr>
          </w:p>
        </w:tc>
        <w:tc>
          <w:tcPr>
            <w:tcW w:w="3241" w:type="dxa"/>
          </w:tcPr>
          <w:p w14:paraId="3EB7A7D3"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26AE1602"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A35D12" w14:paraId="40D613F3" w14:textId="77777777" w:rsidTr="00942DDF">
        <w:trPr>
          <w:trHeight w:val="741"/>
        </w:trPr>
        <w:tc>
          <w:tcPr>
            <w:tcW w:w="1380" w:type="dxa"/>
            <w:vMerge/>
            <w:tcBorders>
              <w:top w:val="nil"/>
            </w:tcBorders>
          </w:tcPr>
          <w:p w14:paraId="2C41FC7C" w14:textId="77777777" w:rsidR="00E25C1D" w:rsidRPr="00A35D12" w:rsidRDefault="00E25C1D" w:rsidP="00044325">
            <w:pPr>
              <w:spacing w:before="60" w:after="60" w:line="300" w:lineRule="auto"/>
            </w:pPr>
          </w:p>
        </w:tc>
        <w:tc>
          <w:tcPr>
            <w:tcW w:w="355" w:type="dxa"/>
          </w:tcPr>
          <w:p w14:paraId="7A7FF8A3"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1A726C05" w14:textId="25C62477"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Chọn chức năng </w:t>
            </w:r>
            <w:r w:rsidR="003627A7">
              <w:rPr>
                <w:sz w:val="26"/>
                <w:szCs w:val="26"/>
                <w:lang w:val="en-US"/>
              </w:rPr>
              <w:t>Enhancement -&gt;H</w:t>
            </w:r>
            <w:r>
              <w:rPr>
                <w:sz w:val="26"/>
                <w:szCs w:val="26"/>
                <w:lang w:val="en-US"/>
              </w:rPr>
              <w:t>istogram</w:t>
            </w:r>
            <w:r w:rsidR="003627A7">
              <w:rPr>
                <w:sz w:val="26"/>
                <w:szCs w:val="26"/>
                <w:lang w:val="en-US"/>
              </w:rPr>
              <w:t xml:space="preserve"> equal</w:t>
            </w:r>
          </w:p>
        </w:tc>
        <w:tc>
          <w:tcPr>
            <w:tcW w:w="3944" w:type="dxa"/>
          </w:tcPr>
          <w:p w14:paraId="32A6B763" w14:textId="77777777" w:rsidR="00E25C1D" w:rsidRPr="00A35D12" w:rsidRDefault="00E25C1D" w:rsidP="00044325">
            <w:pPr>
              <w:pStyle w:val="TableParagraph"/>
              <w:spacing w:before="60" w:after="60" w:line="300" w:lineRule="auto"/>
              <w:ind w:left="0"/>
              <w:rPr>
                <w:sz w:val="26"/>
                <w:szCs w:val="26"/>
              </w:rPr>
            </w:pPr>
          </w:p>
        </w:tc>
      </w:tr>
      <w:tr w:rsidR="00E25C1D" w:rsidRPr="00CE0514" w14:paraId="4F420732" w14:textId="77777777" w:rsidTr="00942DDF">
        <w:trPr>
          <w:trHeight w:val="849"/>
        </w:trPr>
        <w:tc>
          <w:tcPr>
            <w:tcW w:w="1380" w:type="dxa"/>
            <w:vMerge/>
            <w:tcBorders>
              <w:top w:val="nil"/>
            </w:tcBorders>
          </w:tcPr>
          <w:p w14:paraId="6FC839F3" w14:textId="77777777" w:rsidR="00E25C1D" w:rsidRPr="00A35D12" w:rsidRDefault="00E25C1D" w:rsidP="00044325">
            <w:pPr>
              <w:spacing w:before="60" w:after="60" w:line="300" w:lineRule="auto"/>
            </w:pPr>
          </w:p>
        </w:tc>
        <w:tc>
          <w:tcPr>
            <w:tcW w:w="355" w:type="dxa"/>
          </w:tcPr>
          <w:p w14:paraId="6F6415F6"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6DAB73C7"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Pr>
          <w:p w14:paraId="65858B68" w14:textId="5FB246CA"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histogram</w:t>
            </w:r>
          </w:p>
        </w:tc>
      </w:tr>
      <w:tr w:rsidR="00E25C1D" w:rsidRPr="00CE0514" w14:paraId="5A55B86F" w14:textId="77777777" w:rsidTr="00942DDF">
        <w:trPr>
          <w:trHeight w:val="2247"/>
        </w:trPr>
        <w:tc>
          <w:tcPr>
            <w:tcW w:w="1380" w:type="dxa"/>
            <w:vMerge/>
            <w:tcBorders>
              <w:top w:val="nil"/>
              <w:bottom w:val="single" w:sz="4" w:space="0" w:color="000000"/>
            </w:tcBorders>
          </w:tcPr>
          <w:p w14:paraId="331AF104"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2B9CF6DA" w14:textId="77777777" w:rsidR="00E25C1D" w:rsidRPr="00A35D12" w:rsidRDefault="00E25C1D" w:rsidP="00044325">
            <w:pPr>
              <w:pStyle w:val="TableParagraph"/>
              <w:spacing w:before="60" w:after="60" w:line="300" w:lineRule="auto"/>
              <w:ind w:left="10"/>
              <w:jc w:val="center"/>
              <w:rPr>
                <w:sz w:val="26"/>
                <w:szCs w:val="26"/>
              </w:rPr>
            </w:pPr>
          </w:p>
          <w:p w14:paraId="3FB6DF37" w14:textId="77777777" w:rsidR="00E25C1D" w:rsidRPr="00A35D12" w:rsidRDefault="00E25C1D" w:rsidP="00044325">
            <w:pPr>
              <w:pStyle w:val="TableParagraph"/>
              <w:spacing w:before="60" w:after="60" w:line="300" w:lineRule="auto"/>
              <w:ind w:left="10"/>
              <w:jc w:val="center"/>
              <w:rPr>
                <w:sz w:val="26"/>
                <w:szCs w:val="26"/>
              </w:rPr>
            </w:pPr>
          </w:p>
        </w:tc>
        <w:tc>
          <w:tcPr>
            <w:tcW w:w="3241" w:type="dxa"/>
            <w:vMerge/>
          </w:tcPr>
          <w:p w14:paraId="659E0889" w14:textId="77777777" w:rsidR="00E25C1D" w:rsidRPr="00784EFF" w:rsidRDefault="00E25C1D" w:rsidP="00044325">
            <w:pPr>
              <w:pStyle w:val="TableParagraph"/>
              <w:spacing w:before="60" w:after="60" w:line="300" w:lineRule="auto"/>
              <w:rPr>
                <w:sz w:val="26"/>
                <w:szCs w:val="26"/>
              </w:rPr>
            </w:pPr>
          </w:p>
        </w:tc>
        <w:tc>
          <w:tcPr>
            <w:tcW w:w="3944" w:type="dxa"/>
            <w:vMerge/>
          </w:tcPr>
          <w:p w14:paraId="7ABA5B83" w14:textId="77777777" w:rsidR="00E25C1D" w:rsidRPr="00A35D12" w:rsidRDefault="00E25C1D" w:rsidP="00044325">
            <w:pPr>
              <w:pStyle w:val="TableParagraph"/>
              <w:spacing w:before="60" w:after="60" w:line="300" w:lineRule="auto"/>
              <w:ind w:right="99"/>
              <w:jc w:val="both"/>
              <w:rPr>
                <w:sz w:val="26"/>
                <w:szCs w:val="26"/>
              </w:rPr>
            </w:pPr>
          </w:p>
        </w:tc>
      </w:tr>
      <w:tr w:rsidR="00E25C1D" w:rsidRPr="00CE0514" w14:paraId="00DF34C5" w14:textId="77777777" w:rsidTr="00942DDF">
        <w:trPr>
          <w:trHeight w:val="58"/>
        </w:trPr>
        <w:tc>
          <w:tcPr>
            <w:tcW w:w="1380" w:type="dxa"/>
          </w:tcPr>
          <w:p w14:paraId="2591604E"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55284BFA"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05F7A624"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08AD7146"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16C083E6" w14:textId="77777777" w:rsidTr="00942DDF">
        <w:trPr>
          <w:trHeight w:val="738"/>
        </w:trPr>
        <w:tc>
          <w:tcPr>
            <w:tcW w:w="1380" w:type="dxa"/>
          </w:tcPr>
          <w:p w14:paraId="0DF80EBC"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0059F960"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41FA4784" w14:textId="77777777" w:rsidTr="00942DDF">
        <w:trPr>
          <w:trHeight w:val="986"/>
        </w:trPr>
        <w:tc>
          <w:tcPr>
            <w:tcW w:w="1380" w:type="dxa"/>
          </w:tcPr>
          <w:p w14:paraId="7290CA3C"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37AB4EC9"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54D5EA25" w14:textId="70ACA5CF" w:rsidR="003627A7" w:rsidRPr="00044325" w:rsidRDefault="003627A7" w:rsidP="00044325">
      <w:pPr>
        <w:pStyle w:val="Caption"/>
        <w:keepNext/>
        <w:spacing w:before="60" w:after="60" w:line="300" w:lineRule="auto"/>
        <w:rPr>
          <w:b w:val="0"/>
        </w:rPr>
      </w:pPr>
      <w:bookmarkStart w:id="85" w:name="_Toc104914634"/>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7</w:t>
      </w:r>
      <w:r w:rsidR="005B5397" w:rsidRPr="00044325">
        <w:rPr>
          <w:b w:val="0"/>
          <w:noProof/>
        </w:rPr>
        <w:fldChar w:fldCharType="end"/>
      </w:r>
      <w:r w:rsidRPr="00044325">
        <w:rPr>
          <w:b w:val="0"/>
        </w:rPr>
        <w:t xml:space="preserve"> Đặc tả usecase lọc gaussian</w:t>
      </w:r>
      <w:bookmarkEnd w:id="8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24636A40" w14:textId="77777777" w:rsidTr="00942DDF">
        <w:trPr>
          <w:trHeight w:val="741"/>
        </w:trPr>
        <w:tc>
          <w:tcPr>
            <w:tcW w:w="1380" w:type="dxa"/>
          </w:tcPr>
          <w:p w14:paraId="6EFB6BF9"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3E6A2C5D"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0A34BDD6" w14:textId="64677C63" w:rsidR="00E25C1D" w:rsidRPr="00E25C1D" w:rsidRDefault="00E25C1D"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lọc Gaussian</w:t>
            </w:r>
          </w:p>
        </w:tc>
      </w:tr>
      <w:tr w:rsidR="00E25C1D" w:rsidRPr="00A35D12" w14:paraId="039587F4" w14:textId="77777777" w:rsidTr="00942DDF">
        <w:trPr>
          <w:trHeight w:val="510"/>
        </w:trPr>
        <w:tc>
          <w:tcPr>
            <w:tcW w:w="1380" w:type="dxa"/>
          </w:tcPr>
          <w:p w14:paraId="14EFD2DF"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F7982A3"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6AE28387" w14:textId="77777777" w:rsidTr="00942DDF">
        <w:trPr>
          <w:trHeight w:val="510"/>
        </w:trPr>
        <w:tc>
          <w:tcPr>
            <w:tcW w:w="1380" w:type="dxa"/>
          </w:tcPr>
          <w:p w14:paraId="1A8D3BDD"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373E44CF" w14:textId="237627D6"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lọc ảnh Gaussian</w:t>
            </w:r>
          </w:p>
        </w:tc>
      </w:tr>
      <w:tr w:rsidR="00E25C1D" w:rsidRPr="00A35D12" w14:paraId="2881A3E9" w14:textId="77777777" w:rsidTr="00942DDF">
        <w:trPr>
          <w:trHeight w:val="607"/>
        </w:trPr>
        <w:tc>
          <w:tcPr>
            <w:tcW w:w="1380" w:type="dxa"/>
            <w:vMerge w:val="restart"/>
          </w:tcPr>
          <w:p w14:paraId="0EDCB314"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43CEC26F" w14:textId="77777777" w:rsidR="00E25C1D" w:rsidRPr="00A35D12" w:rsidRDefault="00E25C1D" w:rsidP="00044325">
            <w:pPr>
              <w:pStyle w:val="TableParagraph"/>
              <w:spacing w:before="60" w:after="60" w:line="300" w:lineRule="auto"/>
              <w:ind w:left="0"/>
              <w:rPr>
                <w:sz w:val="26"/>
                <w:szCs w:val="26"/>
              </w:rPr>
            </w:pPr>
          </w:p>
        </w:tc>
        <w:tc>
          <w:tcPr>
            <w:tcW w:w="3241" w:type="dxa"/>
          </w:tcPr>
          <w:p w14:paraId="6E05F0B1"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74EFA45E"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A35D12" w14:paraId="6DF31FBD" w14:textId="77777777" w:rsidTr="00942DDF">
        <w:trPr>
          <w:trHeight w:val="741"/>
        </w:trPr>
        <w:tc>
          <w:tcPr>
            <w:tcW w:w="1380" w:type="dxa"/>
            <w:vMerge/>
            <w:tcBorders>
              <w:top w:val="nil"/>
            </w:tcBorders>
          </w:tcPr>
          <w:p w14:paraId="1079DB91" w14:textId="77777777" w:rsidR="00E25C1D" w:rsidRPr="00A35D12" w:rsidRDefault="00E25C1D" w:rsidP="00044325">
            <w:pPr>
              <w:spacing w:before="60" w:after="60" w:line="300" w:lineRule="auto"/>
            </w:pPr>
          </w:p>
        </w:tc>
        <w:tc>
          <w:tcPr>
            <w:tcW w:w="355" w:type="dxa"/>
          </w:tcPr>
          <w:p w14:paraId="2DE90CD0"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609D57CF" w14:textId="221614F3" w:rsidR="00E25C1D" w:rsidRPr="00F35E3D" w:rsidRDefault="00E25C1D" w:rsidP="00044325">
            <w:pPr>
              <w:pStyle w:val="TableParagraph"/>
              <w:spacing w:before="60" w:after="60" w:line="300" w:lineRule="auto"/>
              <w:rPr>
                <w:sz w:val="26"/>
                <w:szCs w:val="26"/>
                <w:lang w:val="en-US"/>
              </w:rPr>
            </w:pPr>
            <w:r w:rsidRPr="00A35D12">
              <w:rPr>
                <w:sz w:val="26"/>
                <w:szCs w:val="26"/>
              </w:rPr>
              <w:t>Chọn chức năng</w:t>
            </w:r>
            <w:r w:rsidR="003627A7">
              <w:rPr>
                <w:sz w:val="26"/>
                <w:szCs w:val="26"/>
                <w:lang w:val="en-US"/>
              </w:rPr>
              <w:t xml:space="preserve"> Filter-&gt;Blur</w:t>
            </w:r>
            <w:r w:rsidRPr="00A35D12">
              <w:rPr>
                <w:sz w:val="26"/>
                <w:szCs w:val="26"/>
              </w:rPr>
              <w:t xml:space="preserve"> </w:t>
            </w:r>
            <w:r>
              <w:rPr>
                <w:sz w:val="26"/>
                <w:szCs w:val="26"/>
                <w:lang w:val="en-US"/>
              </w:rPr>
              <w:t>Gaussian</w:t>
            </w:r>
          </w:p>
        </w:tc>
        <w:tc>
          <w:tcPr>
            <w:tcW w:w="3944" w:type="dxa"/>
          </w:tcPr>
          <w:p w14:paraId="0F3E8EA6" w14:textId="77777777" w:rsidR="00E25C1D" w:rsidRPr="00A35D12" w:rsidRDefault="00E25C1D" w:rsidP="00044325">
            <w:pPr>
              <w:pStyle w:val="TableParagraph"/>
              <w:spacing w:before="60" w:after="60" w:line="300" w:lineRule="auto"/>
              <w:ind w:left="0"/>
              <w:rPr>
                <w:sz w:val="26"/>
                <w:szCs w:val="26"/>
              </w:rPr>
            </w:pPr>
          </w:p>
        </w:tc>
      </w:tr>
      <w:tr w:rsidR="00E25C1D" w:rsidRPr="00CE0514" w14:paraId="0D646C22" w14:textId="77777777" w:rsidTr="00942DDF">
        <w:trPr>
          <w:trHeight w:val="849"/>
        </w:trPr>
        <w:tc>
          <w:tcPr>
            <w:tcW w:w="1380" w:type="dxa"/>
            <w:vMerge/>
            <w:tcBorders>
              <w:top w:val="nil"/>
            </w:tcBorders>
          </w:tcPr>
          <w:p w14:paraId="7CB480A3" w14:textId="77777777" w:rsidR="00E25C1D" w:rsidRPr="00A35D12" w:rsidRDefault="00E25C1D" w:rsidP="00044325">
            <w:pPr>
              <w:spacing w:before="60" w:after="60" w:line="300" w:lineRule="auto"/>
            </w:pPr>
          </w:p>
        </w:tc>
        <w:tc>
          <w:tcPr>
            <w:tcW w:w="355" w:type="dxa"/>
          </w:tcPr>
          <w:p w14:paraId="33B7E39A" w14:textId="7D0B43E4" w:rsidR="00E25C1D" w:rsidRPr="003627A7" w:rsidRDefault="003627A7" w:rsidP="00044325">
            <w:pPr>
              <w:pStyle w:val="TableParagraph"/>
              <w:spacing w:before="60" w:after="60" w:line="300" w:lineRule="auto"/>
              <w:ind w:left="10"/>
              <w:jc w:val="center"/>
              <w:rPr>
                <w:sz w:val="26"/>
                <w:szCs w:val="26"/>
                <w:lang w:val="en-US"/>
              </w:rPr>
            </w:pPr>
            <w:r>
              <w:rPr>
                <w:sz w:val="26"/>
                <w:szCs w:val="26"/>
                <w:lang w:val="en-US"/>
              </w:rPr>
              <w:t>2</w:t>
            </w:r>
          </w:p>
        </w:tc>
        <w:tc>
          <w:tcPr>
            <w:tcW w:w="3241" w:type="dxa"/>
          </w:tcPr>
          <w:p w14:paraId="30A3647C" w14:textId="77777777" w:rsidR="00E25C1D" w:rsidRPr="00A35D12" w:rsidRDefault="00E25C1D" w:rsidP="00044325">
            <w:pPr>
              <w:pStyle w:val="TableParagraph"/>
              <w:spacing w:before="60" w:after="60" w:line="300" w:lineRule="auto"/>
              <w:ind w:left="0"/>
              <w:rPr>
                <w:sz w:val="26"/>
                <w:szCs w:val="26"/>
              </w:rPr>
            </w:pPr>
          </w:p>
        </w:tc>
        <w:tc>
          <w:tcPr>
            <w:tcW w:w="3944" w:type="dxa"/>
          </w:tcPr>
          <w:p w14:paraId="0752C536" w14:textId="24423085" w:rsidR="00E25C1D" w:rsidRPr="00A35D12" w:rsidRDefault="003627A7" w:rsidP="00044325">
            <w:pPr>
              <w:pStyle w:val="TableParagraph"/>
              <w:spacing w:before="60" w:after="60" w:line="300" w:lineRule="auto"/>
              <w:rPr>
                <w:sz w:val="26"/>
                <w:szCs w:val="26"/>
              </w:rPr>
            </w:pPr>
            <w:r>
              <w:rPr>
                <w:sz w:val="26"/>
                <w:szCs w:val="26"/>
              </w:rPr>
              <w:t>Đưa ra giao diện</w:t>
            </w:r>
            <w:r w:rsidRPr="00784EFF">
              <w:rPr>
                <w:sz w:val="26"/>
                <w:szCs w:val="26"/>
              </w:rPr>
              <w:t xml:space="preserve"> chọn số lọc Gaussian</w:t>
            </w:r>
          </w:p>
        </w:tc>
      </w:tr>
      <w:tr w:rsidR="003627A7" w:rsidRPr="00A35D12" w14:paraId="4C6EF684" w14:textId="77777777" w:rsidTr="00942DDF">
        <w:trPr>
          <w:trHeight w:val="849"/>
        </w:trPr>
        <w:tc>
          <w:tcPr>
            <w:tcW w:w="1380" w:type="dxa"/>
            <w:vMerge/>
            <w:tcBorders>
              <w:top w:val="nil"/>
            </w:tcBorders>
          </w:tcPr>
          <w:p w14:paraId="2BAE7E29" w14:textId="77777777" w:rsidR="003627A7" w:rsidRPr="00784EFF" w:rsidRDefault="003627A7" w:rsidP="00044325">
            <w:pPr>
              <w:spacing w:before="60" w:after="60" w:line="300" w:lineRule="auto"/>
              <w:rPr>
                <w:lang w:val="vi"/>
              </w:rPr>
            </w:pPr>
          </w:p>
        </w:tc>
        <w:tc>
          <w:tcPr>
            <w:tcW w:w="355" w:type="dxa"/>
          </w:tcPr>
          <w:p w14:paraId="602AC5EE" w14:textId="0A17A199" w:rsidR="003627A7" w:rsidRPr="003627A7" w:rsidRDefault="003627A7" w:rsidP="00044325">
            <w:pPr>
              <w:pStyle w:val="TableParagraph"/>
              <w:spacing w:before="60" w:after="60" w:line="300" w:lineRule="auto"/>
              <w:ind w:left="10"/>
              <w:jc w:val="center"/>
              <w:rPr>
                <w:sz w:val="26"/>
                <w:szCs w:val="26"/>
                <w:lang w:val="en-US"/>
              </w:rPr>
            </w:pPr>
            <w:r>
              <w:rPr>
                <w:sz w:val="26"/>
                <w:szCs w:val="26"/>
                <w:lang w:val="en-US"/>
              </w:rPr>
              <w:t>3</w:t>
            </w:r>
          </w:p>
        </w:tc>
        <w:tc>
          <w:tcPr>
            <w:tcW w:w="3241" w:type="dxa"/>
          </w:tcPr>
          <w:p w14:paraId="63F82FE6" w14:textId="58F6AB74" w:rsidR="003627A7" w:rsidRPr="003627A7" w:rsidRDefault="003627A7" w:rsidP="00044325">
            <w:pPr>
              <w:pStyle w:val="TableParagraph"/>
              <w:spacing w:before="60" w:after="60" w:line="300" w:lineRule="auto"/>
              <w:ind w:left="0"/>
              <w:rPr>
                <w:sz w:val="26"/>
                <w:szCs w:val="26"/>
                <w:lang w:val="en-US"/>
              </w:rPr>
            </w:pPr>
            <w:r>
              <w:rPr>
                <w:sz w:val="26"/>
                <w:szCs w:val="26"/>
                <w:lang w:val="en-US"/>
              </w:rPr>
              <w:t>Kéo chọn số cho bộ lọc. Sau đó chọn Oke</w:t>
            </w:r>
          </w:p>
        </w:tc>
        <w:tc>
          <w:tcPr>
            <w:tcW w:w="3944" w:type="dxa"/>
          </w:tcPr>
          <w:p w14:paraId="43526EBC" w14:textId="77777777" w:rsidR="003627A7" w:rsidRPr="00A35D12" w:rsidRDefault="003627A7" w:rsidP="00044325">
            <w:pPr>
              <w:pStyle w:val="TableParagraph"/>
              <w:spacing w:before="60" w:after="60" w:line="300" w:lineRule="auto"/>
              <w:rPr>
                <w:sz w:val="26"/>
                <w:szCs w:val="26"/>
              </w:rPr>
            </w:pPr>
          </w:p>
        </w:tc>
      </w:tr>
      <w:tr w:rsidR="003627A7" w:rsidRPr="00A35D12" w14:paraId="2A5C11D9" w14:textId="77777777" w:rsidTr="00942DDF">
        <w:trPr>
          <w:trHeight w:val="849"/>
        </w:trPr>
        <w:tc>
          <w:tcPr>
            <w:tcW w:w="1380" w:type="dxa"/>
            <w:vMerge/>
            <w:tcBorders>
              <w:top w:val="nil"/>
            </w:tcBorders>
          </w:tcPr>
          <w:p w14:paraId="09B724DB" w14:textId="77777777" w:rsidR="003627A7" w:rsidRPr="00A35D12" w:rsidRDefault="003627A7" w:rsidP="00044325">
            <w:pPr>
              <w:spacing w:before="60" w:after="60" w:line="300" w:lineRule="auto"/>
            </w:pPr>
          </w:p>
        </w:tc>
        <w:tc>
          <w:tcPr>
            <w:tcW w:w="355" w:type="dxa"/>
          </w:tcPr>
          <w:p w14:paraId="520D937D" w14:textId="36EC553A" w:rsidR="003627A7" w:rsidRDefault="003627A7" w:rsidP="00044325">
            <w:pPr>
              <w:pStyle w:val="TableParagraph"/>
              <w:spacing w:before="60" w:after="60" w:line="300" w:lineRule="auto"/>
              <w:ind w:left="10"/>
              <w:jc w:val="center"/>
              <w:rPr>
                <w:sz w:val="26"/>
                <w:szCs w:val="26"/>
                <w:lang w:val="en-US"/>
              </w:rPr>
            </w:pPr>
            <w:r>
              <w:rPr>
                <w:sz w:val="26"/>
                <w:szCs w:val="26"/>
                <w:lang w:val="en-US"/>
              </w:rPr>
              <w:t>4</w:t>
            </w:r>
          </w:p>
        </w:tc>
        <w:tc>
          <w:tcPr>
            <w:tcW w:w="3241" w:type="dxa"/>
            <w:vMerge w:val="restart"/>
          </w:tcPr>
          <w:p w14:paraId="6DE00982" w14:textId="77777777" w:rsidR="003627A7" w:rsidRDefault="003627A7" w:rsidP="00044325">
            <w:pPr>
              <w:pStyle w:val="TableParagraph"/>
              <w:spacing w:before="60" w:after="60" w:line="300" w:lineRule="auto"/>
              <w:ind w:left="0"/>
              <w:rPr>
                <w:sz w:val="26"/>
                <w:szCs w:val="26"/>
                <w:lang w:val="en-US"/>
              </w:rPr>
            </w:pPr>
          </w:p>
        </w:tc>
        <w:tc>
          <w:tcPr>
            <w:tcW w:w="3944" w:type="dxa"/>
            <w:vMerge w:val="restart"/>
          </w:tcPr>
          <w:p w14:paraId="46D9BE08" w14:textId="21A03341" w:rsidR="003627A7" w:rsidRPr="003627A7" w:rsidRDefault="003627A7" w:rsidP="00044325">
            <w:pPr>
              <w:pStyle w:val="TableParagraph"/>
              <w:spacing w:before="60" w:after="60" w:line="300" w:lineRule="auto"/>
              <w:rPr>
                <w:sz w:val="26"/>
                <w:szCs w:val="26"/>
                <w:lang w:val="en-US"/>
              </w:rPr>
            </w:pPr>
            <w:r>
              <w:rPr>
                <w:sz w:val="26"/>
                <w:szCs w:val="26"/>
                <w:lang w:val="en-US"/>
              </w:rPr>
              <w:t>Hiển thị ảnh đã xử lí lọc Gaussian</w:t>
            </w:r>
          </w:p>
        </w:tc>
      </w:tr>
      <w:tr w:rsidR="003627A7" w:rsidRPr="00A35D12" w14:paraId="02917DB4" w14:textId="77777777" w:rsidTr="00942DDF">
        <w:trPr>
          <w:trHeight w:val="4824"/>
        </w:trPr>
        <w:tc>
          <w:tcPr>
            <w:tcW w:w="1380" w:type="dxa"/>
            <w:vMerge/>
            <w:tcBorders>
              <w:top w:val="nil"/>
              <w:bottom w:val="single" w:sz="4" w:space="0" w:color="000000"/>
            </w:tcBorders>
          </w:tcPr>
          <w:p w14:paraId="231580A9" w14:textId="77777777" w:rsidR="003627A7" w:rsidRPr="00A35D12" w:rsidRDefault="003627A7" w:rsidP="00044325">
            <w:pPr>
              <w:spacing w:before="60" w:after="60" w:line="300" w:lineRule="auto"/>
            </w:pPr>
          </w:p>
        </w:tc>
        <w:tc>
          <w:tcPr>
            <w:tcW w:w="355" w:type="dxa"/>
            <w:vMerge w:val="restart"/>
            <w:tcBorders>
              <w:bottom w:val="single" w:sz="4" w:space="0" w:color="000000"/>
            </w:tcBorders>
          </w:tcPr>
          <w:p w14:paraId="166F3D6B" w14:textId="58012644" w:rsidR="003627A7" w:rsidRPr="00A35D12" w:rsidRDefault="003627A7" w:rsidP="00044325">
            <w:pPr>
              <w:pStyle w:val="TableParagraph"/>
              <w:spacing w:before="60" w:after="60" w:line="300" w:lineRule="auto"/>
              <w:ind w:left="10"/>
              <w:jc w:val="center"/>
              <w:rPr>
                <w:sz w:val="26"/>
                <w:szCs w:val="26"/>
              </w:rPr>
            </w:pPr>
          </w:p>
          <w:p w14:paraId="4493F35C" w14:textId="42D9E10F" w:rsidR="003627A7" w:rsidRPr="00E25C1D" w:rsidRDefault="003627A7" w:rsidP="00044325">
            <w:pPr>
              <w:pStyle w:val="TableParagraph"/>
              <w:spacing w:before="60" w:after="60" w:line="300" w:lineRule="auto"/>
              <w:ind w:left="10"/>
              <w:jc w:val="center"/>
              <w:rPr>
                <w:sz w:val="26"/>
                <w:szCs w:val="26"/>
                <w:lang w:val="en-US"/>
              </w:rPr>
            </w:pPr>
          </w:p>
          <w:p w14:paraId="7AEBE0D1" w14:textId="3BF4F63F" w:rsidR="003627A7" w:rsidRPr="00A35D12" w:rsidRDefault="003627A7" w:rsidP="00044325">
            <w:pPr>
              <w:pStyle w:val="TableParagraph"/>
              <w:spacing w:before="60" w:after="60" w:line="300" w:lineRule="auto"/>
              <w:ind w:left="0"/>
              <w:rPr>
                <w:sz w:val="26"/>
                <w:szCs w:val="26"/>
              </w:rPr>
            </w:pPr>
          </w:p>
          <w:p w14:paraId="461CAE4F" w14:textId="442572EC" w:rsidR="003627A7" w:rsidRPr="00E25C1D" w:rsidRDefault="003627A7" w:rsidP="00044325">
            <w:pPr>
              <w:pStyle w:val="TableParagraph"/>
              <w:spacing w:before="60" w:after="60" w:line="300" w:lineRule="auto"/>
              <w:ind w:left="10"/>
              <w:rPr>
                <w:sz w:val="26"/>
                <w:szCs w:val="26"/>
                <w:lang w:val="en-US"/>
              </w:rPr>
            </w:pPr>
          </w:p>
          <w:p w14:paraId="0AF5958F" w14:textId="77777777" w:rsidR="003627A7" w:rsidRPr="00A35D12" w:rsidRDefault="003627A7" w:rsidP="00044325">
            <w:pPr>
              <w:pStyle w:val="TableParagraph"/>
              <w:spacing w:before="60" w:after="60" w:line="300" w:lineRule="auto"/>
              <w:ind w:left="10"/>
              <w:jc w:val="center"/>
              <w:rPr>
                <w:sz w:val="26"/>
                <w:szCs w:val="26"/>
              </w:rPr>
            </w:pPr>
          </w:p>
        </w:tc>
        <w:tc>
          <w:tcPr>
            <w:tcW w:w="3241" w:type="dxa"/>
            <w:vMerge/>
          </w:tcPr>
          <w:p w14:paraId="0A775157" w14:textId="77777777" w:rsidR="003627A7" w:rsidRPr="00A35D12" w:rsidRDefault="003627A7" w:rsidP="00044325">
            <w:pPr>
              <w:pStyle w:val="TableParagraph"/>
              <w:spacing w:before="60" w:after="60" w:line="300" w:lineRule="auto"/>
              <w:ind w:left="0"/>
              <w:rPr>
                <w:sz w:val="26"/>
                <w:szCs w:val="26"/>
              </w:rPr>
            </w:pPr>
          </w:p>
        </w:tc>
        <w:tc>
          <w:tcPr>
            <w:tcW w:w="3944" w:type="dxa"/>
            <w:vMerge/>
          </w:tcPr>
          <w:p w14:paraId="1E782789" w14:textId="5B2D55A2" w:rsidR="003627A7" w:rsidRPr="00F35E3D" w:rsidRDefault="003627A7" w:rsidP="00044325">
            <w:pPr>
              <w:pStyle w:val="TableParagraph"/>
              <w:spacing w:before="60" w:after="60" w:line="300" w:lineRule="auto"/>
              <w:rPr>
                <w:sz w:val="26"/>
                <w:szCs w:val="26"/>
                <w:lang w:val="en-US"/>
              </w:rPr>
            </w:pPr>
          </w:p>
        </w:tc>
      </w:tr>
      <w:tr w:rsidR="003627A7" w:rsidRPr="00A35D12" w14:paraId="06CDAEB4" w14:textId="77777777" w:rsidTr="00942DDF">
        <w:trPr>
          <w:trHeight w:val="58"/>
        </w:trPr>
        <w:tc>
          <w:tcPr>
            <w:tcW w:w="1380" w:type="dxa"/>
          </w:tcPr>
          <w:p w14:paraId="5DF7B4C9" w14:textId="77777777" w:rsidR="003627A7" w:rsidRPr="00A35D12" w:rsidRDefault="003627A7"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Pr>
                <w:b/>
                <w:sz w:val="26"/>
                <w:szCs w:val="26"/>
                <w:lang w:val="en-US"/>
              </w:rPr>
              <w:t xml:space="preserve"> </w:t>
            </w:r>
            <w:r w:rsidRPr="00A35D12">
              <w:rPr>
                <w:b/>
                <w:sz w:val="26"/>
                <w:szCs w:val="26"/>
              </w:rPr>
              <w:t>lệ</w:t>
            </w:r>
          </w:p>
        </w:tc>
        <w:tc>
          <w:tcPr>
            <w:tcW w:w="355" w:type="dxa"/>
            <w:vMerge/>
          </w:tcPr>
          <w:p w14:paraId="02DF6D0C" w14:textId="77777777" w:rsidR="003627A7" w:rsidRPr="00A35D12" w:rsidRDefault="003627A7" w:rsidP="00044325">
            <w:pPr>
              <w:pStyle w:val="TableParagraph"/>
              <w:spacing w:before="60" w:after="60" w:line="300" w:lineRule="auto"/>
              <w:ind w:left="0"/>
              <w:rPr>
                <w:sz w:val="26"/>
                <w:szCs w:val="26"/>
              </w:rPr>
            </w:pPr>
          </w:p>
        </w:tc>
        <w:tc>
          <w:tcPr>
            <w:tcW w:w="3241" w:type="dxa"/>
            <w:vMerge/>
          </w:tcPr>
          <w:p w14:paraId="506719A9" w14:textId="77777777" w:rsidR="003627A7" w:rsidRPr="00A35D12" w:rsidRDefault="003627A7" w:rsidP="00044325">
            <w:pPr>
              <w:pStyle w:val="TableParagraph"/>
              <w:spacing w:before="60" w:after="60" w:line="300" w:lineRule="auto"/>
              <w:ind w:left="0"/>
              <w:rPr>
                <w:sz w:val="26"/>
                <w:szCs w:val="26"/>
              </w:rPr>
            </w:pPr>
          </w:p>
        </w:tc>
        <w:tc>
          <w:tcPr>
            <w:tcW w:w="3944" w:type="dxa"/>
            <w:vMerge/>
          </w:tcPr>
          <w:p w14:paraId="1E5039FF" w14:textId="77777777" w:rsidR="003627A7" w:rsidRPr="00A35D12" w:rsidRDefault="003627A7" w:rsidP="00044325">
            <w:pPr>
              <w:pStyle w:val="TableParagraph"/>
              <w:spacing w:before="60" w:after="60" w:line="300" w:lineRule="auto"/>
              <w:ind w:right="97"/>
              <w:jc w:val="both"/>
              <w:rPr>
                <w:sz w:val="26"/>
                <w:szCs w:val="26"/>
              </w:rPr>
            </w:pPr>
          </w:p>
        </w:tc>
      </w:tr>
      <w:tr w:rsidR="00E25C1D" w:rsidRPr="00CE0514" w14:paraId="4B682957" w14:textId="77777777" w:rsidTr="00942DDF">
        <w:trPr>
          <w:trHeight w:val="738"/>
        </w:trPr>
        <w:tc>
          <w:tcPr>
            <w:tcW w:w="1380" w:type="dxa"/>
          </w:tcPr>
          <w:p w14:paraId="1BB3D24F"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5C97ECE6"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2E1C425B" w14:textId="77777777" w:rsidTr="00942DDF">
        <w:trPr>
          <w:trHeight w:val="986"/>
        </w:trPr>
        <w:tc>
          <w:tcPr>
            <w:tcW w:w="1380" w:type="dxa"/>
          </w:tcPr>
          <w:p w14:paraId="7606DD1F"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005DEB65"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37A14159" w14:textId="113459D9" w:rsidR="00E25C1D" w:rsidRPr="00784EFF" w:rsidRDefault="00E25C1D" w:rsidP="00044325">
      <w:pPr>
        <w:spacing w:before="60" w:after="60" w:line="300" w:lineRule="auto"/>
        <w:rPr>
          <w:lang w:val="vi"/>
        </w:rPr>
      </w:pPr>
    </w:p>
    <w:p w14:paraId="2067A4FD" w14:textId="5FFB91C5" w:rsidR="00501DD9" w:rsidRDefault="00501DD9" w:rsidP="00044325">
      <w:pPr>
        <w:pStyle w:val="Heading3"/>
        <w:spacing w:before="60" w:after="60" w:line="300" w:lineRule="auto"/>
      </w:pPr>
      <w:bookmarkStart w:id="86" w:name="_Toc104914589"/>
      <w:r>
        <w:lastRenderedPageBreak/>
        <w:t>Biểu đồ hoạt động</w:t>
      </w:r>
      <w:bookmarkEnd w:id="86"/>
    </w:p>
    <w:p w14:paraId="3A5C1254" w14:textId="77777777" w:rsidR="00D91D6C" w:rsidRDefault="00734C9C" w:rsidP="00044325">
      <w:pPr>
        <w:keepNext/>
        <w:spacing w:before="60" w:after="60" w:line="300" w:lineRule="auto"/>
        <w:jc w:val="center"/>
      </w:pPr>
      <w:r w:rsidRPr="00734C9C">
        <w:rPr>
          <w:noProof/>
        </w:rPr>
        <w:drawing>
          <wp:inline distT="0" distB="0" distL="0" distR="0" wp14:anchorId="250AEABD" wp14:editId="161E9224">
            <wp:extent cx="5227773" cy="59593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7773" cy="5959356"/>
                    </a:xfrm>
                    <a:prstGeom prst="rect">
                      <a:avLst/>
                    </a:prstGeom>
                  </pic:spPr>
                </pic:pic>
              </a:graphicData>
            </a:graphic>
          </wp:inline>
        </w:drawing>
      </w:r>
    </w:p>
    <w:p w14:paraId="51142668" w14:textId="17B44BF9" w:rsidR="00734C9C" w:rsidRPr="00044325" w:rsidRDefault="00D91D6C" w:rsidP="00044325">
      <w:pPr>
        <w:pStyle w:val="Caption"/>
        <w:spacing w:before="60" w:after="60" w:line="300" w:lineRule="auto"/>
        <w:rPr>
          <w:b w:val="0"/>
        </w:rPr>
      </w:pPr>
      <w:bookmarkStart w:id="87" w:name="_Toc104914623"/>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2</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2</w:t>
      </w:r>
      <w:r w:rsidR="005B5397" w:rsidRPr="00044325">
        <w:rPr>
          <w:b w:val="0"/>
          <w:noProof/>
        </w:rPr>
        <w:fldChar w:fldCharType="end"/>
      </w:r>
      <w:r w:rsidRPr="00044325">
        <w:rPr>
          <w:b w:val="0"/>
        </w:rPr>
        <w:t xml:space="preserve"> Biểu đồ hoạt động</w:t>
      </w:r>
      <w:bookmarkEnd w:id="87"/>
    </w:p>
    <w:p w14:paraId="2DA9F7B5" w14:textId="14AE0917" w:rsidR="00D91D6C" w:rsidRDefault="00D91D6C" w:rsidP="00044325">
      <w:pPr>
        <w:spacing w:before="60" w:after="60" w:line="300" w:lineRule="auto"/>
      </w:pPr>
    </w:p>
    <w:p w14:paraId="739F8354" w14:textId="7CC02E5B" w:rsidR="00D91D6C" w:rsidRDefault="00D91D6C" w:rsidP="00044325">
      <w:pPr>
        <w:spacing w:before="60" w:after="60" w:line="300" w:lineRule="auto"/>
      </w:pPr>
    </w:p>
    <w:p w14:paraId="73BF4BC5" w14:textId="40A7DB8E" w:rsidR="00D91D6C" w:rsidRDefault="00D91D6C" w:rsidP="00044325">
      <w:pPr>
        <w:spacing w:before="60" w:after="60" w:line="300" w:lineRule="auto"/>
      </w:pPr>
    </w:p>
    <w:p w14:paraId="029EAD95" w14:textId="1671E950" w:rsidR="00D91D6C" w:rsidRDefault="00D91D6C" w:rsidP="00044325">
      <w:pPr>
        <w:spacing w:before="60" w:after="60" w:line="300" w:lineRule="auto"/>
      </w:pPr>
    </w:p>
    <w:p w14:paraId="227A42FE" w14:textId="77777777" w:rsidR="00DE6B44" w:rsidRDefault="00DE6B44" w:rsidP="00044325">
      <w:pPr>
        <w:spacing w:before="60" w:after="60" w:line="300" w:lineRule="auto"/>
        <w:sectPr w:rsidR="00DE6B44" w:rsidSect="003D0A9E">
          <w:headerReference w:type="default" r:id="rId69"/>
          <w:headerReference w:type="first" r:id="rId70"/>
          <w:pgSz w:w="11907" w:h="16840" w:code="9"/>
          <w:pgMar w:top="1418" w:right="1134" w:bottom="1418" w:left="1701" w:header="720" w:footer="720" w:gutter="0"/>
          <w:cols w:space="720"/>
          <w:docGrid w:linePitch="360"/>
        </w:sectPr>
      </w:pPr>
    </w:p>
    <w:p w14:paraId="47857011" w14:textId="443ACA59" w:rsidR="0003053E" w:rsidRDefault="00354729" w:rsidP="00A812DE">
      <w:pPr>
        <w:pStyle w:val="Heading1"/>
      </w:pPr>
      <w:bookmarkStart w:id="88" w:name="_Toc104914590"/>
      <w:r w:rsidRPr="005D139B">
        <w:lastRenderedPageBreak/>
        <w:t>XÂY DỰNG CHƯƠNG TRÌNH XỬ LÝ</w:t>
      </w:r>
      <w:r w:rsidR="00DE6B44">
        <w:t xml:space="preserve"> ẢNH</w:t>
      </w:r>
      <w:bookmarkEnd w:id="88"/>
    </w:p>
    <w:p w14:paraId="1E7182F7" w14:textId="77777777" w:rsidR="00D103B0" w:rsidRPr="00D103B0" w:rsidRDefault="00D103B0" w:rsidP="00D103B0"/>
    <w:p w14:paraId="65290CCC" w14:textId="494AF7B1" w:rsidR="0003053E" w:rsidRPr="003A726E" w:rsidRDefault="00354729" w:rsidP="00044325">
      <w:pPr>
        <w:spacing w:before="60" w:after="60" w:line="300" w:lineRule="auto"/>
        <w:ind w:firstLine="284"/>
      </w:pPr>
      <w:r w:rsidRPr="00835A2B">
        <w:t>Xử lý ảnh (XLA) là đối tượng nghiên cứu của lĩnh vực thị giác máy, là quá</w:t>
      </w:r>
      <w:r>
        <w:t xml:space="preserve"> </w:t>
      </w:r>
      <w:r w:rsidRPr="00835A2B">
        <w:t>trình biến đổi từ một ảnh ban đầu sang một ảnh mới với các đặc tính và tuân theo ý</w:t>
      </w:r>
      <w:r>
        <w:t xml:space="preserve"> </w:t>
      </w:r>
      <w:r w:rsidRPr="00835A2B">
        <w:t>muốn của người sử dụng. Xử lý ảnh có thể gồm quá trình phân tích, phân lớp các đối</w:t>
      </w:r>
      <w:r>
        <w:t xml:space="preserve"> </w:t>
      </w:r>
      <w:r w:rsidRPr="00835A2B">
        <w:t>tượng, làm tăng chất lƣợng, phân đoạn và tách cạnh, gán nhãn cho vùng hay quá trình</w:t>
      </w:r>
      <w:r>
        <w:t xml:space="preserve"> </w:t>
      </w:r>
      <w:r w:rsidRPr="00835A2B">
        <w:t>biên dịch các thông tin hình ảnh của ảnh.</w:t>
      </w:r>
    </w:p>
    <w:p w14:paraId="73332DCF" w14:textId="41E79D3F" w:rsidR="00295A5D" w:rsidRDefault="002D3690" w:rsidP="00044325">
      <w:pPr>
        <w:pStyle w:val="Heading2"/>
        <w:spacing w:before="60" w:after="60" w:line="300" w:lineRule="auto"/>
      </w:pPr>
      <w:bookmarkStart w:id="89" w:name="_Toc73019722"/>
      <w:bookmarkStart w:id="90" w:name="_Toc104914591"/>
      <w:r>
        <w:t>Xây dựng giao diện</w:t>
      </w:r>
      <w:bookmarkEnd w:id="89"/>
      <w:bookmarkEnd w:id="90"/>
    </w:p>
    <w:p w14:paraId="24F27CDE" w14:textId="77777777" w:rsidR="002D3690" w:rsidRDefault="002D3690" w:rsidP="00044325">
      <w:pPr>
        <w:spacing w:before="60" w:after="60" w:line="300" w:lineRule="auto"/>
        <w:ind w:left="284"/>
      </w:pPr>
      <w:r>
        <w:t>Giao diện chính của chương trình được xây dựng bằng thư viện PyQt5 của python</w:t>
      </w:r>
    </w:p>
    <w:p w14:paraId="05AD1F7A" w14:textId="77777777" w:rsidR="002D3690" w:rsidRDefault="002D3690" w:rsidP="00044325">
      <w:pPr>
        <w:spacing w:before="60" w:after="60" w:line="300" w:lineRule="auto"/>
        <w:ind w:left="284"/>
        <w:rPr>
          <w:color w:val="000000"/>
          <w:shd w:val="clear" w:color="auto" w:fill="FFFFFF"/>
        </w:rPr>
      </w:pPr>
      <w:r>
        <w:rPr>
          <w:color w:val="000000"/>
          <w:shd w:val="clear" w:color="auto" w:fill="FFFFFF"/>
        </w:rPr>
        <w:t>Giao diện chương trình bào gồm 3 phần:</w:t>
      </w:r>
    </w:p>
    <w:p w14:paraId="5D9D4217" w14:textId="77777777" w:rsidR="002D3690" w:rsidRDefault="002D3690" w:rsidP="00044325">
      <w:pPr>
        <w:numPr>
          <w:ilvl w:val="0"/>
          <w:numId w:val="35"/>
        </w:numPr>
        <w:spacing w:before="60" w:after="60" w:line="300" w:lineRule="auto"/>
        <w:ind w:left="734"/>
        <w:jc w:val="left"/>
        <w:rPr>
          <w:color w:val="000000"/>
          <w:shd w:val="clear" w:color="auto" w:fill="FFFFFF"/>
        </w:rPr>
      </w:pPr>
      <w:r>
        <w:rPr>
          <w:color w:val="000000"/>
          <w:shd w:val="clear" w:color="auto" w:fill="FFFFFF"/>
        </w:rPr>
        <w:t>Phần hiển thị ảnh gốc và ảnh qua chỉnh sửa</w:t>
      </w:r>
    </w:p>
    <w:p w14:paraId="74FD6417" w14:textId="77777777" w:rsidR="002D3690" w:rsidRDefault="002D3690" w:rsidP="00044325">
      <w:pPr>
        <w:numPr>
          <w:ilvl w:val="0"/>
          <w:numId w:val="35"/>
        </w:numPr>
        <w:spacing w:before="60" w:after="60" w:line="300" w:lineRule="auto"/>
        <w:ind w:left="734"/>
        <w:jc w:val="left"/>
        <w:rPr>
          <w:color w:val="000000"/>
          <w:shd w:val="clear" w:color="auto" w:fill="FFFFFF"/>
        </w:rPr>
      </w:pPr>
      <w:r>
        <w:rPr>
          <w:color w:val="000000"/>
          <w:shd w:val="clear" w:color="auto" w:fill="FFFFFF"/>
        </w:rPr>
        <w:t>Phía bên phải là phần hiển thị các chức năng: bao gồm các Slider, các Check box, các Radio button, Combobox và biểu đồ histogram nằm phía trên</w:t>
      </w:r>
    </w:p>
    <w:p w14:paraId="7A97A33D" w14:textId="77777777" w:rsidR="00715168" w:rsidRPr="00715168" w:rsidRDefault="002D3690" w:rsidP="00044325">
      <w:pPr>
        <w:keepNext/>
        <w:numPr>
          <w:ilvl w:val="0"/>
          <w:numId w:val="35"/>
        </w:numPr>
        <w:spacing w:before="60" w:after="60" w:line="300" w:lineRule="auto"/>
        <w:ind w:left="734"/>
        <w:jc w:val="left"/>
      </w:pPr>
      <w:r w:rsidRPr="002D3690">
        <w:rPr>
          <w:color w:val="000000"/>
          <w:shd w:val="clear" w:color="auto" w:fill="FFFFFF"/>
        </w:rPr>
        <w:t>Phía trên phần hiển thị hình ảnh chứa các nút công cụ như mở hình ảnh, lưu hình ảnh, ẩn/ hiện biểu đồ histogram, cắt ảnh , vẽ</w:t>
      </w:r>
    </w:p>
    <w:p w14:paraId="3ABD9106" w14:textId="5F45248A" w:rsidR="00B65138" w:rsidRDefault="002D3690" w:rsidP="00044325">
      <w:pPr>
        <w:keepNext/>
        <w:spacing w:before="60" w:after="60" w:line="300" w:lineRule="auto"/>
        <w:ind w:left="734"/>
        <w:jc w:val="center"/>
      </w:pPr>
      <w:r w:rsidRPr="002D3690">
        <w:rPr>
          <w:noProof/>
          <w:color w:val="000000"/>
          <w:shd w:val="clear" w:color="auto" w:fill="FFFFFF"/>
        </w:rPr>
        <w:drawing>
          <wp:inline distT="0" distB="0" distL="0" distR="0" wp14:anchorId="654C3CE4" wp14:editId="48D05FE1">
            <wp:extent cx="4450080" cy="26934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52532" cy="2694979"/>
                    </a:xfrm>
                    <a:prstGeom prst="rect">
                      <a:avLst/>
                    </a:prstGeom>
                  </pic:spPr>
                </pic:pic>
              </a:graphicData>
            </a:graphic>
          </wp:inline>
        </w:drawing>
      </w:r>
    </w:p>
    <w:p w14:paraId="210C6134" w14:textId="6BADD881" w:rsidR="002D3690" w:rsidRPr="00044325" w:rsidRDefault="00B65138" w:rsidP="00044325">
      <w:pPr>
        <w:pStyle w:val="Caption"/>
        <w:spacing w:before="60" w:after="60" w:line="300" w:lineRule="auto"/>
        <w:rPr>
          <w:b w:val="0"/>
          <w:color w:val="000000"/>
          <w:shd w:val="clear" w:color="auto" w:fill="FFFFFF"/>
        </w:rPr>
      </w:pPr>
      <w:bookmarkStart w:id="91" w:name="_Toc104914624"/>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1</w:t>
      </w:r>
      <w:r w:rsidR="005B5397" w:rsidRPr="00044325">
        <w:rPr>
          <w:b w:val="0"/>
          <w:noProof/>
        </w:rPr>
        <w:fldChar w:fldCharType="end"/>
      </w:r>
      <w:r w:rsidRPr="00044325">
        <w:rPr>
          <w:b w:val="0"/>
        </w:rPr>
        <w:t xml:space="preserve"> Giao diệ</w:t>
      </w:r>
      <w:r w:rsidR="00CC5657" w:rsidRPr="00044325">
        <w:rPr>
          <w:b w:val="0"/>
        </w:rPr>
        <w:t>n phần mềm</w:t>
      </w:r>
      <w:bookmarkEnd w:id="91"/>
    </w:p>
    <w:p w14:paraId="6D88634F" w14:textId="522A09A0" w:rsidR="002D3690" w:rsidRDefault="002D3690" w:rsidP="00044325">
      <w:pPr>
        <w:pStyle w:val="Heading2"/>
        <w:spacing w:before="60" w:after="60" w:line="300" w:lineRule="auto"/>
      </w:pPr>
      <w:bookmarkStart w:id="92" w:name="_Toc104914592"/>
      <w:r>
        <w:t>Xây dựng chức năng</w:t>
      </w:r>
      <w:bookmarkEnd w:id="92"/>
    </w:p>
    <w:p w14:paraId="31C01D50" w14:textId="22357DBC" w:rsidR="002D3690" w:rsidRDefault="002D3690" w:rsidP="00044325">
      <w:pPr>
        <w:pStyle w:val="Heading3"/>
        <w:spacing w:before="60" w:after="60" w:line="300" w:lineRule="auto"/>
      </w:pPr>
      <w:bookmarkStart w:id="93" w:name="_Toc104914593"/>
      <w:r>
        <w:t>Chức năng đảo ngược mức sáng</w:t>
      </w:r>
      <w:bookmarkEnd w:id="93"/>
    </w:p>
    <w:p w14:paraId="3B94B746" w14:textId="4A6F8BC9" w:rsidR="002D3690" w:rsidRDefault="002D3690" w:rsidP="00044325">
      <w:pPr>
        <w:spacing w:before="60" w:after="60" w:line="300" w:lineRule="auto"/>
        <w:ind w:left="284"/>
        <w:rPr>
          <w:color w:val="080808"/>
        </w:rPr>
      </w:pPr>
      <w:r>
        <w:rPr>
          <w:color w:val="080808"/>
        </w:rPr>
        <w:t>Chức năng này được thực hiện với một dòng lệnh của thư viện numpy</w:t>
      </w:r>
    </w:p>
    <w:p w14:paraId="6A8A6C64" w14:textId="0850BE34" w:rsidR="002D3690" w:rsidRPr="002D3690" w:rsidRDefault="002D3690" w:rsidP="00044325">
      <w:pPr>
        <w:shd w:val="clear" w:color="auto" w:fill="FFF2CC"/>
        <w:spacing w:before="60" w:after="60" w:line="300" w:lineRule="auto"/>
        <w:ind w:left="284" w:right="235"/>
        <w:rPr>
          <w:rFonts w:ascii="Courier New" w:hAnsi="Courier New" w:cs="Courier New"/>
          <w:color w:val="000000"/>
          <w:sz w:val="21"/>
          <w:szCs w:val="21"/>
        </w:rPr>
      </w:pPr>
      <w:r w:rsidRPr="0002625C">
        <w:rPr>
          <w:rFonts w:ascii="Courier New" w:hAnsi="Courier New" w:cs="Courier New"/>
          <w:color w:val="000000"/>
          <w:sz w:val="21"/>
          <w:szCs w:val="21"/>
        </w:rPr>
        <w:t xml:space="preserve">image = 255 </w:t>
      </w:r>
      <w:r>
        <w:rPr>
          <w:rFonts w:ascii="Courier New" w:hAnsi="Courier New" w:cs="Courier New"/>
          <w:color w:val="000000"/>
          <w:sz w:val="21"/>
          <w:szCs w:val="21"/>
        </w:rPr>
        <w:t>–</w:t>
      </w:r>
      <w:r w:rsidRPr="0002625C">
        <w:rPr>
          <w:rFonts w:ascii="Courier New" w:hAnsi="Courier New" w:cs="Courier New"/>
          <w:color w:val="000000"/>
          <w:sz w:val="21"/>
          <w:szCs w:val="21"/>
        </w:rPr>
        <w:t xml:space="preserve"> image</w:t>
      </w:r>
    </w:p>
    <w:p w14:paraId="70C387C9" w14:textId="382DAB55" w:rsidR="002D3690" w:rsidRDefault="002D3690" w:rsidP="00044325">
      <w:pPr>
        <w:pStyle w:val="Heading3"/>
        <w:spacing w:before="60" w:after="60" w:line="300" w:lineRule="auto"/>
      </w:pPr>
      <w:bookmarkStart w:id="94" w:name="_Toc104914594"/>
      <w:r>
        <w:lastRenderedPageBreak/>
        <w:t>Chức năng phân ngưỡng</w:t>
      </w:r>
      <w:bookmarkEnd w:id="94"/>
    </w:p>
    <w:p w14:paraId="6297490E" w14:textId="2D10A311" w:rsidR="002D3690" w:rsidRDefault="002D3690" w:rsidP="00044325">
      <w:pPr>
        <w:spacing w:before="60" w:after="60" w:line="300" w:lineRule="auto"/>
        <w:ind w:left="284"/>
        <w:rPr>
          <w:color w:val="080808"/>
        </w:rPr>
      </w:pPr>
      <w:r>
        <w:rPr>
          <w:color w:val="080808"/>
        </w:rPr>
        <w:t xml:space="preserve">Chức năng này có sẵn trong thư viện OpenCV với hàm </w:t>
      </w:r>
      <w:r w:rsidRPr="003D0B3F">
        <w:rPr>
          <w:color w:val="080808"/>
        </w:rPr>
        <w:t>cv2.threshold</w:t>
      </w:r>
      <w:r>
        <w:rPr>
          <w:color w:val="080808"/>
        </w:rPr>
        <w:t xml:space="preserve">, trong đó tham số thứ nhất là ảnh đầu vào, tham số thứ 2 là ngưỡng, tham số thứ 3 là giá trị mức sáng sao nhất, tham số thứ 4 là hàm phân ngưỡng, thường dung là hàm </w:t>
      </w:r>
      <w:r w:rsidRPr="00E04A75">
        <w:rPr>
          <w:color w:val="080808"/>
        </w:rPr>
        <w:t>THRESH_BINARY</w:t>
      </w:r>
    </w:p>
    <w:p w14:paraId="29B2F2F3" w14:textId="3DDAAF6E" w:rsidR="00683738" w:rsidRPr="003A726E" w:rsidRDefault="00AD5C8D" w:rsidP="00044325">
      <w:pPr>
        <w:shd w:val="clear" w:color="auto" w:fill="FFF2CC"/>
        <w:spacing w:before="60" w:after="60" w:line="300" w:lineRule="auto"/>
        <w:ind w:left="284" w:right="235"/>
        <w:rPr>
          <w:rFonts w:ascii="Courier New" w:hAnsi="Courier New" w:cs="Courier New"/>
          <w:color w:val="000000"/>
          <w:sz w:val="21"/>
          <w:szCs w:val="21"/>
        </w:rPr>
      </w:pPr>
      <w:r>
        <w:rPr>
          <w:rFonts w:ascii="Courier New" w:hAnsi="Courier New" w:cs="Courier New"/>
          <w:color w:val="000000"/>
          <w:sz w:val="21"/>
          <w:szCs w:val="21"/>
        </w:rPr>
        <w:t>image = cv2.threshold(image,threshsold_value,255,</w:t>
      </w:r>
      <w:r w:rsidR="002D3690" w:rsidRPr="0002625C">
        <w:rPr>
          <w:rFonts w:ascii="Courier New" w:hAnsi="Courier New" w:cs="Courier New"/>
          <w:color w:val="000000"/>
          <w:sz w:val="21"/>
          <w:szCs w:val="21"/>
        </w:rPr>
        <w:t>cv2.THRESH_BINARY)</w:t>
      </w:r>
    </w:p>
    <w:p w14:paraId="2EE7C2B2" w14:textId="35C034B6" w:rsidR="002D3690" w:rsidRDefault="00AD5C8D" w:rsidP="00044325">
      <w:pPr>
        <w:pStyle w:val="Heading3"/>
        <w:spacing w:before="60" w:after="60" w:line="300" w:lineRule="auto"/>
      </w:pPr>
      <w:bookmarkStart w:id="95" w:name="_Toc104914595"/>
      <w:r>
        <w:t>Chức năng điều chỉnh độ tương phản</w:t>
      </w:r>
      <w:bookmarkEnd w:id="95"/>
    </w:p>
    <w:p w14:paraId="5539BDF7" w14:textId="77777777" w:rsidR="00AD5C8D" w:rsidRDefault="00AD5C8D" w:rsidP="00044325">
      <w:pPr>
        <w:spacing w:before="60" w:after="60" w:line="300" w:lineRule="auto"/>
        <w:ind w:left="-453" w:firstLine="737"/>
      </w:pPr>
      <w:r>
        <w:t>Để biến đổi độ tương phản ta sử dụng công thức:</w:t>
      </w:r>
    </w:p>
    <w:p w14:paraId="23399A47" w14:textId="77777777" w:rsidR="00AD5C8D" w:rsidRDefault="00AD5C8D" w:rsidP="00044325">
      <w:pPr>
        <w:spacing w:before="60" w:after="60" w:line="300" w:lineRule="auto"/>
        <w:ind w:left="284" w:firstLine="284"/>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g</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α f</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β với α &gt;0</w:t>
      </w:r>
    </w:p>
    <w:p w14:paraId="73E05EB2" w14:textId="77777777" w:rsidR="00AD5C8D" w:rsidRDefault="00AD5C8D" w:rsidP="00044325">
      <w:pPr>
        <w:spacing w:before="60" w:after="60" w:line="300" w:lineRule="auto"/>
        <w:ind w:left="284"/>
        <w:rPr>
          <w:rStyle w:val="mi"/>
          <w:rFonts w:ascii="MathJax_Math-italic" w:hAnsi="MathJax_Math-italic" w:cs="Helvetica"/>
          <w:color w:val="000000"/>
          <w:sz w:val="25"/>
          <w:szCs w:val="25"/>
          <w:bdr w:val="none" w:sz="0" w:space="0" w:color="auto" w:frame="1"/>
          <w:shd w:val="clear" w:color="auto" w:fill="FFFFFF"/>
        </w:rPr>
      </w:pPr>
      <w:r>
        <w:t xml:space="preserve">Nếu </w:t>
      </w:r>
      <w:r>
        <w:rPr>
          <w:rStyle w:val="mi"/>
          <w:rFonts w:ascii="MathJax_Math-italic" w:hAnsi="MathJax_Math-italic" w:cs="Helvetica"/>
          <w:color w:val="000000"/>
          <w:sz w:val="25"/>
          <w:szCs w:val="25"/>
          <w:bdr w:val="none" w:sz="0" w:space="0" w:color="auto" w:frame="1"/>
          <w:shd w:val="clear" w:color="auto" w:fill="FFFFFF"/>
        </w:rPr>
        <w:t>α &lt; 1 và β &gt; 0 thì làm giảm tương phản của ảnh</w:t>
      </w:r>
    </w:p>
    <w:p w14:paraId="019DC8C1" w14:textId="509A4778" w:rsidR="00AD5C8D" w:rsidRDefault="00AD5C8D" w:rsidP="00044325">
      <w:pPr>
        <w:spacing w:before="60" w:after="60" w:line="300" w:lineRule="auto"/>
        <w:ind w:left="284"/>
        <w:rPr>
          <w:rStyle w:val="mi"/>
          <w:rFonts w:ascii="MathJax_Math-italic" w:hAnsi="MathJax_Math-italic" w:cs="Helvetica"/>
          <w:color w:val="000000"/>
          <w:sz w:val="25"/>
          <w:szCs w:val="25"/>
          <w:bdr w:val="none" w:sz="0" w:space="0" w:color="auto" w:frame="1"/>
          <w:shd w:val="clear" w:color="auto" w:fill="FFFFFF"/>
        </w:rPr>
      </w:pPr>
      <w:r>
        <w:t xml:space="preserve">Nếu </w:t>
      </w:r>
      <w:r>
        <w:rPr>
          <w:rStyle w:val="mi"/>
          <w:rFonts w:ascii="MathJax_Math-italic" w:hAnsi="MathJax_Math-italic" w:cs="Helvetica"/>
          <w:color w:val="000000"/>
          <w:sz w:val="25"/>
          <w:szCs w:val="25"/>
          <w:bdr w:val="none" w:sz="0" w:space="0" w:color="auto" w:frame="1"/>
          <w:shd w:val="clear" w:color="auto" w:fill="FFFFFF"/>
        </w:rPr>
        <w:t>α &gt; 1 và β &lt; 0 thì làm tăng tương phản của ảnh</w:t>
      </w:r>
    </w:p>
    <w:p w14:paraId="7A346FD2" w14:textId="77777777" w:rsidR="00715168" w:rsidRDefault="00715168" w:rsidP="00044325">
      <w:pPr>
        <w:keepNext/>
        <w:spacing w:before="60" w:after="60" w:line="300" w:lineRule="auto"/>
        <w:ind w:left="284"/>
        <w:jc w:val="center"/>
      </w:pPr>
      <w:r w:rsidRPr="00715168">
        <w:rPr>
          <w:rStyle w:val="mi"/>
          <w:rFonts w:ascii="MathJax_Math-italic" w:hAnsi="MathJax_Math-italic" w:cs="Helvetica"/>
          <w:noProof/>
          <w:color w:val="000000"/>
          <w:sz w:val="25"/>
          <w:szCs w:val="25"/>
          <w:bdr w:val="none" w:sz="0" w:space="0" w:color="auto" w:frame="1"/>
          <w:shd w:val="clear" w:color="auto" w:fill="FFFFFF"/>
        </w:rPr>
        <w:drawing>
          <wp:inline distT="0" distB="0" distL="0" distR="0" wp14:anchorId="654D12EC" wp14:editId="605204E4">
            <wp:extent cx="5760720" cy="3491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491230"/>
                    </a:xfrm>
                    <a:prstGeom prst="rect">
                      <a:avLst/>
                    </a:prstGeom>
                  </pic:spPr>
                </pic:pic>
              </a:graphicData>
            </a:graphic>
          </wp:inline>
        </w:drawing>
      </w:r>
    </w:p>
    <w:p w14:paraId="49B4A6CD" w14:textId="7623EE6B" w:rsidR="00683738" w:rsidRPr="00044325" w:rsidRDefault="00715168" w:rsidP="00044325">
      <w:pPr>
        <w:pStyle w:val="Caption"/>
        <w:spacing w:before="60" w:after="60" w:line="300" w:lineRule="auto"/>
        <w:rPr>
          <w:rStyle w:val="mi"/>
          <w:rFonts w:ascii="MathJax_Math-italic" w:hAnsi="MathJax_Math-italic" w:cs="Helvetica"/>
          <w:b w:val="0"/>
          <w:color w:val="000000"/>
          <w:sz w:val="25"/>
          <w:szCs w:val="25"/>
          <w:bdr w:val="none" w:sz="0" w:space="0" w:color="auto" w:frame="1"/>
          <w:shd w:val="clear" w:color="auto" w:fill="FFFFFF"/>
        </w:rPr>
      </w:pPr>
      <w:bookmarkStart w:id="96" w:name="_Toc104914625"/>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2</w:t>
      </w:r>
      <w:r w:rsidR="005B5397" w:rsidRPr="00044325">
        <w:rPr>
          <w:b w:val="0"/>
          <w:noProof/>
        </w:rPr>
        <w:fldChar w:fldCharType="end"/>
      </w:r>
      <w:r w:rsidRPr="00044325">
        <w:rPr>
          <w:b w:val="0"/>
        </w:rPr>
        <w:t xml:space="preserve"> Điều chỉnh độ tương phản</w:t>
      </w:r>
      <w:bookmarkEnd w:id="96"/>
    </w:p>
    <w:p w14:paraId="35F0A3D6" w14:textId="097DE089" w:rsidR="00AD5C8D" w:rsidRDefault="00AD5C8D" w:rsidP="00044325">
      <w:pPr>
        <w:pStyle w:val="Heading3"/>
        <w:spacing w:before="60" w:after="60" w:line="300" w:lineRule="auto"/>
        <w:rPr>
          <w:bdr w:val="none" w:sz="0" w:space="0" w:color="auto" w:frame="1"/>
          <w:shd w:val="clear" w:color="auto" w:fill="FFFFFF"/>
        </w:rPr>
      </w:pPr>
      <w:bookmarkStart w:id="97" w:name="_Toc104914596"/>
      <w:r>
        <w:rPr>
          <w:bdr w:val="none" w:sz="0" w:space="0" w:color="auto" w:frame="1"/>
          <w:shd w:val="clear" w:color="auto" w:fill="FFFFFF"/>
        </w:rPr>
        <w:t>Chức năng lọc ảnh</w:t>
      </w:r>
      <w:bookmarkEnd w:id="97"/>
    </w:p>
    <w:p w14:paraId="7C48FEA9" w14:textId="6B64EA80" w:rsidR="00AD5C8D" w:rsidRDefault="00715168" w:rsidP="00044325">
      <w:pPr>
        <w:spacing w:before="60" w:after="60" w:line="300" w:lineRule="auto"/>
        <w:ind w:left="284"/>
      </w:pPr>
      <w:r>
        <w:t>T</w:t>
      </w:r>
      <w:r w:rsidR="00AD5C8D">
        <w:t>hư viện OpenCV có hàm filter2D cho phép thực hiện lọc trong miền không gian rất nhanh chóng, vì vậy, việc còn lại là chỉ cần đưa mặt nạ lọc, ảnh đầu vào nữa là được.</w:t>
      </w:r>
    </w:p>
    <w:p w14:paraId="175EA6B6" w14:textId="77777777" w:rsidR="00AD5C8D" w:rsidRDefault="00AD5C8D" w:rsidP="00044325">
      <w:pPr>
        <w:spacing w:before="60" w:after="60" w:line="300" w:lineRule="auto"/>
        <w:ind w:left="284"/>
      </w:pPr>
      <w:r>
        <w:t>Cài đặt: mask là mặt nạ lọc, 1 mảng numpy</w:t>
      </w:r>
    </w:p>
    <w:p w14:paraId="266F5092" w14:textId="5DA4FB0D" w:rsidR="00683738" w:rsidRPr="0002625C" w:rsidRDefault="00AD5C8D" w:rsidP="00044325">
      <w:pPr>
        <w:shd w:val="clear" w:color="auto" w:fill="FFF2CC"/>
        <w:spacing w:before="60" w:after="60" w:line="300" w:lineRule="auto"/>
        <w:ind w:left="284" w:right="235"/>
        <w:rPr>
          <w:rFonts w:ascii="Courier New" w:hAnsi="Courier New" w:cs="Courier New"/>
          <w:color w:val="000000"/>
          <w:sz w:val="21"/>
          <w:szCs w:val="21"/>
        </w:rPr>
      </w:pPr>
      <w:r w:rsidRPr="0002625C">
        <w:rPr>
          <w:rFonts w:ascii="Courier New" w:hAnsi="Courier New" w:cs="Courier New"/>
          <w:color w:val="000000"/>
          <w:sz w:val="21"/>
          <w:szCs w:val="21"/>
        </w:rPr>
        <w:t>image = cv2.filter2D(image, -1, mask)</w:t>
      </w:r>
    </w:p>
    <w:p w14:paraId="04FE889F" w14:textId="77777777" w:rsidR="00C8688B" w:rsidRDefault="00C8688B" w:rsidP="00044325">
      <w:pPr>
        <w:keepNext/>
        <w:spacing w:before="60" w:after="60" w:line="300" w:lineRule="auto"/>
        <w:jc w:val="center"/>
      </w:pPr>
    </w:p>
    <w:p w14:paraId="3B19B8DE" w14:textId="56EAB3BF" w:rsidR="00715168" w:rsidRDefault="00715168" w:rsidP="00044325">
      <w:pPr>
        <w:keepNext/>
        <w:spacing w:before="60" w:after="60" w:line="300" w:lineRule="auto"/>
        <w:jc w:val="center"/>
      </w:pPr>
      <w:r w:rsidRPr="00715168">
        <w:rPr>
          <w:noProof/>
        </w:rPr>
        <w:drawing>
          <wp:inline distT="0" distB="0" distL="0" distR="0" wp14:anchorId="5968C32C" wp14:editId="4683FEFA">
            <wp:extent cx="5394960" cy="32457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97462" cy="3247282"/>
                    </a:xfrm>
                    <a:prstGeom prst="rect">
                      <a:avLst/>
                    </a:prstGeom>
                  </pic:spPr>
                </pic:pic>
              </a:graphicData>
            </a:graphic>
          </wp:inline>
        </w:drawing>
      </w:r>
    </w:p>
    <w:p w14:paraId="145BDC62" w14:textId="7ACF5D5D" w:rsidR="00683738" w:rsidRPr="00044325" w:rsidRDefault="00715168" w:rsidP="00044325">
      <w:pPr>
        <w:pStyle w:val="Caption"/>
        <w:spacing w:before="60" w:after="60" w:line="300" w:lineRule="auto"/>
        <w:rPr>
          <w:b w:val="0"/>
        </w:rPr>
      </w:pPr>
      <w:bookmarkStart w:id="98" w:name="_Toc104914626"/>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3</w:t>
      </w:r>
      <w:r w:rsidR="005B5397" w:rsidRPr="00044325">
        <w:rPr>
          <w:b w:val="0"/>
          <w:noProof/>
        </w:rPr>
        <w:fldChar w:fldCharType="end"/>
      </w:r>
      <w:r w:rsidRPr="00044325">
        <w:rPr>
          <w:b w:val="0"/>
        </w:rPr>
        <w:t xml:space="preserve"> Lọc Gaussian</w:t>
      </w:r>
      <w:bookmarkEnd w:id="98"/>
    </w:p>
    <w:p w14:paraId="3D1B91F4" w14:textId="4DF6E92A" w:rsidR="00AD5C8D" w:rsidRDefault="00683738" w:rsidP="00044325">
      <w:pPr>
        <w:pStyle w:val="Heading3"/>
        <w:spacing w:before="60" w:after="60" w:line="300" w:lineRule="auto"/>
      </w:pPr>
      <w:bookmarkStart w:id="99" w:name="_Toc104914597"/>
      <w:r>
        <w:t>Chức năng cân bằng histogram</w:t>
      </w:r>
      <w:bookmarkEnd w:id="99"/>
    </w:p>
    <w:p w14:paraId="265C3B68" w14:textId="77777777" w:rsidR="00683738" w:rsidRP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color w:val="1B1B1B"/>
          <w:spacing w:val="-1"/>
          <w:sz w:val="26"/>
          <w:szCs w:val="26"/>
        </w:rPr>
        <w:t>Thống kê số lượng pixel cho từng mức sáng, ta được histogram </w:t>
      </w:r>
      <w:r w:rsidRPr="00683738">
        <w:rPr>
          <w:rStyle w:val="katex-mathml"/>
          <w:color w:val="1B1B1B"/>
          <w:spacing w:val="-1"/>
          <w:sz w:val="26"/>
          <w:szCs w:val="26"/>
          <w:bdr w:val="none" w:sz="0" w:space="0" w:color="auto" w:frame="1"/>
        </w:rPr>
        <w:t>H(i)</w:t>
      </w:r>
      <w:r w:rsidRPr="00683738">
        <w:rPr>
          <w:rStyle w:val="mord"/>
          <w:i/>
          <w:iCs/>
          <w:color w:val="1B1B1B"/>
          <w:spacing w:val="-1"/>
          <w:sz w:val="26"/>
          <w:szCs w:val="26"/>
        </w:rPr>
        <w:t>H</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p>
    <w:p w14:paraId="3B5FB9AE" w14:textId="77777777" w:rsidR="00683738" w:rsidRP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rStyle w:val="Strong"/>
          <w:rFonts w:eastAsiaTheme="majorEastAsia"/>
          <w:b w:val="0"/>
          <w:color w:val="1B1B1B"/>
          <w:spacing w:val="-1"/>
          <w:sz w:val="26"/>
          <w:szCs w:val="26"/>
        </w:rPr>
        <w:t>B2</w:t>
      </w:r>
      <w:r w:rsidRPr="00683738">
        <w:rPr>
          <w:color w:val="1B1B1B"/>
          <w:spacing w:val="-1"/>
          <w:sz w:val="26"/>
          <w:szCs w:val="26"/>
        </w:rPr>
        <w:t>: Tính "hàm tích lũy" </w:t>
      </w:r>
      <w:r w:rsidRPr="00683738">
        <w:rPr>
          <w:rStyle w:val="katex-mathml"/>
          <w:color w:val="1B1B1B"/>
          <w:spacing w:val="-1"/>
          <w:sz w:val="26"/>
          <w:szCs w:val="26"/>
          <w:bdr w:val="none" w:sz="0" w:space="0" w:color="auto" w:frame="1"/>
        </w:rPr>
        <w:t>Z</w:t>
      </w:r>
      <w:r w:rsidRPr="00683738">
        <w:rPr>
          <w:rStyle w:val="mord"/>
          <w:i/>
          <w:iCs/>
          <w:color w:val="1B1B1B"/>
          <w:spacing w:val="-1"/>
          <w:sz w:val="26"/>
          <w:szCs w:val="26"/>
        </w:rPr>
        <w:t>Z</w:t>
      </w:r>
      <w:r w:rsidRPr="00683738">
        <w:rPr>
          <w:color w:val="1B1B1B"/>
          <w:spacing w:val="-1"/>
          <w:sz w:val="26"/>
          <w:szCs w:val="26"/>
        </w:rPr>
        <w:t> cho từng mức sáng theo công thức:</w:t>
      </w:r>
    </w:p>
    <w:p w14:paraId="62632B30" w14:textId="77777777" w:rsidR="00683738" w:rsidRP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rStyle w:val="katex-mathml"/>
          <w:color w:val="1B1B1B"/>
          <w:spacing w:val="-1"/>
          <w:sz w:val="26"/>
          <w:szCs w:val="26"/>
          <w:bdr w:val="none" w:sz="0" w:space="0" w:color="auto" w:frame="1"/>
        </w:rPr>
        <w:t>Z(i) = \sum_{j=0}^{i} H(i)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rStyle w:val="mrel"/>
          <w:rFonts w:eastAsiaTheme="majorEastAsia"/>
          <w:color w:val="1B1B1B"/>
          <w:spacing w:val="-1"/>
          <w:sz w:val="26"/>
          <w:szCs w:val="26"/>
        </w:rPr>
        <w:t>=</w:t>
      </w:r>
      <w:r w:rsidRPr="00683738">
        <w:rPr>
          <w:rStyle w:val="mord"/>
          <w:i/>
          <w:iCs/>
          <w:color w:val="1B1B1B"/>
          <w:spacing w:val="-1"/>
          <w:sz w:val="26"/>
          <w:szCs w:val="26"/>
        </w:rPr>
        <w:t>j</w:t>
      </w:r>
      <w:r w:rsidRPr="00683738">
        <w:rPr>
          <w:rStyle w:val="mrel"/>
          <w:rFonts w:eastAsiaTheme="majorEastAsia"/>
          <w:color w:val="1B1B1B"/>
          <w:spacing w:val="-1"/>
          <w:sz w:val="26"/>
          <w:szCs w:val="26"/>
        </w:rPr>
        <w:t>=</w:t>
      </w:r>
      <w:r w:rsidRPr="00683738">
        <w:rPr>
          <w:rStyle w:val="mord"/>
          <w:color w:val="1B1B1B"/>
          <w:spacing w:val="-1"/>
          <w:sz w:val="26"/>
          <w:szCs w:val="26"/>
        </w:rPr>
        <w:t>0</w:t>
      </w:r>
      <w:r w:rsidRPr="00683738">
        <w:rPr>
          <w:rStyle w:val="mop"/>
          <w:rFonts w:eastAsiaTheme="majorEastAsia"/>
          <w:color w:val="1B1B1B"/>
          <w:spacing w:val="-1"/>
          <w:sz w:val="26"/>
          <w:szCs w:val="26"/>
        </w:rPr>
        <w:t>∑</w:t>
      </w:r>
      <w:r w:rsidRPr="00683738">
        <w:rPr>
          <w:rStyle w:val="mord"/>
          <w:i/>
          <w:iCs/>
          <w:color w:val="1B1B1B"/>
          <w:spacing w:val="-1"/>
          <w:sz w:val="26"/>
          <w:szCs w:val="26"/>
        </w:rPr>
        <w:t>i</w:t>
      </w:r>
      <w:r w:rsidRPr="00683738">
        <w:rPr>
          <w:rStyle w:val="vlist-s"/>
          <w:rFonts w:eastAsiaTheme="majorEastAsia"/>
          <w:color w:val="1B1B1B"/>
          <w:spacing w:val="-1"/>
          <w:sz w:val="26"/>
          <w:szCs w:val="26"/>
        </w:rPr>
        <w:t>​</w:t>
      </w:r>
      <w:r w:rsidRPr="00683738">
        <w:rPr>
          <w:rStyle w:val="mord"/>
          <w:i/>
          <w:iCs/>
          <w:color w:val="1B1B1B"/>
          <w:spacing w:val="-1"/>
          <w:sz w:val="26"/>
          <w:szCs w:val="26"/>
        </w:rPr>
        <w:t>H</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p>
    <w:p w14:paraId="117CCE9F" w14:textId="3F844D06" w:rsid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color w:val="1B1B1B"/>
          <w:spacing w:val="-1"/>
          <w:sz w:val="26"/>
          <w:szCs w:val="26"/>
        </w:rPr>
        <w:t>Trong đó </w:t>
      </w:r>
      <w:r w:rsidRPr="00683738">
        <w:rPr>
          <w:rStyle w:val="katex-mathml"/>
          <w:color w:val="1B1B1B"/>
          <w:spacing w:val="-1"/>
          <w:sz w:val="26"/>
          <w:szCs w:val="26"/>
          <w:bdr w:val="none" w:sz="0" w:space="0" w:color="auto" w:frame="1"/>
        </w:rPr>
        <w:t>Z(i)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color w:val="1B1B1B"/>
          <w:spacing w:val="-1"/>
          <w:sz w:val="26"/>
          <w:szCs w:val="26"/>
        </w:rPr>
        <w:t> chính là tổng số pixel có giá trị </w:t>
      </w:r>
      <w:r w:rsidRPr="00683738">
        <w:rPr>
          <w:rStyle w:val="katex-mathml"/>
          <w:color w:val="1B1B1B"/>
          <w:spacing w:val="-1"/>
          <w:sz w:val="26"/>
          <w:szCs w:val="26"/>
          <w:bdr w:val="none" w:sz="0" w:space="0" w:color="auto" w:frame="1"/>
        </w:rPr>
        <w:t>\leqslant i</w:t>
      </w:r>
      <w:r w:rsidRPr="00683738">
        <w:rPr>
          <w:rStyle w:val="mrel"/>
          <w:rFonts w:ascii="Cambria Math" w:eastAsiaTheme="majorEastAsia" w:hAnsi="Cambria Math" w:cs="Cambria Math"/>
          <w:color w:val="1B1B1B"/>
          <w:spacing w:val="-1"/>
          <w:sz w:val="26"/>
          <w:szCs w:val="26"/>
        </w:rPr>
        <w:t>⩽</w:t>
      </w:r>
      <w:r w:rsidRPr="00683738">
        <w:rPr>
          <w:rStyle w:val="mord"/>
          <w:i/>
          <w:iCs/>
          <w:color w:val="1B1B1B"/>
          <w:spacing w:val="-1"/>
          <w:sz w:val="26"/>
          <w:szCs w:val="26"/>
        </w:rPr>
        <w:t>i</w:t>
      </w:r>
      <w:r w:rsidRPr="00683738">
        <w:rPr>
          <w:color w:val="1B1B1B"/>
          <w:spacing w:val="-1"/>
          <w:sz w:val="26"/>
          <w:szCs w:val="26"/>
        </w:rPr>
        <w:t> . Trên hình H1, đường màu đỏ chính là đường minh họa </w:t>
      </w:r>
      <w:r w:rsidRPr="00683738">
        <w:rPr>
          <w:rStyle w:val="katex-mathml"/>
          <w:color w:val="1B1B1B"/>
          <w:spacing w:val="-1"/>
          <w:sz w:val="26"/>
          <w:szCs w:val="26"/>
          <w:bdr w:val="none" w:sz="0" w:space="0" w:color="auto" w:frame="1"/>
        </w:rPr>
        <w:t>Z(i)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color w:val="1B1B1B"/>
          <w:spacing w:val="-1"/>
          <w:sz w:val="26"/>
          <w:szCs w:val="26"/>
        </w:rPr>
        <w:t>. </w:t>
      </w:r>
      <w:r w:rsidRPr="00683738">
        <w:rPr>
          <w:rStyle w:val="katex-mathml"/>
          <w:color w:val="1B1B1B"/>
          <w:spacing w:val="-1"/>
          <w:sz w:val="26"/>
          <w:szCs w:val="26"/>
          <w:bdr w:val="none" w:sz="0" w:space="0" w:color="auto" w:frame="1"/>
        </w:rPr>
        <w:t>Z(i)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color w:val="1B1B1B"/>
          <w:spacing w:val="-1"/>
          <w:sz w:val="26"/>
          <w:szCs w:val="26"/>
        </w:rPr>
        <w:t xml:space="preserve"> chắc chắn là hàm đồng biến </w:t>
      </w:r>
      <w:r>
        <w:rPr>
          <w:color w:val="1B1B1B"/>
          <w:spacing w:val="-1"/>
          <w:sz w:val="26"/>
          <w:szCs w:val="26"/>
        </w:rPr>
        <w:t>tăng.</w:t>
      </w:r>
    </w:p>
    <w:p w14:paraId="30822192" w14:textId="77777777" w:rsidR="00715168" w:rsidRDefault="00715168" w:rsidP="00044325">
      <w:pPr>
        <w:pStyle w:val="NormalWeb"/>
        <w:keepNext/>
        <w:shd w:val="clear" w:color="auto" w:fill="FFFFFF"/>
        <w:spacing w:before="60" w:beforeAutospacing="0" w:after="60" w:afterAutospacing="0" w:line="300" w:lineRule="auto"/>
        <w:jc w:val="center"/>
      </w:pPr>
      <w:r w:rsidRPr="00715168">
        <w:rPr>
          <w:noProof/>
          <w:color w:val="1B1B1B"/>
          <w:spacing w:val="-1"/>
          <w:sz w:val="26"/>
          <w:szCs w:val="26"/>
        </w:rPr>
        <w:drawing>
          <wp:inline distT="0" distB="0" distL="0" distR="0" wp14:anchorId="3D3D0A7A" wp14:editId="46EA3270">
            <wp:extent cx="5204310" cy="2423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9581" cy="2425614"/>
                    </a:xfrm>
                    <a:prstGeom prst="rect">
                      <a:avLst/>
                    </a:prstGeom>
                  </pic:spPr>
                </pic:pic>
              </a:graphicData>
            </a:graphic>
          </wp:inline>
        </w:drawing>
      </w:r>
    </w:p>
    <w:p w14:paraId="0A40A80C" w14:textId="62A5F4BD" w:rsidR="00354729" w:rsidRPr="00044325" w:rsidRDefault="00715168" w:rsidP="00044325">
      <w:pPr>
        <w:pStyle w:val="Caption"/>
        <w:spacing w:before="60" w:after="60" w:line="300" w:lineRule="auto"/>
        <w:rPr>
          <w:b w:val="0"/>
          <w:color w:val="1B1B1B"/>
          <w:spacing w:val="-1"/>
          <w:sz w:val="26"/>
          <w:szCs w:val="26"/>
        </w:rPr>
      </w:pPr>
      <w:bookmarkStart w:id="100" w:name="_Toc104914627"/>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4</w:t>
      </w:r>
      <w:r w:rsidR="005B5397" w:rsidRPr="00044325">
        <w:rPr>
          <w:b w:val="0"/>
          <w:noProof/>
        </w:rPr>
        <w:fldChar w:fldCharType="end"/>
      </w:r>
      <w:r w:rsidRPr="00044325">
        <w:rPr>
          <w:b w:val="0"/>
        </w:rPr>
        <w:t xml:space="preserve"> Cân bằng Histogram</w:t>
      </w:r>
      <w:bookmarkEnd w:id="100"/>
    </w:p>
    <w:p w14:paraId="17B66CD0" w14:textId="77777777" w:rsidR="00EF6B42" w:rsidRDefault="00EF6B42" w:rsidP="00044325">
      <w:pPr>
        <w:spacing w:before="60" w:after="60" w:line="300" w:lineRule="auto"/>
        <w:ind w:firstLine="720"/>
      </w:pPr>
    </w:p>
    <w:p w14:paraId="7A19648E" w14:textId="77777777" w:rsidR="00A0108C" w:rsidRPr="00A0108C" w:rsidRDefault="00A0108C" w:rsidP="00044325">
      <w:pPr>
        <w:spacing w:before="60" w:after="60" w:line="300" w:lineRule="auto"/>
      </w:pPr>
    </w:p>
    <w:p w14:paraId="5EB38C1C" w14:textId="19CF4BF5" w:rsidR="00F35C79" w:rsidRPr="00F35C79" w:rsidRDefault="00F35C79" w:rsidP="00044325">
      <w:pPr>
        <w:spacing w:before="60" w:after="60" w:line="300" w:lineRule="auto"/>
        <w:sectPr w:rsidR="00F35C79" w:rsidRPr="00F35C79" w:rsidSect="003D0A9E">
          <w:headerReference w:type="default" r:id="rId75"/>
          <w:pgSz w:w="11907" w:h="16840" w:code="9"/>
          <w:pgMar w:top="1418" w:right="1134" w:bottom="1418" w:left="1701" w:header="720" w:footer="720" w:gutter="0"/>
          <w:cols w:space="720"/>
          <w:docGrid w:linePitch="360"/>
        </w:sectPr>
      </w:pPr>
    </w:p>
    <w:p w14:paraId="2912EE15" w14:textId="3E3F9552" w:rsidR="002256E6" w:rsidRDefault="002256E6" w:rsidP="00044325">
      <w:pPr>
        <w:pStyle w:val="Title"/>
        <w:spacing w:before="240" w:after="240" w:line="300" w:lineRule="auto"/>
      </w:pPr>
      <w:bookmarkStart w:id="101" w:name="_Toc84503018"/>
      <w:bookmarkStart w:id="102" w:name="_Toc104914598"/>
      <w:r w:rsidRPr="00960306">
        <w:lastRenderedPageBreak/>
        <w:t>KẾT LUẬN</w:t>
      </w:r>
      <w:bookmarkEnd w:id="101"/>
      <w:bookmarkEnd w:id="102"/>
    </w:p>
    <w:p w14:paraId="28503C76" w14:textId="77777777" w:rsidR="00D62381" w:rsidRPr="00D62381" w:rsidRDefault="00D62381" w:rsidP="00D62381"/>
    <w:p w14:paraId="34ED3B77" w14:textId="38100F81" w:rsidR="00D9682B" w:rsidRDefault="00471370" w:rsidP="00044325">
      <w:pPr>
        <w:pStyle w:val="Heading5"/>
        <w:spacing w:before="60" w:after="60" w:line="300" w:lineRule="auto"/>
      </w:pPr>
      <w:r>
        <w:t>Kết quả đạt được</w:t>
      </w:r>
    </w:p>
    <w:p w14:paraId="6DB579D4" w14:textId="2764A390" w:rsidR="00782115" w:rsidRDefault="00156144" w:rsidP="00044325">
      <w:pPr>
        <w:pStyle w:val="ListParagraph"/>
        <w:numPr>
          <w:ilvl w:val="0"/>
          <w:numId w:val="7"/>
        </w:numPr>
        <w:spacing w:before="60" w:after="60" w:line="300" w:lineRule="auto"/>
      </w:pPr>
      <w:r>
        <w:t>Về mặt lý thuyết :</w:t>
      </w:r>
    </w:p>
    <w:p w14:paraId="5AE38827" w14:textId="2149CBEE" w:rsidR="00156144" w:rsidRDefault="005807CD" w:rsidP="00044325">
      <w:pPr>
        <w:pStyle w:val="ListParagraph"/>
        <w:numPr>
          <w:ilvl w:val="1"/>
          <w:numId w:val="7"/>
        </w:numPr>
        <w:spacing w:before="60" w:after="60" w:line="300" w:lineRule="auto"/>
      </w:pPr>
      <w:r>
        <w:t xml:space="preserve">Hiểu được các kiến thức và kỹ thuật </w:t>
      </w:r>
      <w:r w:rsidR="0089456A">
        <w:t>xử lý ảnh</w:t>
      </w:r>
    </w:p>
    <w:p w14:paraId="4E3E7B42" w14:textId="03A870C8" w:rsidR="00483B0D" w:rsidRDefault="00D91037" w:rsidP="00044325">
      <w:pPr>
        <w:pStyle w:val="ListParagraph"/>
        <w:numPr>
          <w:ilvl w:val="1"/>
          <w:numId w:val="7"/>
        </w:numPr>
        <w:spacing w:before="60" w:after="60" w:line="300" w:lineRule="auto"/>
      </w:pPr>
      <w:r>
        <w:t xml:space="preserve">Tìm hiểu, phân tích các mô hình thực thể trong </w:t>
      </w:r>
      <w:r w:rsidR="00CF766A">
        <w:t>chương trình xử lý ảnh</w:t>
      </w:r>
    </w:p>
    <w:p w14:paraId="611176BE" w14:textId="1F5B6701" w:rsidR="00947AA6" w:rsidRDefault="00947AA6" w:rsidP="00044325">
      <w:pPr>
        <w:pStyle w:val="ListParagraph"/>
        <w:numPr>
          <w:ilvl w:val="0"/>
          <w:numId w:val="7"/>
        </w:numPr>
        <w:spacing w:before="60" w:after="60" w:line="300" w:lineRule="auto"/>
      </w:pPr>
      <w:r>
        <w:t>Về mặt thực nghiệm :</w:t>
      </w:r>
    </w:p>
    <w:p w14:paraId="108B5ACC" w14:textId="094EA903" w:rsidR="004902EE" w:rsidRDefault="00C35902" w:rsidP="00044325">
      <w:pPr>
        <w:pStyle w:val="ListParagraph"/>
        <w:numPr>
          <w:ilvl w:val="1"/>
          <w:numId w:val="7"/>
        </w:numPr>
        <w:spacing w:before="60" w:after="60" w:line="300" w:lineRule="auto"/>
      </w:pPr>
      <w:r>
        <w:t xml:space="preserve">Phân tích, thiết kế </w:t>
      </w:r>
      <w:r w:rsidR="0089456A">
        <w:t>các chức năng của chương trình xử lý ảnh</w:t>
      </w:r>
    </w:p>
    <w:p w14:paraId="42BA612F" w14:textId="2571399F" w:rsidR="00287AC1" w:rsidRPr="00DA78C3" w:rsidRDefault="00287AC1" w:rsidP="00044325">
      <w:pPr>
        <w:pStyle w:val="ListParagraph"/>
        <w:numPr>
          <w:ilvl w:val="1"/>
          <w:numId w:val="7"/>
        </w:numPr>
        <w:spacing w:before="60" w:after="60" w:line="300" w:lineRule="auto"/>
      </w:pPr>
      <w:r>
        <w:t xml:space="preserve">Vận dụng các kiến thức lý thuyết đã nắm được để xây dựng một </w:t>
      </w:r>
      <w:r w:rsidR="0089456A">
        <w:t>chương trình xử lý ảnh với các chức năng cơ bản</w:t>
      </w:r>
    </w:p>
    <w:p w14:paraId="404B7C9B" w14:textId="2B276160" w:rsidR="00471370" w:rsidRDefault="004D5DA7" w:rsidP="00044325">
      <w:pPr>
        <w:pStyle w:val="Heading5"/>
        <w:spacing w:before="60" w:after="60" w:line="300" w:lineRule="auto"/>
      </w:pPr>
      <w:r>
        <w:t>Hạn chế</w:t>
      </w:r>
    </w:p>
    <w:p w14:paraId="20CF7BBD" w14:textId="349FBB46" w:rsidR="00D20915" w:rsidRDefault="004B1C3F" w:rsidP="00044325">
      <w:pPr>
        <w:pStyle w:val="ListParagraph"/>
        <w:numPr>
          <w:ilvl w:val="0"/>
          <w:numId w:val="8"/>
        </w:numPr>
        <w:spacing w:before="60" w:after="60" w:line="300" w:lineRule="auto"/>
      </w:pPr>
      <w:r>
        <w:t>Các tính năng còn chỉ ở mức cơ bản</w:t>
      </w:r>
    </w:p>
    <w:p w14:paraId="121F1DFF" w14:textId="6B16A92B" w:rsidR="00E87AF5" w:rsidRPr="000E2C3F" w:rsidRDefault="0089456A" w:rsidP="00044325">
      <w:pPr>
        <w:pStyle w:val="ListParagraph"/>
        <w:numPr>
          <w:ilvl w:val="0"/>
          <w:numId w:val="8"/>
        </w:numPr>
        <w:spacing w:before="60" w:after="60" w:line="300" w:lineRule="auto"/>
      </w:pPr>
      <w:r>
        <w:t>Giao diện còn đơn giản</w:t>
      </w:r>
    </w:p>
    <w:p w14:paraId="0DCBD5D3" w14:textId="09195B6C" w:rsidR="004D5DA7" w:rsidRDefault="004D5DA7" w:rsidP="00044325">
      <w:pPr>
        <w:pStyle w:val="Heading5"/>
        <w:spacing w:before="60" w:after="60" w:line="300" w:lineRule="auto"/>
      </w:pPr>
      <w:r>
        <w:t>Hướng phát triển</w:t>
      </w:r>
    </w:p>
    <w:p w14:paraId="2CD4F7B5" w14:textId="6E62E799" w:rsidR="006E72DE" w:rsidRDefault="00DA1BF1" w:rsidP="00044325">
      <w:pPr>
        <w:pStyle w:val="ListParagraph"/>
        <w:numPr>
          <w:ilvl w:val="0"/>
          <w:numId w:val="9"/>
        </w:numPr>
        <w:spacing w:before="60" w:after="60" w:line="300" w:lineRule="auto"/>
      </w:pPr>
      <w:r>
        <w:t xml:space="preserve">Tiếp tục </w:t>
      </w:r>
      <w:r w:rsidR="00144451">
        <w:t xml:space="preserve">cải </w:t>
      </w:r>
      <w:r w:rsidR="00696A85">
        <w:t>tiến</w:t>
      </w:r>
      <w:r>
        <w:t xml:space="preserve"> giao diện để bắt mắt và phù hợp với nhiều người dùng</w:t>
      </w:r>
    </w:p>
    <w:p w14:paraId="635BB81D" w14:textId="3F7ABD86" w:rsidR="0089720B" w:rsidRPr="006E72DE" w:rsidRDefault="00EC1474" w:rsidP="00044325">
      <w:pPr>
        <w:pStyle w:val="ListParagraph"/>
        <w:numPr>
          <w:ilvl w:val="0"/>
          <w:numId w:val="9"/>
        </w:numPr>
        <w:spacing w:before="60" w:after="60" w:line="300" w:lineRule="auto"/>
      </w:pPr>
      <w:r>
        <w:t xml:space="preserve">Phát triển thêm chức năng </w:t>
      </w:r>
      <w:r w:rsidR="0089456A">
        <w:t>xử lý ảnh với AI cho chương trình</w:t>
      </w:r>
    </w:p>
    <w:p w14:paraId="1189BCDE" w14:textId="77777777" w:rsidR="00D62381" w:rsidRDefault="006C2F70" w:rsidP="00044325">
      <w:pPr>
        <w:pStyle w:val="Title"/>
        <w:spacing w:before="240" w:after="240" w:line="300" w:lineRule="auto"/>
      </w:pPr>
      <w:r>
        <w:rPr>
          <w:szCs w:val="26"/>
        </w:rPr>
        <w:br w:type="page"/>
      </w:r>
      <w:bookmarkStart w:id="103" w:name="_Toc84503019"/>
      <w:bookmarkStart w:id="104" w:name="_Toc104914599"/>
      <w:r w:rsidR="002256E6" w:rsidRPr="006C2F70">
        <w:lastRenderedPageBreak/>
        <w:t>TÀI LIỆU THAM KHẢO</w:t>
      </w:r>
      <w:bookmarkEnd w:id="103"/>
      <w:bookmarkEnd w:id="104"/>
    </w:p>
    <w:p w14:paraId="74502BF3" w14:textId="5F3BBB35" w:rsidR="003F3605" w:rsidRDefault="001849C4" w:rsidP="00044325">
      <w:pPr>
        <w:pStyle w:val="Title"/>
        <w:spacing w:before="240" w:after="240" w:line="300" w:lineRule="auto"/>
      </w:pPr>
      <w:r>
        <w:fldChar w:fldCharType="begin"/>
      </w:r>
      <w:r>
        <w:instrText xml:space="preserve"> BIBLIOGRAPHY  \l 1033 </w:instrText>
      </w:r>
      <w:r>
        <w:fldChar w:fldCharType="separate"/>
      </w:r>
    </w:p>
    <w:p w14:paraId="309F91DE" w14:textId="69DEB98F" w:rsidR="00B65138" w:rsidRPr="003A726E" w:rsidRDefault="00B65138" w:rsidP="00044325">
      <w:pPr>
        <w:pStyle w:val="Heading5"/>
        <w:numPr>
          <w:ilvl w:val="0"/>
          <w:numId w:val="0"/>
        </w:numPr>
        <w:spacing w:before="60" w:after="60" w:line="300" w:lineRule="auto"/>
        <w:ind w:left="284"/>
        <w:rPr>
          <w:b w:val="0"/>
          <w:color w:val="000000" w:themeColor="text1"/>
        </w:rPr>
      </w:pPr>
      <w:r w:rsidRPr="003A726E">
        <w:rPr>
          <w:b w:val="0"/>
          <w:color w:val="000000" w:themeColor="text1"/>
        </w:rPr>
        <w:t xml:space="preserve">1.   Không gian màu HSV: </w:t>
      </w:r>
    </w:p>
    <w:p w14:paraId="74ABCD6F" w14:textId="47088D1E" w:rsidR="00B65138" w:rsidRPr="003A726E" w:rsidRDefault="00B65138" w:rsidP="00044325">
      <w:pPr>
        <w:spacing w:before="60" w:after="60" w:line="300" w:lineRule="auto"/>
        <w:rPr>
          <w:color w:val="000000" w:themeColor="text1"/>
        </w:rPr>
      </w:pPr>
      <w:r w:rsidRPr="003A726E">
        <w:rPr>
          <w:color w:val="000000" w:themeColor="text1"/>
        </w:rPr>
        <w:t xml:space="preserve">    </w:t>
      </w:r>
      <w:hyperlink r:id="rId76" w:history="1">
        <w:r w:rsidRPr="003A726E">
          <w:rPr>
            <w:rStyle w:val="Hyperlink"/>
            <w:color w:val="000000" w:themeColor="text1"/>
          </w:rPr>
          <w:t>https://inanlubi.vn/tin-tuc/khong-gian-mau-sac-hsv</w:t>
        </w:r>
      </w:hyperlink>
    </w:p>
    <w:p w14:paraId="7DF508B7" w14:textId="77777777" w:rsidR="00B65138" w:rsidRPr="003A726E" w:rsidRDefault="00B65138" w:rsidP="00044325">
      <w:pPr>
        <w:pStyle w:val="Heading5"/>
        <w:numPr>
          <w:ilvl w:val="0"/>
          <w:numId w:val="0"/>
        </w:numPr>
        <w:spacing w:before="60" w:after="60" w:line="300" w:lineRule="auto"/>
        <w:ind w:left="284"/>
        <w:rPr>
          <w:b w:val="0"/>
          <w:color w:val="000000" w:themeColor="text1"/>
        </w:rPr>
      </w:pPr>
      <w:bookmarkStart w:id="105" w:name="_4.__"/>
      <w:bookmarkStart w:id="106" w:name="_2.__"/>
      <w:bookmarkEnd w:id="105"/>
      <w:bookmarkEnd w:id="106"/>
      <w:r w:rsidRPr="003A726E">
        <w:rPr>
          <w:b w:val="0"/>
          <w:color w:val="000000" w:themeColor="text1"/>
        </w:rPr>
        <w:t xml:space="preserve">2. </w:t>
      </w:r>
      <w:r w:rsidRPr="003A726E">
        <w:rPr>
          <w:b w:val="0"/>
          <w:color w:val="000000" w:themeColor="text1"/>
        </w:rPr>
        <w:tab/>
        <w:t xml:space="preserve"> Các hệ màu trong xử lý ảnh: </w:t>
      </w:r>
    </w:p>
    <w:p w14:paraId="3C5C5C2D" w14:textId="77777777" w:rsidR="00B65138" w:rsidRPr="003A726E" w:rsidRDefault="000656C3" w:rsidP="00044325">
      <w:pPr>
        <w:spacing w:before="60" w:after="60" w:line="300" w:lineRule="auto"/>
        <w:ind w:left="284"/>
        <w:rPr>
          <w:color w:val="000000" w:themeColor="text1"/>
        </w:rPr>
      </w:pPr>
      <w:hyperlink r:id="rId77" w:history="1">
        <w:r w:rsidR="00B65138" w:rsidRPr="003A726E">
          <w:rPr>
            <w:rStyle w:val="Hyperlink"/>
            <w:color w:val="000000" w:themeColor="text1"/>
          </w:rPr>
          <w:t>https://kipalog.com/posts/Cac-he-mau-trong-xu-ly-anh</w:t>
        </w:r>
      </w:hyperlink>
    </w:p>
    <w:p w14:paraId="3E490264" w14:textId="77777777" w:rsidR="00B65138" w:rsidRPr="003A726E" w:rsidRDefault="00B65138" w:rsidP="00044325">
      <w:pPr>
        <w:pStyle w:val="Heading5"/>
        <w:numPr>
          <w:ilvl w:val="0"/>
          <w:numId w:val="0"/>
        </w:numPr>
        <w:spacing w:before="60" w:after="60" w:line="300" w:lineRule="auto"/>
        <w:ind w:left="284"/>
        <w:rPr>
          <w:b w:val="0"/>
          <w:color w:val="000000" w:themeColor="text1"/>
        </w:rPr>
      </w:pPr>
      <w:bookmarkStart w:id="107" w:name="_5.__Tham"/>
      <w:bookmarkEnd w:id="107"/>
      <w:r w:rsidRPr="003A726E">
        <w:rPr>
          <w:b w:val="0"/>
          <w:color w:val="000000" w:themeColor="text1"/>
        </w:rPr>
        <w:t xml:space="preserve">3. </w:t>
      </w:r>
      <w:r w:rsidRPr="003A726E">
        <w:rPr>
          <w:b w:val="0"/>
          <w:color w:val="000000" w:themeColor="text1"/>
        </w:rPr>
        <w:tab/>
        <w:t xml:space="preserve"> Tham khảo cài đặt mô hình unet:</w:t>
      </w:r>
    </w:p>
    <w:p w14:paraId="11ED7A37" w14:textId="77777777" w:rsidR="00B65138" w:rsidRPr="003A726E" w:rsidRDefault="000656C3" w:rsidP="00044325">
      <w:pPr>
        <w:spacing w:before="60" w:after="60" w:line="300" w:lineRule="auto"/>
        <w:ind w:left="284"/>
        <w:rPr>
          <w:color w:val="000000" w:themeColor="text1"/>
        </w:rPr>
      </w:pPr>
      <w:hyperlink r:id="rId78" w:history="1">
        <w:r w:rsidR="00B65138" w:rsidRPr="003A726E">
          <w:rPr>
            <w:rStyle w:val="Hyperlink"/>
            <w:color w:val="000000" w:themeColor="text1"/>
          </w:rPr>
          <w:t>https://phamdinhkhanh.github.io/2020/06/20/Unet.html</w:t>
        </w:r>
      </w:hyperlink>
    </w:p>
    <w:p w14:paraId="5E76592F" w14:textId="77777777" w:rsidR="00B65138" w:rsidRPr="003A726E" w:rsidRDefault="000656C3" w:rsidP="00044325">
      <w:pPr>
        <w:spacing w:before="60" w:after="60" w:line="300" w:lineRule="auto"/>
        <w:ind w:left="284"/>
        <w:rPr>
          <w:color w:val="000000" w:themeColor="text1"/>
        </w:rPr>
      </w:pPr>
      <w:hyperlink r:id="rId79" w:history="1">
        <w:r w:rsidR="00B65138" w:rsidRPr="003A726E">
          <w:rPr>
            <w:rStyle w:val="Hyperlink"/>
            <w:color w:val="000000" w:themeColor="text1"/>
          </w:rPr>
          <w:t>https://www.kaggle.com/arunkothari/image-segmentaion-unet-99-acc</w:t>
        </w:r>
      </w:hyperlink>
    </w:p>
    <w:p w14:paraId="7D484BAB" w14:textId="77777777" w:rsidR="00B65138" w:rsidRPr="003A726E" w:rsidRDefault="00B65138" w:rsidP="00044325">
      <w:pPr>
        <w:pStyle w:val="Heading5"/>
        <w:numPr>
          <w:ilvl w:val="0"/>
          <w:numId w:val="0"/>
        </w:numPr>
        <w:spacing w:before="60" w:after="60" w:line="300" w:lineRule="auto"/>
        <w:ind w:left="284"/>
        <w:rPr>
          <w:b w:val="0"/>
          <w:color w:val="000000" w:themeColor="text1"/>
        </w:rPr>
      </w:pPr>
      <w:bookmarkStart w:id="108" w:name="_6.__Lý"/>
      <w:bookmarkStart w:id="109" w:name="_6.__"/>
      <w:bookmarkEnd w:id="108"/>
      <w:bookmarkEnd w:id="109"/>
      <w:r w:rsidRPr="003A726E">
        <w:rPr>
          <w:b w:val="0"/>
          <w:color w:val="000000" w:themeColor="text1"/>
        </w:rPr>
        <w:t xml:space="preserve">4. </w:t>
      </w:r>
      <w:r w:rsidRPr="003A726E">
        <w:rPr>
          <w:b w:val="0"/>
          <w:color w:val="000000" w:themeColor="text1"/>
        </w:rPr>
        <w:tab/>
        <w:t xml:space="preserve"> </w:t>
      </w:r>
      <w:r w:rsidRPr="003A726E">
        <w:rPr>
          <w:b w:val="0"/>
          <w:i/>
          <w:color w:val="000000" w:themeColor="text1"/>
        </w:rPr>
        <w:t xml:space="preserve">Xử lý ảnh </w:t>
      </w:r>
      <w:r w:rsidRPr="003A726E">
        <w:rPr>
          <w:b w:val="0"/>
          <w:color w:val="000000" w:themeColor="text1"/>
        </w:rPr>
        <w:t>- PGS.TS .Đỗ Năng Toàn - HVCNBCVT -2013</w:t>
      </w:r>
    </w:p>
    <w:p w14:paraId="598BD907" w14:textId="77777777" w:rsidR="00B65138" w:rsidRPr="003A726E" w:rsidRDefault="000656C3" w:rsidP="00044325">
      <w:pPr>
        <w:pStyle w:val="ThamKhao"/>
        <w:spacing w:before="60" w:after="60" w:line="300" w:lineRule="auto"/>
        <w:ind w:left="284"/>
        <w:rPr>
          <w:color w:val="000000" w:themeColor="text1"/>
        </w:rPr>
      </w:pPr>
      <w:hyperlink r:id="rId80" w:history="1">
        <w:r w:rsidR="00B65138" w:rsidRPr="003A726E">
          <w:rPr>
            <w:rStyle w:val="Hyperlink"/>
            <w:color w:val="000000" w:themeColor="text1"/>
          </w:rPr>
          <w:t>https://www.academia.edu/15561188/B%C3%A0i_gi%E1%BA%A3ng_x%E1%BB%AD_l%C3%BD_%E1%BA%A3nh</w:t>
        </w:r>
      </w:hyperlink>
    </w:p>
    <w:p w14:paraId="1B27FE02" w14:textId="05191925" w:rsidR="005D3570" w:rsidRPr="005D3570" w:rsidRDefault="001849C4" w:rsidP="00044325">
      <w:pPr>
        <w:spacing w:before="60" w:after="60" w:line="300" w:lineRule="auto"/>
        <w:ind w:left="284"/>
      </w:pPr>
      <w:r>
        <w:fldChar w:fldCharType="end"/>
      </w:r>
    </w:p>
    <w:p w14:paraId="526C7C15" w14:textId="77777777" w:rsidR="006C2F70" w:rsidRDefault="006C2F70" w:rsidP="00044325">
      <w:pPr>
        <w:pStyle w:val="Normal1"/>
        <w:spacing w:before="60" w:after="60" w:line="300" w:lineRule="auto"/>
        <w:jc w:val="center"/>
        <w:rPr>
          <w:b/>
          <w:sz w:val="32"/>
          <w:szCs w:val="26"/>
        </w:rPr>
      </w:pPr>
    </w:p>
    <w:p w14:paraId="26E1130A" w14:textId="77777777" w:rsidR="006C2F70" w:rsidRDefault="006C2F70" w:rsidP="00044325">
      <w:pPr>
        <w:pStyle w:val="Normal1"/>
        <w:spacing w:before="60" w:after="60" w:line="300" w:lineRule="auto"/>
        <w:jc w:val="center"/>
        <w:rPr>
          <w:b/>
          <w:sz w:val="32"/>
          <w:szCs w:val="26"/>
        </w:rPr>
      </w:pPr>
    </w:p>
    <w:p w14:paraId="23A41F35" w14:textId="77777777" w:rsidR="002256E6" w:rsidRPr="002256E6" w:rsidRDefault="002256E6" w:rsidP="00044325">
      <w:pPr>
        <w:pStyle w:val="Normal1"/>
        <w:spacing w:before="60" w:after="60" w:line="300" w:lineRule="auto"/>
        <w:ind w:firstLine="360"/>
        <w:jc w:val="center"/>
        <w:rPr>
          <w:b/>
          <w:szCs w:val="26"/>
        </w:rPr>
      </w:pPr>
    </w:p>
    <w:p w14:paraId="6A4DED0C" w14:textId="77777777" w:rsidR="002256E6" w:rsidRPr="002256E6" w:rsidRDefault="002256E6" w:rsidP="00044325">
      <w:pPr>
        <w:pStyle w:val="Normal1"/>
        <w:spacing w:before="60" w:after="60" w:line="300" w:lineRule="auto"/>
        <w:ind w:firstLine="360"/>
        <w:jc w:val="center"/>
        <w:rPr>
          <w:b/>
          <w:szCs w:val="26"/>
        </w:rPr>
      </w:pPr>
    </w:p>
    <w:p w14:paraId="4A8BD96C" w14:textId="77777777" w:rsidR="002256E6" w:rsidRPr="002256E6" w:rsidRDefault="002256E6" w:rsidP="00044325">
      <w:pPr>
        <w:pStyle w:val="Normal1"/>
        <w:spacing w:before="60" w:after="60" w:line="300" w:lineRule="auto"/>
        <w:ind w:firstLine="360"/>
        <w:jc w:val="center"/>
        <w:rPr>
          <w:b/>
          <w:szCs w:val="26"/>
        </w:rPr>
      </w:pPr>
    </w:p>
    <w:p w14:paraId="7220EBEF" w14:textId="77777777" w:rsidR="002256E6" w:rsidRPr="002256E6" w:rsidRDefault="002256E6" w:rsidP="00044325">
      <w:pPr>
        <w:pStyle w:val="Normal1"/>
        <w:spacing w:before="60" w:after="60" w:line="300" w:lineRule="auto"/>
        <w:ind w:firstLine="360"/>
        <w:jc w:val="center"/>
        <w:rPr>
          <w:b/>
          <w:szCs w:val="26"/>
        </w:rPr>
      </w:pPr>
    </w:p>
    <w:p w14:paraId="740818A5" w14:textId="77777777" w:rsidR="002256E6" w:rsidRPr="002256E6" w:rsidRDefault="002256E6" w:rsidP="00044325">
      <w:pPr>
        <w:pStyle w:val="Normal1"/>
        <w:spacing w:before="60" w:after="60" w:line="300" w:lineRule="auto"/>
        <w:ind w:firstLine="360"/>
        <w:jc w:val="center"/>
        <w:rPr>
          <w:b/>
          <w:szCs w:val="26"/>
        </w:rPr>
      </w:pPr>
    </w:p>
    <w:p w14:paraId="75A676A3" w14:textId="77777777" w:rsidR="002256E6" w:rsidRPr="002256E6" w:rsidRDefault="002256E6" w:rsidP="00044325">
      <w:pPr>
        <w:pStyle w:val="Normal1"/>
        <w:spacing w:before="60" w:after="60" w:line="300" w:lineRule="auto"/>
        <w:ind w:firstLine="360"/>
        <w:jc w:val="center"/>
        <w:rPr>
          <w:b/>
          <w:szCs w:val="26"/>
        </w:rPr>
      </w:pPr>
    </w:p>
    <w:p w14:paraId="0E223F6F" w14:textId="77777777" w:rsidR="002256E6" w:rsidRPr="002256E6" w:rsidRDefault="002256E6" w:rsidP="00044325">
      <w:pPr>
        <w:pStyle w:val="Normal1"/>
        <w:spacing w:before="60" w:after="60" w:line="300" w:lineRule="auto"/>
        <w:ind w:firstLine="360"/>
        <w:jc w:val="center"/>
        <w:rPr>
          <w:b/>
          <w:szCs w:val="26"/>
        </w:rPr>
      </w:pPr>
    </w:p>
    <w:p w14:paraId="52E82E4F" w14:textId="77777777" w:rsidR="002256E6" w:rsidRPr="002256E6" w:rsidRDefault="002256E6" w:rsidP="00044325">
      <w:pPr>
        <w:pStyle w:val="Normal1"/>
        <w:spacing w:before="60" w:after="60" w:line="300" w:lineRule="auto"/>
        <w:ind w:firstLine="360"/>
        <w:jc w:val="center"/>
        <w:rPr>
          <w:b/>
          <w:szCs w:val="26"/>
        </w:rPr>
      </w:pPr>
    </w:p>
    <w:p w14:paraId="30457440" w14:textId="77777777" w:rsidR="002256E6" w:rsidRPr="002256E6" w:rsidRDefault="002256E6" w:rsidP="00044325">
      <w:pPr>
        <w:pStyle w:val="Normal1"/>
        <w:spacing w:before="60" w:after="60" w:line="300" w:lineRule="auto"/>
        <w:ind w:firstLine="360"/>
        <w:jc w:val="center"/>
        <w:rPr>
          <w:b/>
          <w:szCs w:val="26"/>
        </w:rPr>
      </w:pPr>
    </w:p>
    <w:p w14:paraId="73899623" w14:textId="77777777" w:rsidR="002256E6" w:rsidRPr="002256E6" w:rsidRDefault="002256E6" w:rsidP="00044325">
      <w:pPr>
        <w:pStyle w:val="Normal1"/>
        <w:spacing w:before="60" w:after="60" w:line="300" w:lineRule="auto"/>
        <w:ind w:firstLine="360"/>
        <w:jc w:val="center"/>
        <w:rPr>
          <w:b/>
          <w:szCs w:val="26"/>
        </w:rPr>
      </w:pPr>
    </w:p>
    <w:p w14:paraId="0051A339" w14:textId="77777777" w:rsidR="002256E6" w:rsidRPr="002256E6" w:rsidRDefault="002256E6" w:rsidP="00044325">
      <w:pPr>
        <w:spacing w:before="60" w:after="60" w:line="300" w:lineRule="auto"/>
      </w:pPr>
    </w:p>
    <w:sectPr w:rsidR="002256E6" w:rsidRPr="002256E6" w:rsidSect="005E70D2">
      <w:headerReference w:type="default" r:id="rId81"/>
      <w:headerReference w:type="first" r:id="rId82"/>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1DBBC" w14:textId="77777777" w:rsidR="008B527E" w:rsidRDefault="008B527E" w:rsidP="002256E6">
      <w:pPr>
        <w:spacing w:after="0" w:line="240" w:lineRule="auto"/>
      </w:pPr>
      <w:r>
        <w:separator/>
      </w:r>
    </w:p>
  </w:endnote>
  <w:endnote w:type="continuationSeparator" w:id="0">
    <w:p w14:paraId="6E68FD99" w14:textId="77777777" w:rsidR="008B527E" w:rsidRDefault="008B527E"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Helvetica">
    <w:panose1 w:val="020B0604020202020204"/>
    <w:charset w:val="A3"/>
    <w:family w:val="swiss"/>
    <w:pitch w:val="variable"/>
    <w:sig w:usb0="E0002EFF" w:usb1="C000785B" w:usb2="00000009" w:usb3="00000000" w:csb0="000001FF" w:csb1="00000000"/>
  </w:font>
  <w:font w:name="MathJax_Mai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Merriweather">
    <w:altName w:val="Times New Roman"/>
    <w:charset w:val="A3"/>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31594" w14:textId="77777777" w:rsidR="004417C2" w:rsidRPr="00E8550C" w:rsidRDefault="004417C2" w:rsidP="00E8550C">
    <w:pPr>
      <w:pStyle w:val="Footer"/>
      <w:pBdr>
        <w:top w:val="single" w:sz="4" w:space="1" w:color="auto"/>
      </w:pBdr>
      <w:rPr>
        <w:i/>
        <w:sz w:val="24"/>
        <w:szCs w:val="24"/>
      </w:rPr>
    </w:pPr>
    <w:r w:rsidRPr="00E8550C">
      <w:rPr>
        <w:i/>
        <w:sz w:val="24"/>
        <w:szCs w:val="24"/>
      </w:rPr>
      <w:t xml:space="preserve">Khoa ……………….. – Lớp……………                                                   </w:t>
    </w:r>
    <w:r>
      <w:rPr>
        <w:i/>
        <w:sz w:val="24"/>
        <w:szCs w:val="24"/>
      </w:rPr>
      <w:tab/>
    </w:r>
    <w:r w:rsidRPr="00E8550C">
      <w:rPr>
        <w:i/>
        <w:sz w:val="24"/>
        <w:szCs w:val="24"/>
      </w:rPr>
      <w:t>&lt;Họ tên sinh viên&gt;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40F47" w14:textId="72D67752" w:rsidR="004417C2" w:rsidRPr="003F5CD7" w:rsidRDefault="004417C2" w:rsidP="003F5CD7">
    <w:pPr>
      <w:pStyle w:val="Footer"/>
      <w:pBdr>
        <w:top w:val="single" w:sz="4" w:space="1" w:color="auto"/>
      </w:pBdr>
      <w:rPr>
        <w:i/>
        <w:sz w:val="24"/>
        <w:szCs w:val="24"/>
      </w:rPr>
    </w:pPr>
    <w:r w:rsidRPr="001B18E1">
      <w:rPr>
        <w:i/>
        <w:sz w:val="24"/>
        <w:szCs w:val="24"/>
        <w:lang w:val="fr-FR"/>
      </w:rPr>
      <w:t>Khoa Khoa học m</w:t>
    </w:r>
    <w:r>
      <w:rPr>
        <w:i/>
        <w:sz w:val="24"/>
        <w:szCs w:val="24"/>
        <w:lang w:val="fr-FR"/>
      </w:rPr>
      <w:t>áy tính</w:t>
    </w:r>
    <w:r w:rsidRPr="001B18E1">
      <w:rPr>
        <w:i/>
        <w:sz w:val="24"/>
        <w:szCs w:val="24"/>
        <w:lang w:val="fr-FR"/>
      </w:rPr>
      <w:t xml:space="preserve"> – Lớp</w:t>
    </w:r>
    <w:r>
      <w:rPr>
        <w:i/>
        <w:sz w:val="24"/>
        <w:szCs w:val="24"/>
        <w:lang w:val="fr-FR"/>
      </w:rPr>
      <w:t xml:space="preserve"> 19IT2</w:t>
    </w:r>
    <w:r w:rsidRPr="001B18E1">
      <w:rPr>
        <w:i/>
        <w:sz w:val="24"/>
        <w:szCs w:val="24"/>
        <w:lang w:val="fr-FR"/>
      </w:rPr>
      <w:t xml:space="preserve">                    </w:t>
    </w:r>
    <w:r>
      <w:rPr>
        <w:i/>
        <w:sz w:val="24"/>
        <w:szCs w:val="24"/>
        <w:lang w:val="fr-FR"/>
      </w:rPr>
      <w:t xml:space="preserve">          </w:t>
    </w:r>
    <w:r>
      <w:rPr>
        <w:i/>
        <w:sz w:val="24"/>
        <w:szCs w:val="24"/>
      </w:rPr>
      <w:t>SVTH:Lê Thành An – Lê Văn Hiểu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A2674" w14:textId="77777777" w:rsidR="008B527E" w:rsidRDefault="008B527E" w:rsidP="002256E6">
      <w:pPr>
        <w:spacing w:after="0" w:line="240" w:lineRule="auto"/>
      </w:pPr>
      <w:r>
        <w:separator/>
      </w:r>
    </w:p>
  </w:footnote>
  <w:footnote w:type="continuationSeparator" w:id="0">
    <w:p w14:paraId="4AEB483C" w14:textId="77777777" w:rsidR="008B527E" w:rsidRDefault="008B527E"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7FEF" w14:textId="301948ED" w:rsidR="004417C2" w:rsidRDefault="004417C2" w:rsidP="00AD5D8E">
    <w:pPr>
      <w:pStyle w:val="Header"/>
      <w:tabs>
        <w:tab w:val="clear" w:pos="4680"/>
        <w:tab w:val="clear" w:pos="9360"/>
        <w:tab w:val="right" w:pos="9072"/>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6B564" w14:textId="77777777" w:rsidR="004417C2" w:rsidRPr="00E8550C" w:rsidRDefault="004417C2" w:rsidP="00E8550C">
    <w:pPr>
      <w:pStyle w:val="Header"/>
      <w:pBdr>
        <w:bottom w:val="single" w:sz="4" w:space="1" w:color="auto"/>
      </w:pBdr>
      <w:rPr>
        <w:i/>
        <w:sz w:val="24"/>
        <w:szCs w:val="24"/>
      </w:rPr>
    </w:pPr>
    <w:r w:rsidRPr="00E8550C">
      <w:rPr>
        <w:i/>
        <w:sz w:val="24"/>
        <w:szCs w:val="24"/>
      </w:rPr>
      <w:tab/>
    </w:r>
    <w:r w:rsidRPr="00E8550C">
      <w:rPr>
        <w:i/>
        <w:sz w:val="24"/>
        <w:szCs w:val="24"/>
      </w:rPr>
      <w:tab/>
    </w:r>
    <w:sdt>
      <w:sdtPr>
        <w:rPr>
          <w:i/>
          <w:sz w:val="24"/>
          <w:szCs w:val="24"/>
        </w:rPr>
        <w:id w:val="2145076303"/>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5</w:t>
        </w:r>
        <w:r w:rsidRPr="00E8550C">
          <w:rPr>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F2B07" w14:textId="210B0537" w:rsidR="004417C2" w:rsidRPr="00E8550C" w:rsidRDefault="004417C2" w:rsidP="00E8550C">
    <w:pPr>
      <w:pStyle w:val="Header"/>
      <w:pBdr>
        <w:bottom w:val="single" w:sz="4" w:space="1" w:color="auto"/>
      </w:pBdr>
      <w:rPr>
        <w:i/>
        <w:sz w:val="24"/>
        <w:szCs w:val="24"/>
      </w:rPr>
    </w:pPr>
    <w:r w:rsidRPr="00E8550C">
      <w:rPr>
        <w:i/>
        <w:sz w:val="24"/>
        <w:szCs w:val="24"/>
      </w:rPr>
      <w:tab/>
    </w:r>
    <w:r w:rsidRPr="00E8550C">
      <w:rPr>
        <w:i/>
        <w:sz w:val="24"/>
        <w:szCs w:val="24"/>
      </w:rPr>
      <w:tab/>
    </w:r>
    <w:sdt>
      <w:sdtPr>
        <w:rPr>
          <w:i/>
          <w:sz w:val="24"/>
          <w:szCs w:val="24"/>
        </w:rPr>
        <w:id w:val="-540667455"/>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5</w:t>
        </w:r>
        <w:r w:rsidRPr="00E8550C">
          <w:rPr>
            <w:noProof/>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2DF28" w14:textId="7EB0F5DB" w:rsidR="004417C2" w:rsidRPr="00742706" w:rsidRDefault="004417C2" w:rsidP="009A0D36">
    <w:pPr>
      <w:pStyle w:val="Header"/>
      <w:pBdr>
        <w:bottom w:val="single" w:sz="4" w:space="1" w:color="auto"/>
      </w:pBdr>
      <w:tabs>
        <w:tab w:val="clear" w:pos="4680"/>
        <w:tab w:val="clear" w:pos="9360"/>
        <w:tab w:val="right" w:pos="9072"/>
      </w:tabs>
      <w:rPr>
        <w:sz w:val="24"/>
      </w:rPr>
    </w:pPr>
    <w:r>
      <w:t>Xây dựng chương trình xử lý ảnh</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69B27" w14:textId="3E8AB5A8" w:rsidR="004417C2" w:rsidRPr="00784EFF" w:rsidRDefault="004417C2" w:rsidP="00784EFF">
    <w:pPr>
      <w:pStyle w:val="Header"/>
      <w:pBdr>
        <w:bottom w:val="single" w:sz="4" w:space="1" w:color="auto"/>
      </w:pBdr>
      <w:tabs>
        <w:tab w:val="clear" w:pos="4680"/>
        <w:tab w:val="clear" w:pos="9360"/>
        <w:tab w:val="right" w:pos="9072"/>
      </w:tabs>
      <w:rPr>
        <w:sz w:val="24"/>
      </w:rPr>
    </w:pP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22</w:t>
    </w:r>
    <w:r w:rsidRPr="00742706">
      <w:rPr>
        <w:noProof/>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26172" w14:textId="395FC835" w:rsidR="004417C2" w:rsidRPr="00784EFF" w:rsidRDefault="004417C2" w:rsidP="00784EFF">
    <w:pPr>
      <w:pStyle w:val="Header"/>
      <w:pBdr>
        <w:bottom w:val="single" w:sz="4" w:space="1" w:color="auto"/>
      </w:pBdr>
      <w:tabs>
        <w:tab w:val="clear" w:pos="4680"/>
        <w:tab w:val="clear" w:pos="9360"/>
        <w:tab w:val="right" w:pos="9072"/>
      </w:tabs>
      <w:rPr>
        <w:sz w:val="24"/>
      </w:rPr>
    </w:pPr>
    <w:r>
      <w:t>Chương 1: Cơ sở lý thuyết</w:t>
    </w: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22</w:t>
    </w:r>
    <w:r w:rsidRPr="00742706">
      <w:rPr>
        <w:noProof/>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DDE91" w14:textId="77777777" w:rsidR="004417C2" w:rsidRDefault="004417C2" w:rsidP="009A0D36">
    <w:pPr>
      <w:pStyle w:val="Header"/>
      <w:pBdr>
        <w:bottom w:val="single" w:sz="4" w:space="1" w:color="auto"/>
      </w:pBdr>
      <w:tabs>
        <w:tab w:val="clear" w:pos="4680"/>
        <w:tab w:val="clear" w:pos="9360"/>
        <w:tab w:val="right" w:pos="9072"/>
      </w:tabs>
    </w:pPr>
  </w:p>
  <w:p w14:paraId="6920F33A" w14:textId="69ABE67A" w:rsidR="004417C2" w:rsidRPr="00124992" w:rsidRDefault="004417C2" w:rsidP="009A0D36">
    <w:pPr>
      <w:pStyle w:val="Header"/>
      <w:pBdr>
        <w:bottom w:val="single" w:sz="4" w:space="1" w:color="auto"/>
      </w:pBdr>
      <w:tabs>
        <w:tab w:val="clear" w:pos="4680"/>
        <w:tab w:val="clear" w:pos="9360"/>
        <w:tab w:val="right" w:pos="9072"/>
      </w:tabs>
    </w:pPr>
    <w:r>
      <w:t>Chương 2: Phân tích thiết kế hệ thống</w:t>
    </w: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31</w:t>
    </w:r>
    <w:r w:rsidRPr="00742706">
      <w:rPr>
        <w:noProof/>
        <w:sz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68090" w14:textId="77777777" w:rsidR="004417C2" w:rsidRPr="00E8550C" w:rsidRDefault="004417C2" w:rsidP="00E8550C">
    <w:pPr>
      <w:pStyle w:val="Header"/>
      <w:pBdr>
        <w:bottom w:val="single" w:sz="4" w:space="1" w:color="auto"/>
      </w:pBdr>
      <w:rPr>
        <w:i/>
        <w:sz w:val="24"/>
        <w:szCs w:val="24"/>
      </w:rPr>
    </w:pPr>
    <w:r w:rsidRPr="00E8550C">
      <w:rPr>
        <w:i/>
        <w:sz w:val="24"/>
        <w:szCs w:val="24"/>
      </w:rPr>
      <w:tab/>
    </w:r>
    <w:r w:rsidRPr="00E8550C">
      <w:rPr>
        <w:i/>
        <w:sz w:val="24"/>
        <w:szCs w:val="24"/>
      </w:rPr>
      <w:tab/>
    </w:r>
    <w:sdt>
      <w:sdtPr>
        <w:rPr>
          <w:i/>
          <w:sz w:val="24"/>
          <w:szCs w:val="24"/>
        </w:rPr>
        <w:id w:val="-314415757"/>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5</w:t>
        </w:r>
        <w:r w:rsidRPr="00E8550C">
          <w:rPr>
            <w:noProof/>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4A270" w14:textId="77777777" w:rsidR="004417C2" w:rsidRDefault="004417C2" w:rsidP="009A0D36">
    <w:pPr>
      <w:pStyle w:val="Header"/>
      <w:pBdr>
        <w:bottom w:val="single" w:sz="4" w:space="1" w:color="auto"/>
      </w:pBdr>
      <w:tabs>
        <w:tab w:val="clear" w:pos="4680"/>
        <w:tab w:val="clear" w:pos="9360"/>
        <w:tab w:val="right" w:pos="9072"/>
      </w:tabs>
    </w:pPr>
  </w:p>
  <w:p w14:paraId="18187B08" w14:textId="6DB8ABB0" w:rsidR="004417C2" w:rsidRPr="00124992" w:rsidRDefault="004417C2" w:rsidP="009A0D36">
    <w:pPr>
      <w:pStyle w:val="Header"/>
      <w:pBdr>
        <w:bottom w:val="single" w:sz="4" w:space="1" w:color="auto"/>
      </w:pBdr>
      <w:tabs>
        <w:tab w:val="clear" w:pos="4680"/>
        <w:tab w:val="clear" w:pos="9360"/>
        <w:tab w:val="right" w:pos="9072"/>
      </w:tabs>
    </w:pPr>
    <w:r>
      <w:t>Chương 3: Xây dựng chương trình xử lý ảnh</w:t>
    </w: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34</w:t>
    </w:r>
    <w:r w:rsidRPr="00742706">
      <w:rPr>
        <w:noProof/>
        <w:sz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161B6" w14:textId="77777777" w:rsidR="004417C2" w:rsidRDefault="004417C2" w:rsidP="009A0D36">
    <w:pPr>
      <w:pStyle w:val="Header"/>
      <w:pBdr>
        <w:bottom w:val="single" w:sz="4" w:space="1" w:color="auto"/>
      </w:pBdr>
      <w:tabs>
        <w:tab w:val="clear" w:pos="4680"/>
        <w:tab w:val="clear" w:pos="9360"/>
        <w:tab w:val="right" w:pos="9072"/>
      </w:tabs>
    </w:pPr>
  </w:p>
  <w:p w14:paraId="69CE76BB" w14:textId="77777777" w:rsidR="004417C2" w:rsidRPr="00124992" w:rsidRDefault="004417C2" w:rsidP="009A0D36">
    <w:pPr>
      <w:pStyle w:val="Header"/>
      <w:pBdr>
        <w:bottom w:val="single" w:sz="4" w:space="1" w:color="auto"/>
      </w:pBdr>
      <w:tabs>
        <w:tab w:val="clear" w:pos="4680"/>
        <w:tab w:val="clear" w:pos="9360"/>
        <w:tab w:val="right" w:pos="9072"/>
      </w:tabs>
    </w:pP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34</w:t>
    </w:r>
    <w:r w:rsidRPr="00742706">
      <w:rPr>
        <w:noProof/>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8755F"/>
    <w:multiLevelType w:val="hybridMultilevel"/>
    <w:tmpl w:val="274C096C"/>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F74E70"/>
    <w:multiLevelType w:val="hybridMultilevel"/>
    <w:tmpl w:val="CD20F810"/>
    <w:lvl w:ilvl="0" w:tplc="2C42368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14844F85"/>
    <w:multiLevelType w:val="hybridMultilevel"/>
    <w:tmpl w:val="75B892BE"/>
    <w:lvl w:ilvl="0" w:tplc="97168B68">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4549B"/>
    <w:multiLevelType w:val="hybridMultilevel"/>
    <w:tmpl w:val="FA006DE4"/>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E81F55"/>
    <w:multiLevelType w:val="hybridMultilevel"/>
    <w:tmpl w:val="49E4085C"/>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FC7B92"/>
    <w:multiLevelType w:val="hybridMultilevel"/>
    <w:tmpl w:val="5BB0E06E"/>
    <w:lvl w:ilvl="0" w:tplc="65AE4DF6">
      <w:start w:val="1"/>
      <w:numFmt w:val="lowerLetter"/>
      <w:lvlText w:val="%1)"/>
      <w:lvlJc w:val="left"/>
      <w:pPr>
        <w:ind w:left="1800" w:hanging="360"/>
      </w:pPr>
      <w:rPr>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0F50046"/>
    <w:multiLevelType w:val="hybridMultilevel"/>
    <w:tmpl w:val="7D50075C"/>
    <w:lvl w:ilvl="0" w:tplc="54EA0E3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BD53F8"/>
    <w:multiLevelType w:val="hybridMultilevel"/>
    <w:tmpl w:val="3F204168"/>
    <w:lvl w:ilvl="0" w:tplc="54EA0E3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45172B2"/>
    <w:multiLevelType w:val="hybridMultilevel"/>
    <w:tmpl w:val="2048C928"/>
    <w:lvl w:ilvl="0" w:tplc="54EA0E34">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2BB33EBC"/>
    <w:multiLevelType w:val="hybridMultilevel"/>
    <w:tmpl w:val="168C50BE"/>
    <w:lvl w:ilvl="0" w:tplc="2C4236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F2CF9"/>
    <w:multiLevelType w:val="multilevel"/>
    <w:tmpl w:val="FB3E42D0"/>
    <w:lvl w:ilvl="0">
      <w:start w:val="1"/>
      <w:numFmt w:val="decimal"/>
      <w:pStyle w:val="Heading1"/>
      <w:lvlText w:val="CHƯƠNG %1"/>
      <w:lvlJc w:val="left"/>
      <w:pPr>
        <w:ind w:left="4282" w:hanging="2438"/>
      </w:pPr>
      <w:rPr>
        <w:rFonts w:ascii="Times New Roman" w:hAnsi="Times New Roman" w:cs="Times New Roman" w:hint="default"/>
        <w:b/>
        <w:bCs w:val="0"/>
        <w:i w:val="0"/>
        <w:iCs w:val="0"/>
        <w:caps w:val="0"/>
        <w:smallCaps w:val="0"/>
        <w:strike w:val="0"/>
        <w:dstrike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CF205C0"/>
    <w:multiLevelType w:val="hybridMultilevel"/>
    <w:tmpl w:val="925A022E"/>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2BF0445"/>
    <w:multiLevelType w:val="multilevel"/>
    <w:tmpl w:val="F73C7F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065982"/>
    <w:multiLevelType w:val="multilevel"/>
    <w:tmpl w:val="0EBE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76CFB"/>
    <w:multiLevelType w:val="hybridMultilevel"/>
    <w:tmpl w:val="368E3BB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8CF0BA4"/>
    <w:multiLevelType w:val="hybridMultilevel"/>
    <w:tmpl w:val="6D12CE12"/>
    <w:lvl w:ilvl="0" w:tplc="28103392">
      <w:numFmt w:val="bullet"/>
      <w:lvlText w:val="-"/>
      <w:lvlJc w:val="left"/>
      <w:pPr>
        <w:ind w:left="270" w:hanging="164"/>
      </w:pPr>
      <w:rPr>
        <w:rFonts w:ascii="Times New Roman" w:eastAsia="Times New Roman" w:hAnsi="Times New Roman" w:cs="Times New Roman" w:hint="default"/>
        <w:w w:val="100"/>
        <w:sz w:val="28"/>
        <w:szCs w:val="28"/>
        <w:lang w:val="vi" w:eastAsia="en-US" w:bidi="ar-SA"/>
      </w:rPr>
    </w:lvl>
    <w:lvl w:ilvl="1" w:tplc="F8A46C54">
      <w:numFmt w:val="bullet"/>
      <w:lvlText w:val="•"/>
      <w:lvlJc w:val="left"/>
      <w:pPr>
        <w:ind w:left="1005" w:hanging="164"/>
      </w:pPr>
      <w:rPr>
        <w:rFonts w:hint="default"/>
        <w:lang w:val="vi" w:eastAsia="en-US" w:bidi="ar-SA"/>
      </w:rPr>
    </w:lvl>
    <w:lvl w:ilvl="2" w:tplc="4712F462">
      <w:numFmt w:val="bullet"/>
      <w:lvlText w:val="•"/>
      <w:lvlJc w:val="left"/>
      <w:pPr>
        <w:ind w:left="1730" w:hanging="164"/>
      </w:pPr>
      <w:rPr>
        <w:rFonts w:hint="default"/>
        <w:lang w:val="vi" w:eastAsia="en-US" w:bidi="ar-SA"/>
      </w:rPr>
    </w:lvl>
    <w:lvl w:ilvl="3" w:tplc="009A5C74">
      <w:numFmt w:val="bullet"/>
      <w:lvlText w:val="•"/>
      <w:lvlJc w:val="left"/>
      <w:pPr>
        <w:ind w:left="2455" w:hanging="164"/>
      </w:pPr>
      <w:rPr>
        <w:rFonts w:hint="default"/>
        <w:lang w:val="vi" w:eastAsia="en-US" w:bidi="ar-SA"/>
      </w:rPr>
    </w:lvl>
    <w:lvl w:ilvl="4" w:tplc="52FAA888">
      <w:numFmt w:val="bullet"/>
      <w:lvlText w:val="•"/>
      <w:lvlJc w:val="left"/>
      <w:pPr>
        <w:ind w:left="3180" w:hanging="164"/>
      </w:pPr>
      <w:rPr>
        <w:rFonts w:hint="default"/>
        <w:lang w:val="vi" w:eastAsia="en-US" w:bidi="ar-SA"/>
      </w:rPr>
    </w:lvl>
    <w:lvl w:ilvl="5" w:tplc="E080177E">
      <w:numFmt w:val="bullet"/>
      <w:lvlText w:val="•"/>
      <w:lvlJc w:val="left"/>
      <w:pPr>
        <w:ind w:left="3905" w:hanging="164"/>
      </w:pPr>
      <w:rPr>
        <w:rFonts w:hint="default"/>
        <w:lang w:val="vi" w:eastAsia="en-US" w:bidi="ar-SA"/>
      </w:rPr>
    </w:lvl>
    <w:lvl w:ilvl="6" w:tplc="B1A2217C">
      <w:numFmt w:val="bullet"/>
      <w:lvlText w:val="•"/>
      <w:lvlJc w:val="left"/>
      <w:pPr>
        <w:ind w:left="4630" w:hanging="164"/>
      </w:pPr>
      <w:rPr>
        <w:rFonts w:hint="default"/>
        <w:lang w:val="vi" w:eastAsia="en-US" w:bidi="ar-SA"/>
      </w:rPr>
    </w:lvl>
    <w:lvl w:ilvl="7" w:tplc="12D2726C">
      <w:numFmt w:val="bullet"/>
      <w:lvlText w:val="•"/>
      <w:lvlJc w:val="left"/>
      <w:pPr>
        <w:ind w:left="5355" w:hanging="164"/>
      </w:pPr>
      <w:rPr>
        <w:rFonts w:hint="default"/>
        <w:lang w:val="vi" w:eastAsia="en-US" w:bidi="ar-SA"/>
      </w:rPr>
    </w:lvl>
    <w:lvl w:ilvl="8" w:tplc="2EC80342">
      <w:numFmt w:val="bullet"/>
      <w:lvlText w:val="•"/>
      <w:lvlJc w:val="left"/>
      <w:pPr>
        <w:ind w:left="6080" w:hanging="164"/>
      </w:pPr>
      <w:rPr>
        <w:rFonts w:hint="default"/>
        <w:lang w:val="vi" w:eastAsia="en-US" w:bidi="ar-SA"/>
      </w:rPr>
    </w:lvl>
  </w:abstractNum>
  <w:abstractNum w:abstractNumId="16" w15:restartNumberingAfterBreak="0">
    <w:nsid w:val="3A6B4861"/>
    <w:multiLevelType w:val="hybridMultilevel"/>
    <w:tmpl w:val="04F4555C"/>
    <w:lvl w:ilvl="0" w:tplc="1D66420A">
      <w:start w:val="1"/>
      <w:numFmt w:val="bullet"/>
      <w:lvlText w:val="+"/>
      <w:lvlJc w:val="left"/>
      <w:pPr>
        <w:ind w:left="1364" w:hanging="360"/>
      </w:pPr>
      <w:rPr>
        <w:rFonts w:ascii="Courier New" w:hAnsi="Courier New"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7" w15:restartNumberingAfterBreak="0">
    <w:nsid w:val="3AED656B"/>
    <w:multiLevelType w:val="multilevel"/>
    <w:tmpl w:val="72047F2A"/>
    <w:lvl w:ilvl="0">
      <w:start w:val="1"/>
      <w:numFmt w:val="decimal"/>
      <w:lvlText w:val="Chương %1       "/>
      <w:lvlJc w:val="left"/>
      <w:pPr>
        <w:ind w:left="2070" w:hanging="360"/>
      </w:pPr>
      <w:rPr>
        <w:rFonts w:hint="default"/>
      </w:rPr>
    </w:lvl>
    <w:lvl w:ilvl="1">
      <w:start w:val="1"/>
      <w:numFmt w:val="decimal"/>
      <w:lvlText w:val="%1.%2"/>
      <w:lvlJc w:val="left"/>
      <w:pPr>
        <w:ind w:left="860" w:hanging="576"/>
      </w:pPr>
    </w:lvl>
    <w:lvl w:ilvl="2">
      <w:start w:val="1"/>
      <w:numFmt w:val="decimal"/>
      <w:lvlText w:val="%1.%2.%3"/>
      <w:lvlJc w:val="left"/>
      <w:pPr>
        <w:ind w:left="1710" w:hanging="720"/>
      </w:pPr>
    </w:lvl>
    <w:lvl w:ilvl="3">
      <w:start w:val="1"/>
      <w:numFmt w:val="decimal"/>
      <w:lvlText w:val="%1.%2.%3.%4"/>
      <w:lvlJc w:val="left"/>
      <w:pPr>
        <w:ind w:left="864" w:hanging="864"/>
      </w:pPr>
    </w:lvl>
    <w:lvl w:ilvl="4">
      <w:start w:val="1"/>
      <w:numFmt w:val="decimal"/>
      <w:lvlText w:val="%1.%2.%3.%4.%5"/>
      <w:lvlJc w:val="left"/>
      <w:pPr>
        <w:ind w:left="253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B3B0258"/>
    <w:multiLevelType w:val="hybridMultilevel"/>
    <w:tmpl w:val="1780DB66"/>
    <w:lvl w:ilvl="0" w:tplc="54EA0E34">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19" w15:restartNumberingAfterBreak="0">
    <w:nsid w:val="3C635697"/>
    <w:multiLevelType w:val="hybridMultilevel"/>
    <w:tmpl w:val="F6D02C74"/>
    <w:lvl w:ilvl="0" w:tplc="04090001">
      <w:start w:val="1"/>
      <w:numFmt w:val="bullet"/>
      <w:lvlText w:val=""/>
      <w:lvlJc w:val="left"/>
      <w:pPr>
        <w:ind w:left="2284" w:hanging="360"/>
      </w:pPr>
      <w:rPr>
        <w:rFonts w:ascii="Symbol" w:hAnsi="Symbol" w:hint="default"/>
      </w:rPr>
    </w:lvl>
    <w:lvl w:ilvl="1" w:tplc="04090003" w:tentative="1">
      <w:start w:val="1"/>
      <w:numFmt w:val="bullet"/>
      <w:lvlText w:val="o"/>
      <w:lvlJc w:val="left"/>
      <w:pPr>
        <w:ind w:left="3004" w:hanging="360"/>
      </w:pPr>
      <w:rPr>
        <w:rFonts w:ascii="Courier New" w:hAnsi="Courier New" w:cs="Courier New" w:hint="default"/>
      </w:rPr>
    </w:lvl>
    <w:lvl w:ilvl="2" w:tplc="04090005" w:tentative="1">
      <w:start w:val="1"/>
      <w:numFmt w:val="bullet"/>
      <w:lvlText w:val=""/>
      <w:lvlJc w:val="left"/>
      <w:pPr>
        <w:ind w:left="3724" w:hanging="360"/>
      </w:pPr>
      <w:rPr>
        <w:rFonts w:ascii="Wingdings" w:hAnsi="Wingdings" w:hint="default"/>
      </w:rPr>
    </w:lvl>
    <w:lvl w:ilvl="3" w:tplc="04090001" w:tentative="1">
      <w:start w:val="1"/>
      <w:numFmt w:val="bullet"/>
      <w:lvlText w:val=""/>
      <w:lvlJc w:val="left"/>
      <w:pPr>
        <w:ind w:left="4444" w:hanging="360"/>
      </w:pPr>
      <w:rPr>
        <w:rFonts w:ascii="Symbol" w:hAnsi="Symbol" w:hint="default"/>
      </w:rPr>
    </w:lvl>
    <w:lvl w:ilvl="4" w:tplc="04090003" w:tentative="1">
      <w:start w:val="1"/>
      <w:numFmt w:val="bullet"/>
      <w:lvlText w:val="o"/>
      <w:lvlJc w:val="left"/>
      <w:pPr>
        <w:ind w:left="5164" w:hanging="360"/>
      </w:pPr>
      <w:rPr>
        <w:rFonts w:ascii="Courier New" w:hAnsi="Courier New" w:cs="Courier New" w:hint="default"/>
      </w:rPr>
    </w:lvl>
    <w:lvl w:ilvl="5" w:tplc="04090005" w:tentative="1">
      <w:start w:val="1"/>
      <w:numFmt w:val="bullet"/>
      <w:lvlText w:val=""/>
      <w:lvlJc w:val="left"/>
      <w:pPr>
        <w:ind w:left="5884" w:hanging="360"/>
      </w:pPr>
      <w:rPr>
        <w:rFonts w:ascii="Wingdings" w:hAnsi="Wingdings" w:hint="default"/>
      </w:rPr>
    </w:lvl>
    <w:lvl w:ilvl="6" w:tplc="04090001" w:tentative="1">
      <w:start w:val="1"/>
      <w:numFmt w:val="bullet"/>
      <w:lvlText w:val=""/>
      <w:lvlJc w:val="left"/>
      <w:pPr>
        <w:ind w:left="6604" w:hanging="360"/>
      </w:pPr>
      <w:rPr>
        <w:rFonts w:ascii="Symbol" w:hAnsi="Symbol" w:hint="default"/>
      </w:rPr>
    </w:lvl>
    <w:lvl w:ilvl="7" w:tplc="04090003" w:tentative="1">
      <w:start w:val="1"/>
      <w:numFmt w:val="bullet"/>
      <w:lvlText w:val="o"/>
      <w:lvlJc w:val="left"/>
      <w:pPr>
        <w:ind w:left="7324" w:hanging="360"/>
      </w:pPr>
      <w:rPr>
        <w:rFonts w:ascii="Courier New" w:hAnsi="Courier New" w:cs="Courier New" w:hint="default"/>
      </w:rPr>
    </w:lvl>
    <w:lvl w:ilvl="8" w:tplc="04090005" w:tentative="1">
      <w:start w:val="1"/>
      <w:numFmt w:val="bullet"/>
      <w:lvlText w:val=""/>
      <w:lvlJc w:val="left"/>
      <w:pPr>
        <w:ind w:left="8044" w:hanging="360"/>
      </w:pPr>
      <w:rPr>
        <w:rFonts w:ascii="Wingdings" w:hAnsi="Wingdings" w:hint="default"/>
      </w:rPr>
    </w:lvl>
  </w:abstractNum>
  <w:abstractNum w:abstractNumId="20" w15:restartNumberingAfterBreak="0">
    <w:nsid w:val="3E697D74"/>
    <w:multiLevelType w:val="hybridMultilevel"/>
    <w:tmpl w:val="4B7C38E4"/>
    <w:lvl w:ilvl="0" w:tplc="3A125642">
      <w:start w:val="1"/>
      <w:numFmt w:val="bullet"/>
      <w:lvlText w:val=""/>
      <w:lvlJc w:val="left"/>
      <w:pPr>
        <w:ind w:left="1364" w:hanging="360"/>
      </w:pPr>
      <w:rPr>
        <w:rFonts w:ascii="Wingdings 2" w:hAnsi="Wingdings 2"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1" w15:restartNumberingAfterBreak="0">
    <w:nsid w:val="3F8060F4"/>
    <w:multiLevelType w:val="hybridMultilevel"/>
    <w:tmpl w:val="CC8A7DF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04C7120"/>
    <w:multiLevelType w:val="hybridMultilevel"/>
    <w:tmpl w:val="4AB6AA7C"/>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07D4250"/>
    <w:multiLevelType w:val="hybridMultilevel"/>
    <w:tmpl w:val="5B6CBEF4"/>
    <w:lvl w:ilvl="0" w:tplc="54EA0E34">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4949360D"/>
    <w:multiLevelType w:val="hybridMultilevel"/>
    <w:tmpl w:val="A0BCC8B2"/>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A974B5"/>
    <w:multiLevelType w:val="hybridMultilevel"/>
    <w:tmpl w:val="CCDE0B4C"/>
    <w:lvl w:ilvl="0" w:tplc="7F066D78">
      <w:start w:val="1"/>
      <w:numFmt w:val="bullet"/>
      <w:lvlText w:val=""/>
      <w:lvlJc w:val="left"/>
      <w:pPr>
        <w:ind w:left="720" w:hanging="360"/>
      </w:pPr>
      <w:rPr>
        <w:rFonts w:ascii="Symbol" w:hAnsi="Symbol" w:hint="default"/>
      </w:rPr>
    </w:lvl>
    <w:lvl w:ilvl="1" w:tplc="1D66420A">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0702E93"/>
    <w:multiLevelType w:val="hybridMultilevel"/>
    <w:tmpl w:val="1946FEB4"/>
    <w:lvl w:ilvl="0" w:tplc="54EA0E34">
      <w:start w:val="1"/>
      <w:numFmt w:val="bullet"/>
      <w:lvlText w:val=""/>
      <w:lvlJc w:val="left"/>
      <w:pPr>
        <w:ind w:left="1455" w:hanging="360"/>
      </w:pPr>
      <w:rPr>
        <w:rFonts w:ascii="Symbol" w:hAnsi="Symbol" w:hint="default"/>
      </w:rPr>
    </w:lvl>
    <w:lvl w:ilvl="1" w:tplc="04090003">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7" w15:restartNumberingAfterBreak="0">
    <w:nsid w:val="554331C7"/>
    <w:multiLevelType w:val="hybridMultilevel"/>
    <w:tmpl w:val="CFCC72C0"/>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AF234FA"/>
    <w:multiLevelType w:val="hybridMultilevel"/>
    <w:tmpl w:val="52F88764"/>
    <w:lvl w:ilvl="0" w:tplc="54EA0E3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5DC75C30"/>
    <w:multiLevelType w:val="hybridMultilevel"/>
    <w:tmpl w:val="79923F32"/>
    <w:lvl w:ilvl="0" w:tplc="04090009">
      <w:start w:val="1"/>
      <w:numFmt w:val="bullet"/>
      <w:lvlText w:val=""/>
      <w:lvlJc w:val="left"/>
      <w:pPr>
        <w:ind w:left="934" w:hanging="360"/>
      </w:pPr>
      <w:rPr>
        <w:rFonts w:ascii="Wingdings" w:hAnsi="Wingdings" w:hint="default"/>
      </w:rPr>
    </w:lvl>
    <w:lvl w:ilvl="1" w:tplc="04090003">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30" w15:restartNumberingAfterBreak="0">
    <w:nsid w:val="5EA52686"/>
    <w:multiLevelType w:val="hybridMultilevel"/>
    <w:tmpl w:val="5D9A45EE"/>
    <w:lvl w:ilvl="0" w:tplc="54EA0E34">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1" w15:restartNumberingAfterBreak="0">
    <w:nsid w:val="68B5351B"/>
    <w:multiLevelType w:val="hybridMultilevel"/>
    <w:tmpl w:val="5A94754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8D45896"/>
    <w:multiLevelType w:val="hybridMultilevel"/>
    <w:tmpl w:val="80328A9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3" w15:restartNumberingAfterBreak="0">
    <w:nsid w:val="6CB81AA5"/>
    <w:multiLevelType w:val="hybridMultilevel"/>
    <w:tmpl w:val="FD66E4C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2086061"/>
    <w:multiLevelType w:val="hybridMultilevel"/>
    <w:tmpl w:val="035AFB2E"/>
    <w:lvl w:ilvl="0" w:tplc="54EA0E34">
      <w:start w:val="1"/>
      <w:numFmt w:val="bullet"/>
      <w:lvlText w:val=""/>
      <w:lvlJc w:val="left"/>
      <w:pPr>
        <w:ind w:left="1817" w:hanging="360"/>
      </w:pPr>
      <w:rPr>
        <w:rFonts w:ascii="Symbol" w:hAnsi="Symbol" w:hint="default"/>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35" w15:restartNumberingAfterBreak="0">
    <w:nsid w:val="747E5FAB"/>
    <w:multiLevelType w:val="hybridMultilevel"/>
    <w:tmpl w:val="B82AC8F4"/>
    <w:lvl w:ilvl="0" w:tplc="54EA0E34">
      <w:start w:val="1"/>
      <w:numFmt w:val="bullet"/>
      <w:lvlText w:val=""/>
      <w:lvlJc w:val="left"/>
      <w:pPr>
        <w:ind w:left="1812" w:hanging="360"/>
      </w:pPr>
      <w:rPr>
        <w:rFonts w:ascii="Symbol" w:hAnsi="Symbol" w:hint="default"/>
      </w:rPr>
    </w:lvl>
    <w:lvl w:ilvl="1" w:tplc="04090003">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36" w15:restartNumberingAfterBreak="0">
    <w:nsid w:val="75FD301B"/>
    <w:multiLevelType w:val="hybridMultilevel"/>
    <w:tmpl w:val="D2C8E82E"/>
    <w:lvl w:ilvl="0" w:tplc="54EA0E34">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77DB6851"/>
    <w:multiLevelType w:val="hybridMultilevel"/>
    <w:tmpl w:val="7676F296"/>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EC76081"/>
    <w:multiLevelType w:val="hybridMultilevel"/>
    <w:tmpl w:val="E1EE1BB4"/>
    <w:lvl w:ilvl="0" w:tplc="54EA0E34">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4"/>
  </w:num>
  <w:num w:numId="5">
    <w:abstractNumId w:val="0"/>
  </w:num>
  <w:num w:numId="6">
    <w:abstractNumId w:val="11"/>
  </w:num>
  <w:num w:numId="7">
    <w:abstractNumId w:val="25"/>
  </w:num>
  <w:num w:numId="8">
    <w:abstractNumId w:val="24"/>
  </w:num>
  <w:num w:numId="9">
    <w:abstractNumId w:val="3"/>
  </w:num>
  <w:num w:numId="10">
    <w:abstractNumId w:val="36"/>
  </w:num>
  <w:num w:numId="11">
    <w:abstractNumId w:val="32"/>
  </w:num>
  <w:num w:numId="12">
    <w:abstractNumId w:val="14"/>
  </w:num>
  <w:num w:numId="13">
    <w:abstractNumId w:val="35"/>
  </w:num>
  <w:num w:numId="14">
    <w:abstractNumId w:val="31"/>
  </w:num>
  <w:num w:numId="15">
    <w:abstractNumId w:val="38"/>
  </w:num>
  <w:num w:numId="16">
    <w:abstractNumId w:val="23"/>
  </w:num>
  <w:num w:numId="17">
    <w:abstractNumId w:val="6"/>
  </w:num>
  <w:num w:numId="18">
    <w:abstractNumId w:val="5"/>
  </w:num>
  <w:num w:numId="19">
    <w:abstractNumId w:val="26"/>
  </w:num>
  <w:num w:numId="20">
    <w:abstractNumId w:val="8"/>
  </w:num>
  <w:num w:numId="21">
    <w:abstractNumId w:val="30"/>
  </w:num>
  <w:num w:numId="22">
    <w:abstractNumId w:val="29"/>
  </w:num>
  <w:num w:numId="23">
    <w:abstractNumId w:val="28"/>
  </w:num>
  <w:num w:numId="24">
    <w:abstractNumId w:val="33"/>
  </w:num>
  <w:num w:numId="25">
    <w:abstractNumId w:val="19"/>
  </w:num>
  <w:num w:numId="26">
    <w:abstractNumId w:val="18"/>
  </w:num>
  <w:num w:numId="27">
    <w:abstractNumId w:val="21"/>
  </w:num>
  <w:num w:numId="28">
    <w:abstractNumId w:val="13"/>
  </w:num>
  <w:num w:numId="29">
    <w:abstractNumId w:val="12"/>
  </w:num>
  <w:num w:numId="30">
    <w:abstractNumId w:val="27"/>
  </w:num>
  <w:num w:numId="31">
    <w:abstractNumId w:val="22"/>
  </w:num>
  <w:num w:numId="32">
    <w:abstractNumId w:val="7"/>
  </w:num>
  <w:num w:numId="33">
    <w:abstractNumId w:val="17"/>
  </w:num>
  <w:num w:numId="34">
    <w:abstractNumId w:val="9"/>
  </w:num>
  <w:num w:numId="35">
    <w:abstractNumId w:val="34"/>
  </w:num>
  <w:num w:numId="36">
    <w:abstractNumId w:val="15"/>
  </w:num>
  <w:num w:numId="37">
    <w:abstractNumId w:val="2"/>
  </w:num>
  <w:num w:numId="38">
    <w:abstractNumId w:val="1"/>
  </w:num>
  <w:num w:numId="39">
    <w:abstractNumId w:val="16"/>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3"/>
  <w:bordersDoNotSurroundHeader/>
  <w:bordersDoNotSurroundFooter/>
  <w:hideSpellingErrors/>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D17"/>
    <w:rsid w:val="00002B0A"/>
    <w:rsid w:val="000030B6"/>
    <w:rsid w:val="00007D36"/>
    <w:rsid w:val="00011DC6"/>
    <w:rsid w:val="000126B7"/>
    <w:rsid w:val="0001518D"/>
    <w:rsid w:val="000151C9"/>
    <w:rsid w:val="00020060"/>
    <w:rsid w:val="00020C7F"/>
    <w:rsid w:val="00020E13"/>
    <w:rsid w:val="000210B7"/>
    <w:rsid w:val="00026B79"/>
    <w:rsid w:val="0003053E"/>
    <w:rsid w:val="000439F4"/>
    <w:rsid w:val="00044325"/>
    <w:rsid w:val="00046AF5"/>
    <w:rsid w:val="00053466"/>
    <w:rsid w:val="00054ACF"/>
    <w:rsid w:val="00055426"/>
    <w:rsid w:val="0006192B"/>
    <w:rsid w:val="00061B81"/>
    <w:rsid w:val="00064FDF"/>
    <w:rsid w:val="000656C3"/>
    <w:rsid w:val="00065B0A"/>
    <w:rsid w:val="00066A22"/>
    <w:rsid w:val="00071DCA"/>
    <w:rsid w:val="000757ED"/>
    <w:rsid w:val="000777C2"/>
    <w:rsid w:val="000878BA"/>
    <w:rsid w:val="000913D0"/>
    <w:rsid w:val="00091BB1"/>
    <w:rsid w:val="0009215D"/>
    <w:rsid w:val="00094751"/>
    <w:rsid w:val="000A0E6C"/>
    <w:rsid w:val="000A33D5"/>
    <w:rsid w:val="000A7C96"/>
    <w:rsid w:val="000B15DA"/>
    <w:rsid w:val="000C03CA"/>
    <w:rsid w:val="000C1874"/>
    <w:rsid w:val="000C630A"/>
    <w:rsid w:val="000D4511"/>
    <w:rsid w:val="000E161B"/>
    <w:rsid w:val="000E2C3F"/>
    <w:rsid w:val="000E50F2"/>
    <w:rsid w:val="000F0012"/>
    <w:rsid w:val="000F51C9"/>
    <w:rsid w:val="000F6586"/>
    <w:rsid w:val="00100D42"/>
    <w:rsid w:val="00101DB1"/>
    <w:rsid w:val="001074B7"/>
    <w:rsid w:val="00111987"/>
    <w:rsid w:val="00116C3F"/>
    <w:rsid w:val="001231FE"/>
    <w:rsid w:val="00124992"/>
    <w:rsid w:val="00124FAC"/>
    <w:rsid w:val="00125CE8"/>
    <w:rsid w:val="0012776F"/>
    <w:rsid w:val="001343F1"/>
    <w:rsid w:val="00140ED4"/>
    <w:rsid w:val="001417A4"/>
    <w:rsid w:val="0014433E"/>
    <w:rsid w:val="00144451"/>
    <w:rsid w:val="001449F3"/>
    <w:rsid w:val="001505E9"/>
    <w:rsid w:val="00151493"/>
    <w:rsid w:val="00152FE3"/>
    <w:rsid w:val="00156144"/>
    <w:rsid w:val="00160E26"/>
    <w:rsid w:val="0016414C"/>
    <w:rsid w:val="00174760"/>
    <w:rsid w:val="0017761E"/>
    <w:rsid w:val="00177925"/>
    <w:rsid w:val="00180151"/>
    <w:rsid w:val="00181B77"/>
    <w:rsid w:val="00183C79"/>
    <w:rsid w:val="001849C4"/>
    <w:rsid w:val="00192E54"/>
    <w:rsid w:val="00193F9D"/>
    <w:rsid w:val="00195D99"/>
    <w:rsid w:val="00196431"/>
    <w:rsid w:val="00196991"/>
    <w:rsid w:val="001B18E1"/>
    <w:rsid w:val="001B4C16"/>
    <w:rsid w:val="001C3671"/>
    <w:rsid w:val="001D0DC8"/>
    <w:rsid w:val="001D2220"/>
    <w:rsid w:val="001D6019"/>
    <w:rsid w:val="001D728C"/>
    <w:rsid w:val="001E1EF8"/>
    <w:rsid w:val="001E3DD4"/>
    <w:rsid w:val="001F2361"/>
    <w:rsid w:val="001F2B00"/>
    <w:rsid w:val="001F3FBF"/>
    <w:rsid w:val="001F4227"/>
    <w:rsid w:val="001F7788"/>
    <w:rsid w:val="00203327"/>
    <w:rsid w:val="00203595"/>
    <w:rsid w:val="002054DB"/>
    <w:rsid w:val="00206DC0"/>
    <w:rsid w:val="002110F6"/>
    <w:rsid w:val="00211B6E"/>
    <w:rsid w:val="00220D74"/>
    <w:rsid w:val="002215D4"/>
    <w:rsid w:val="002224E8"/>
    <w:rsid w:val="0022258B"/>
    <w:rsid w:val="00224873"/>
    <w:rsid w:val="002256E6"/>
    <w:rsid w:val="00236FAC"/>
    <w:rsid w:val="0023724B"/>
    <w:rsid w:val="002448A5"/>
    <w:rsid w:val="002468DA"/>
    <w:rsid w:val="00246E48"/>
    <w:rsid w:val="00247D94"/>
    <w:rsid w:val="00255D33"/>
    <w:rsid w:val="00257298"/>
    <w:rsid w:val="0027126F"/>
    <w:rsid w:val="00277328"/>
    <w:rsid w:val="0028175C"/>
    <w:rsid w:val="002834DC"/>
    <w:rsid w:val="0028553F"/>
    <w:rsid w:val="00287AC1"/>
    <w:rsid w:val="002922D1"/>
    <w:rsid w:val="00292DDC"/>
    <w:rsid w:val="00295A5D"/>
    <w:rsid w:val="002A074A"/>
    <w:rsid w:val="002A3C13"/>
    <w:rsid w:val="002A5FFE"/>
    <w:rsid w:val="002A7627"/>
    <w:rsid w:val="002B1C35"/>
    <w:rsid w:val="002B5182"/>
    <w:rsid w:val="002B7549"/>
    <w:rsid w:val="002C7CD2"/>
    <w:rsid w:val="002D0D30"/>
    <w:rsid w:val="002D0EB4"/>
    <w:rsid w:val="002D105E"/>
    <w:rsid w:val="002D2886"/>
    <w:rsid w:val="002D2AE9"/>
    <w:rsid w:val="002D2FE2"/>
    <w:rsid w:val="002D3690"/>
    <w:rsid w:val="002D453F"/>
    <w:rsid w:val="002D4DDD"/>
    <w:rsid w:val="002E5ED4"/>
    <w:rsid w:val="002E6136"/>
    <w:rsid w:val="002F168D"/>
    <w:rsid w:val="002F2965"/>
    <w:rsid w:val="002F4410"/>
    <w:rsid w:val="002F5237"/>
    <w:rsid w:val="00301189"/>
    <w:rsid w:val="00301ED1"/>
    <w:rsid w:val="00303EE3"/>
    <w:rsid w:val="003112E1"/>
    <w:rsid w:val="003116AC"/>
    <w:rsid w:val="0031184C"/>
    <w:rsid w:val="00313A30"/>
    <w:rsid w:val="00317673"/>
    <w:rsid w:val="003212BE"/>
    <w:rsid w:val="00322412"/>
    <w:rsid w:val="00324E3B"/>
    <w:rsid w:val="00324F8B"/>
    <w:rsid w:val="00330D0E"/>
    <w:rsid w:val="003354B5"/>
    <w:rsid w:val="00336497"/>
    <w:rsid w:val="00337339"/>
    <w:rsid w:val="00340CDA"/>
    <w:rsid w:val="00345C3C"/>
    <w:rsid w:val="003473FE"/>
    <w:rsid w:val="003520B9"/>
    <w:rsid w:val="00354533"/>
    <w:rsid w:val="00354729"/>
    <w:rsid w:val="00355C90"/>
    <w:rsid w:val="003627A7"/>
    <w:rsid w:val="003628D2"/>
    <w:rsid w:val="0036321D"/>
    <w:rsid w:val="00365F3E"/>
    <w:rsid w:val="00371153"/>
    <w:rsid w:val="0037282A"/>
    <w:rsid w:val="00376A8A"/>
    <w:rsid w:val="003826F8"/>
    <w:rsid w:val="00384CBD"/>
    <w:rsid w:val="00390342"/>
    <w:rsid w:val="003961C4"/>
    <w:rsid w:val="00397550"/>
    <w:rsid w:val="00397B05"/>
    <w:rsid w:val="003A12BD"/>
    <w:rsid w:val="003A351D"/>
    <w:rsid w:val="003A36CD"/>
    <w:rsid w:val="003A71E8"/>
    <w:rsid w:val="003A726E"/>
    <w:rsid w:val="003A7C6D"/>
    <w:rsid w:val="003B0320"/>
    <w:rsid w:val="003B23C6"/>
    <w:rsid w:val="003B47EB"/>
    <w:rsid w:val="003C2C93"/>
    <w:rsid w:val="003D0870"/>
    <w:rsid w:val="003D0A9E"/>
    <w:rsid w:val="003E071A"/>
    <w:rsid w:val="003E2492"/>
    <w:rsid w:val="003E51F4"/>
    <w:rsid w:val="003E6214"/>
    <w:rsid w:val="003E7047"/>
    <w:rsid w:val="003F3605"/>
    <w:rsid w:val="003F4442"/>
    <w:rsid w:val="003F4EFE"/>
    <w:rsid w:val="003F553D"/>
    <w:rsid w:val="003F5CD7"/>
    <w:rsid w:val="00400112"/>
    <w:rsid w:val="0040376C"/>
    <w:rsid w:val="00404E1E"/>
    <w:rsid w:val="00404E62"/>
    <w:rsid w:val="00410027"/>
    <w:rsid w:val="004101EA"/>
    <w:rsid w:val="004115E7"/>
    <w:rsid w:val="00421A1F"/>
    <w:rsid w:val="004257EB"/>
    <w:rsid w:val="00431E70"/>
    <w:rsid w:val="004363E3"/>
    <w:rsid w:val="00436891"/>
    <w:rsid w:val="00440B4A"/>
    <w:rsid w:val="004411C7"/>
    <w:rsid w:val="004417C2"/>
    <w:rsid w:val="00450572"/>
    <w:rsid w:val="0045515A"/>
    <w:rsid w:val="00460DDA"/>
    <w:rsid w:val="004623CF"/>
    <w:rsid w:val="004654EC"/>
    <w:rsid w:val="0046551A"/>
    <w:rsid w:val="00470114"/>
    <w:rsid w:val="00470685"/>
    <w:rsid w:val="00471370"/>
    <w:rsid w:val="00471A89"/>
    <w:rsid w:val="0047658B"/>
    <w:rsid w:val="00477D0B"/>
    <w:rsid w:val="00483B0D"/>
    <w:rsid w:val="00484298"/>
    <w:rsid w:val="004902EE"/>
    <w:rsid w:val="0049582C"/>
    <w:rsid w:val="00497250"/>
    <w:rsid w:val="004A3C5A"/>
    <w:rsid w:val="004A3F32"/>
    <w:rsid w:val="004A4061"/>
    <w:rsid w:val="004A714D"/>
    <w:rsid w:val="004A73DF"/>
    <w:rsid w:val="004B1C3F"/>
    <w:rsid w:val="004B2B62"/>
    <w:rsid w:val="004B7B7A"/>
    <w:rsid w:val="004C2ACE"/>
    <w:rsid w:val="004D093C"/>
    <w:rsid w:val="004D41D8"/>
    <w:rsid w:val="004D5DA7"/>
    <w:rsid w:val="004D5F06"/>
    <w:rsid w:val="004D7CB6"/>
    <w:rsid w:val="004E1B76"/>
    <w:rsid w:val="004E217D"/>
    <w:rsid w:val="004E5AF8"/>
    <w:rsid w:val="004F00C7"/>
    <w:rsid w:val="004F4409"/>
    <w:rsid w:val="004F594F"/>
    <w:rsid w:val="004F7E2A"/>
    <w:rsid w:val="00500319"/>
    <w:rsid w:val="00501DD9"/>
    <w:rsid w:val="0050307D"/>
    <w:rsid w:val="005058D0"/>
    <w:rsid w:val="005060DD"/>
    <w:rsid w:val="00511B20"/>
    <w:rsid w:val="00511C9E"/>
    <w:rsid w:val="00516682"/>
    <w:rsid w:val="00516EF4"/>
    <w:rsid w:val="00517CB2"/>
    <w:rsid w:val="00524022"/>
    <w:rsid w:val="00525A8B"/>
    <w:rsid w:val="00530004"/>
    <w:rsid w:val="0053660C"/>
    <w:rsid w:val="00540A34"/>
    <w:rsid w:val="00540E83"/>
    <w:rsid w:val="00542A17"/>
    <w:rsid w:val="00543151"/>
    <w:rsid w:val="005450D7"/>
    <w:rsid w:val="00551B46"/>
    <w:rsid w:val="00553F52"/>
    <w:rsid w:val="0055530E"/>
    <w:rsid w:val="00560FA4"/>
    <w:rsid w:val="00572124"/>
    <w:rsid w:val="00572B0E"/>
    <w:rsid w:val="005762DC"/>
    <w:rsid w:val="00577547"/>
    <w:rsid w:val="005807CD"/>
    <w:rsid w:val="005825AB"/>
    <w:rsid w:val="00582DFA"/>
    <w:rsid w:val="00584962"/>
    <w:rsid w:val="00585093"/>
    <w:rsid w:val="00587831"/>
    <w:rsid w:val="00590C42"/>
    <w:rsid w:val="00592B8A"/>
    <w:rsid w:val="00596010"/>
    <w:rsid w:val="00597DB7"/>
    <w:rsid w:val="005A2A21"/>
    <w:rsid w:val="005A3C92"/>
    <w:rsid w:val="005A4866"/>
    <w:rsid w:val="005A4918"/>
    <w:rsid w:val="005A63D1"/>
    <w:rsid w:val="005B2536"/>
    <w:rsid w:val="005B2B50"/>
    <w:rsid w:val="005B3410"/>
    <w:rsid w:val="005B5397"/>
    <w:rsid w:val="005B640C"/>
    <w:rsid w:val="005B6970"/>
    <w:rsid w:val="005C2F08"/>
    <w:rsid w:val="005C31C7"/>
    <w:rsid w:val="005C38F2"/>
    <w:rsid w:val="005C3B54"/>
    <w:rsid w:val="005D0041"/>
    <w:rsid w:val="005D1108"/>
    <w:rsid w:val="005D139B"/>
    <w:rsid w:val="005D3570"/>
    <w:rsid w:val="005D365C"/>
    <w:rsid w:val="005D4DFE"/>
    <w:rsid w:val="005D5640"/>
    <w:rsid w:val="005E1B15"/>
    <w:rsid w:val="005E70D2"/>
    <w:rsid w:val="005F14D2"/>
    <w:rsid w:val="005F4142"/>
    <w:rsid w:val="00603468"/>
    <w:rsid w:val="006048E4"/>
    <w:rsid w:val="00604D2B"/>
    <w:rsid w:val="00610365"/>
    <w:rsid w:val="00612045"/>
    <w:rsid w:val="00612416"/>
    <w:rsid w:val="00622C56"/>
    <w:rsid w:val="006231D6"/>
    <w:rsid w:val="006277C4"/>
    <w:rsid w:val="00627835"/>
    <w:rsid w:val="00634B7C"/>
    <w:rsid w:val="00636A3B"/>
    <w:rsid w:val="00637F38"/>
    <w:rsid w:val="00641E38"/>
    <w:rsid w:val="00644858"/>
    <w:rsid w:val="0065355D"/>
    <w:rsid w:val="00653946"/>
    <w:rsid w:val="00663BC6"/>
    <w:rsid w:val="00665FEA"/>
    <w:rsid w:val="006664BA"/>
    <w:rsid w:val="00667257"/>
    <w:rsid w:val="00667AD3"/>
    <w:rsid w:val="006724AA"/>
    <w:rsid w:val="00673010"/>
    <w:rsid w:val="00673B62"/>
    <w:rsid w:val="00674D62"/>
    <w:rsid w:val="0067584D"/>
    <w:rsid w:val="00682387"/>
    <w:rsid w:val="00683738"/>
    <w:rsid w:val="006862F7"/>
    <w:rsid w:val="00686F5B"/>
    <w:rsid w:val="00687D2D"/>
    <w:rsid w:val="00692C0B"/>
    <w:rsid w:val="00696A85"/>
    <w:rsid w:val="00696CCC"/>
    <w:rsid w:val="006A22C9"/>
    <w:rsid w:val="006A3707"/>
    <w:rsid w:val="006A46E5"/>
    <w:rsid w:val="006B0A3E"/>
    <w:rsid w:val="006B36CC"/>
    <w:rsid w:val="006B3988"/>
    <w:rsid w:val="006B43D2"/>
    <w:rsid w:val="006B50B7"/>
    <w:rsid w:val="006B6EAF"/>
    <w:rsid w:val="006C0DBD"/>
    <w:rsid w:val="006C2F70"/>
    <w:rsid w:val="006C7440"/>
    <w:rsid w:val="006C7DA2"/>
    <w:rsid w:val="006D0184"/>
    <w:rsid w:val="006D6060"/>
    <w:rsid w:val="006D6E07"/>
    <w:rsid w:val="006D72EE"/>
    <w:rsid w:val="006D7E81"/>
    <w:rsid w:val="006E40ED"/>
    <w:rsid w:val="006E72DE"/>
    <w:rsid w:val="006F49CF"/>
    <w:rsid w:val="006F5FC7"/>
    <w:rsid w:val="006F7E28"/>
    <w:rsid w:val="006F7E97"/>
    <w:rsid w:val="007052F2"/>
    <w:rsid w:val="007057E7"/>
    <w:rsid w:val="00706ED2"/>
    <w:rsid w:val="0071370D"/>
    <w:rsid w:val="00715168"/>
    <w:rsid w:val="007152A2"/>
    <w:rsid w:val="007234E5"/>
    <w:rsid w:val="0072414A"/>
    <w:rsid w:val="0072464E"/>
    <w:rsid w:val="00724BAF"/>
    <w:rsid w:val="00725B96"/>
    <w:rsid w:val="007301B2"/>
    <w:rsid w:val="00734C9C"/>
    <w:rsid w:val="00734E5E"/>
    <w:rsid w:val="00736611"/>
    <w:rsid w:val="00741135"/>
    <w:rsid w:val="00742305"/>
    <w:rsid w:val="00742706"/>
    <w:rsid w:val="007443E8"/>
    <w:rsid w:val="007467FB"/>
    <w:rsid w:val="00746A37"/>
    <w:rsid w:val="00755E68"/>
    <w:rsid w:val="007564DF"/>
    <w:rsid w:val="007565F0"/>
    <w:rsid w:val="007612EA"/>
    <w:rsid w:val="007618D9"/>
    <w:rsid w:val="00762D40"/>
    <w:rsid w:val="00766830"/>
    <w:rsid w:val="00766F99"/>
    <w:rsid w:val="00772C4F"/>
    <w:rsid w:val="00774285"/>
    <w:rsid w:val="00774BAF"/>
    <w:rsid w:val="00777787"/>
    <w:rsid w:val="00782115"/>
    <w:rsid w:val="00784EFF"/>
    <w:rsid w:val="007879D3"/>
    <w:rsid w:val="00787DA6"/>
    <w:rsid w:val="0079161E"/>
    <w:rsid w:val="007963ED"/>
    <w:rsid w:val="007974EF"/>
    <w:rsid w:val="007A09BD"/>
    <w:rsid w:val="007A312D"/>
    <w:rsid w:val="007A7A4B"/>
    <w:rsid w:val="007A7C46"/>
    <w:rsid w:val="007B1929"/>
    <w:rsid w:val="007B2CE9"/>
    <w:rsid w:val="007B4C2B"/>
    <w:rsid w:val="007B5338"/>
    <w:rsid w:val="007C1846"/>
    <w:rsid w:val="007C4AB5"/>
    <w:rsid w:val="007C65E7"/>
    <w:rsid w:val="007D2031"/>
    <w:rsid w:val="007D2BE2"/>
    <w:rsid w:val="007D479E"/>
    <w:rsid w:val="007D6777"/>
    <w:rsid w:val="007E1FFB"/>
    <w:rsid w:val="00800B61"/>
    <w:rsid w:val="0080181D"/>
    <w:rsid w:val="00807705"/>
    <w:rsid w:val="008107EA"/>
    <w:rsid w:val="00811485"/>
    <w:rsid w:val="00813633"/>
    <w:rsid w:val="008172D0"/>
    <w:rsid w:val="008221E9"/>
    <w:rsid w:val="00831589"/>
    <w:rsid w:val="008316F7"/>
    <w:rsid w:val="0083268C"/>
    <w:rsid w:val="0083683A"/>
    <w:rsid w:val="008375BA"/>
    <w:rsid w:val="00845567"/>
    <w:rsid w:val="008473CF"/>
    <w:rsid w:val="008503A1"/>
    <w:rsid w:val="00860D67"/>
    <w:rsid w:val="00860F13"/>
    <w:rsid w:val="008629E2"/>
    <w:rsid w:val="00862AD2"/>
    <w:rsid w:val="00872FE4"/>
    <w:rsid w:val="00877D67"/>
    <w:rsid w:val="00881C16"/>
    <w:rsid w:val="00887887"/>
    <w:rsid w:val="0089456A"/>
    <w:rsid w:val="00894E29"/>
    <w:rsid w:val="0089720B"/>
    <w:rsid w:val="008978F8"/>
    <w:rsid w:val="008A1A20"/>
    <w:rsid w:val="008A2A76"/>
    <w:rsid w:val="008A446D"/>
    <w:rsid w:val="008A55D2"/>
    <w:rsid w:val="008A56D8"/>
    <w:rsid w:val="008A7176"/>
    <w:rsid w:val="008B19E6"/>
    <w:rsid w:val="008B3384"/>
    <w:rsid w:val="008B527E"/>
    <w:rsid w:val="008B70D9"/>
    <w:rsid w:val="008C0FA9"/>
    <w:rsid w:val="008C3F91"/>
    <w:rsid w:val="008C5092"/>
    <w:rsid w:val="008E263E"/>
    <w:rsid w:val="008E3658"/>
    <w:rsid w:val="008E7D71"/>
    <w:rsid w:val="008F5D02"/>
    <w:rsid w:val="008F78FD"/>
    <w:rsid w:val="009008AF"/>
    <w:rsid w:val="00903A09"/>
    <w:rsid w:val="00904A99"/>
    <w:rsid w:val="0091151F"/>
    <w:rsid w:val="00921521"/>
    <w:rsid w:val="00925E72"/>
    <w:rsid w:val="00925FFA"/>
    <w:rsid w:val="009308EE"/>
    <w:rsid w:val="0093118A"/>
    <w:rsid w:val="0093765D"/>
    <w:rsid w:val="00937E18"/>
    <w:rsid w:val="00942D0D"/>
    <w:rsid w:val="00942DDF"/>
    <w:rsid w:val="0094677D"/>
    <w:rsid w:val="00947AA6"/>
    <w:rsid w:val="0095673D"/>
    <w:rsid w:val="0095694C"/>
    <w:rsid w:val="009578FC"/>
    <w:rsid w:val="00960306"/>
    <w:rsid w:val="0096040D"/>
    <w:rsid w:val="00963FA4"/>
    <w:rsid w:val="0097466C"/>
    <w:rsid w:val="00976A94"/>
    <w:rsid w:val="00990C26"/>
    <w:rsid w:val="00994AE0"/>
    <w:rsid w:val="00997041"/>
    <w:rsid w:val="009A0BB9"/>
    <w:rsid w:val="009A0D36"/>
    <w:rsid w:val="009A1F66"/>
    <w:rsid w:val="009A5E40"/>
    <w:rsid w:val="009A648B"/>
    <w:rsid w:val="009A7173"/>
    <w:rsid w:val="009A759B"/>
    <w:rsid w:val="009B2701"/>
    <w:rsid w:val="009B28E9"/>
    <w:rsid w:val="009B6831"/>
    <w:rsid w:val="009B6DD5"/>
    <w:rsid w:val="009B71C3"/>
    <w:rsid w:val="009C4A60"/>
    <w:rsid w:val="009C5C2D"/>
    <w:rsid w:val="009D15D7"/>
    <w:rsid w:val="009E1036"/>
    <w:rsid w:val="009E39D4"/>
    <w:rsid w:val="009E65B4"/>
    <w:rsid w:val="009E7699"/>
    <w:rsid w:val="00A0108C"/>
    <w:rsid w:val="00A01724"/>
    <w:rsid w:val="00A03BAA"/>
    <w:rsid w:val="00A04246"/>
    <w:rsid w:val="00A0588B"/>
    <w:rsid w:val="00A06319"/>
    <w:rsid w:val="00A06544"/>
    <w:rsid w:val="00A06607"/>
    <w:rsid w:val="00A0779F"/>
    <w:rsid w:val="00A10069"/>
    <w:rsid w:val="00A110BC"/>
    <w:rsid w:val="00A1405B"/>
    <w:rsid w:val="00A15667"/>
    <w:rsid w:val="00A15D2B"/>
    <w:rsid w:val="00A15E04"/>
    <w:rsid w:val="00A168D6"/>
    <w:rsid w:val="00A17E5C"/>
    <w:rsid w:val="00A20918"/>
    <w:rsid w:val="00A20C9F"/>
    <w:rsid w:val="00A222C4"/>
    <w:rsid w:val="00A236D1"/>
    <w:rsid w:val="00A2572E"/>
    <w:rsid w:val="00A2749F"/>
    <w:rsid w:val="00A319CF"/>
    <w:rsid w:val="00A32F63"/>
    <w:rsid w:val="00A3354C"/>
    <w:rsid w:val="00A40E5E"/>
    <w:rsid w:val="00A4113D"/>
    <w:rsid w:val="00A4534F"/>
    <w:rsid w:val="00A50048"/>
    <w:rsid w:val="00A50193"/>
    <w:rsid w:val="00A63D1E"/>
    <w:rsid w:val="00A64E0F"/>
    <w:rsid w:val="00A65365"/>
    <w:rsid w:val="00A6664D"/>
    <w:rsid w:val="00A718BB"/>
    <w:rsid w:val="00A75ACB"/>
    <w:rsid w:val="00A764CE"/>
    <w:rsid w:val="00A8024A"/>
    <w:rsid w:val="00A80825"/>
    <w:rsid w:val="00A812DE"/>
    <w:rsid w:val="00A82B45"/>
    <w:rsid w:val="00A842D3"/>
    <w:rsid w:val="00A84FDC"/>
    <w:rsid w:val="00A86DAD"/>
    <w:rsid w:val="00A87666"/>
    <w:rsid w:val="00AA0A8F"/>
    <w:rsid w:val="00AA3C0C"/>
    <w:rsid w:val="00AA7995"/>
    <w:rsid w:val="00AC0B3B"/>
    <w:rsid w:val="00AC1DBF"/>
    <w:rsid w:val="00AC2218"/>
    <w:rsid w:val="00AC38A3"/>
    <w:rsid w:val="00AC7463"/>
    <w:rsid w:val="00AD42B2"/>
    <w:rsid w:val="00AD5B0F"/>
    <w:rsid w:val="00AD5C8D"/>
    <w:rsid w:val="00AD5D8E"/>
    <w:rsid w:val="00AE15FA"/>
    <w:rsid w:val="00AE1990"/>
    <w:rsid w:val="00AE54C3"/>
    <w:rsid w:val="00AF1887"/>
    <w:rsid w:val="00B01C8C"/>
    <w:rsid w:val="00B04B52"/>
    <w:rsid w:val="00B06FEA"/>
    <w:rsid w:val="00B130A2"/>
    <w:rsid w:val="00B15E99"/>
    <w:rsid w:val="00B16DC7"/>
    <w:rsid w:val="00B208BB"/>
    <w:rsid w:val="00B213FD"/>
    <w:rsid w:val="00B24A1B"/>
    <w:rsid w:val="00B259F4"/>
    <w:rsid w:val="00B345A5"/>
    <w:rsid w:val="00B421D0"/>
    <w:rsid w:val="00B4383F"/>
    <w:rsid w:val="00B51963"/>
    <w:rsid w:val="00B51D69"/>
    <w:rsid w:val="00B54888"/>
    <w:rsid w:val="00B5516C"/>
    <w:rsid w:val="00B64AFC"/>
    <w:rsid w:val="00B64D39"/>
    <w:rsid w:val="00B65138"/>
    <w:rsid w:val="00B71245"/>
    <w:rsid w:val="00B7470F"/>
    <w:rsid w:val="00B75CC4"/>
    <w:rsid w:val="00B75ED2"/>
    <w:rsid w:val="00B8045A"/>
    <w:rsid w:val="00B8559D"/>
    <w:rsid w:val="00B911B8"/>
    <w:rsid w:val="00B928B3"/>
    <w:rsid w:val="00B952B2"/>
    <w:rsid w:val="00B9538C"/>
    <w:rsid w:val="00BA645F"/>
    <w:rsid w:val="00BB1BB2"/>
    <w:rsid w:val="00BB6903"/>
    <w:rsid w:val="00BC4C7A"/>
    <w:rsid w:val="00BC678F"/>
    <w:rsid w:val="00BC73B6"/>
    <w:rsid w:val="00BC7FD4"/>
    <w:rsid w:val="00BD30ED"/>
    <w:rsid w:val="00BE117A"/>
    <w:rsid w:val="00BE1B88"/>
    <w:rsid w:val="00BE40DE"/>
    <w:rsid w:val="00BE504A"/>
    <w:rsid w:val="00BE6CB8"/>
    <w:rsid w:val="00BF52E1"/>
    <w:rsid w:val="00BF6E47"/>
    <w:rsid w:val="00C0193D"/>
    <w:rsid w:val="00C02A2A"/>
    <w:rsid w:val="00C03F10"/>
    <w:rsid w:val="00C066A8"/>
    <w:rsid w:val="00C06903"/>
    <w:rsid w:val="00C07908"/>
    <w:rsid w:val="00C10033"/>
    <w:rsid w:val="00C10967"/>
    <w:rsid w:val="00C14F74"/>
    <w:rsid w:val="00C15DDB"/>
    <w:rsid w:val="00C17E43"/>
    <w:rsid w:val="00C2170B"/>
    <w:rsid w:val="00C26A10"/>
    <w:rsid w:val="00C35902"/>
    <w:rsid w:val="00C35E87"/>
    <w:rsid w:val="00C3604F"/>
    <w:rsid w:val="00C42B18"/>
    <w:rsid w:val="00C433C9"/>
    <w:rsid w:val="00C4587A"/>
    <w:rsid w:val="00C53728"/>
    <w:rsid w:val="00C54F6B"/>
    <w:rsid w:val="00C550D1"/>
    <w:rsid w:val="00C60BAE"/>
    <w:rsid w:val="00C650E2"/>
    <w:rsid w:val="00C6766A"/>
    <w:rsid w:val="00C71189"/>
    <w:rsid w:val="00C728DE"/>
    <w:rsid w:val="00C73398"/>
    <w:rsid w:val="00C74C02"/>
    <w:rsid w:val="00C75BFA"/>
    <w:rsid w:val="00C82349"/>
    <w:rsid w:val="00C82762"/>
    <w:rsid w:val="00C84577"/>
    <w:rsid w:val="00C8549D"/>
    <w:rsid w:val="00C8688B"/>
    <w:rsid w:val="00C9289F"/>
    <w:rsid w:val="00C9382B"/>
    <w:rsid w:val="00C94EC8"/>
    <w:rsid w:val="00C97952"/>
    <w:rsid w:val="00CA05B5"/>
    <w:rsid w:val="00CA2E14"/>
    <w:rsid w:val="00CA317E"/>
    <w:rsid w:val="00CA61CE"/>
    <w:rsid w:val="00CA7048"/>
    <w:rsid w:val="00CB620B"/>
    <w:rsid w:val="00CC03FF"/>
    <w:rsid w:val="00CC14CB"/>
    <w:rsid w:val="00CC1B8E"/>
    <w:rsid w:val="00CC2B9C"/>
    <w:rsid w:val="00CC5657"/>
    <w:rsid w:val="00CD1343"/>
    <w:rsid w:val="00CD1D23"/>
    <w:rsid w:val="00CD410E"/>
    <w:rsid w:val="00CE0514"/>
    <w:rsid w:val="00CE63E1"/>
    <w:rsid w:val="00CE769F"/>
    <w:rsid w:val="00CF1843"/>
    <w:rsid w:val="00CF249F"/>
    <w:rsid w:val="00CF5F9A"/>
    <w:rsid w:val="00CF766A"/>
    <w:rsid w:val="00D01BA1"/>
    <w:rsid w:val="00D01E57"/>
    <w:rsid w:val="00D0215E"/>
    <w:rsid w:val="00D05063"/>
    <w:rsid w:val="00D07E4B"/>
    <w:rsid w:val="00D103B0"/>
    <w:rsid w:val="00D1100D"/>
    <w:rsid w:val="00D13783"/>
    <w:rsid w:val="00D15293"/>
    <w:rsid w:val="00D15E52"/>
    <w:rsid w:val="00D20915"/>
    <w:rsid w:val="00D2139A"/>
    <w:rsid w:val="00D25C76"/>
    <w:rsid w:val="00D30968"/>
    <w:rsid w:val="00D34669"/>
    <w:rsid w:val="00D3668B"/>
    <w:rsid w:val="00D374AC"/>
    <w:rsid w:val="00D409A7"/>
    <w:rsid w:val="00D42282"/>
    <w:rsid w:val="00D422F0"/>
    <w:rsid w:val="00D43BE1"/>
    <w:rsid w:val="00D46BA4"/>
    <w:rsid w:val="00D56832"/>
    <w:rsid w:val="00D60DF5"/>
    <w:rsid w:val="00D620B9"/>
    <w:rsid w:val="00D62381"/>
    <w:rsid w:val="00D638B9"/>
    <w:rsid w:val="00D63C63"/>
    <w:rsid w:val="00D64D91"/>
    <w:rsid w:val="00D6600D"/>
    <w:rsid w:val="00D66E87"/>
    <w:rsid w:val="00D70347"/>
    <w:rsid w:val="00D70F3D"/>
    <w:rsid w:val="00D72045"/>
    <w:rsid w:val="00D80C75"/>
    <w:rsid w:val="00D83101"/>
    <w:rsid w:val="00D8332E"/>
    <w:rsid w:val="00D91037"/>
    <w:rsid w:val="00D91D6C"/>
    <w:rsid w:val="00D91E6C"/>
    <w:rsid w:val="00D924FA"/>
    <w:rsid w:val="00D95626"/>
    <w:rsid w:val="00D9682B"/>
    <w:rsid w:val="00DA1BF1"/>
    <w:rsid w:val="00DA5083"/>
    <w:rsid w:val="00DA78C3"/>
    <w:rsid w:val="00DB079B"/>
    <w:rsid w:val="00DB23A9"/>
    <w:rsid w:val="00DB3DA5"/>
    <w:rsid w:val="00DC0DA1"/>
    <w:rsid w:val="00DD16B7"/>
    <w:rsid w:val="00DD2902"/>
    <w:rsid w:val="00DD2FAB"/>
    <w:rsid w:val="00DD4FD2"/>
    <w:rsid w:val="00DD52E5"/>
    <w:rsid w:val="00DD5ECC"/>
    <w:rsid w:val="00DD75F5"/>
    <w:rsid w:val="00DD7F50"/>
    <w:rsid w:val="00DE3209"/>
    <w:rsid w:val="00DE6B44"/>
    <w:rsid w:val="00DF0935"/>
    <w:rsid w:val="00DF1E9F"/>
    <w:rsid w:val="00DF4D67"/>
    <w:rsid w:val="00DF5828"/>
    <w:rsid w:val="00E01253"/>
    <w:rsid w:val="00E04517"/>
    <w:rsid w:val="00E0533B"/>
    <w:rsid w:val="00E06FF6"/>
    <w:rsid w:val="00E11617"/>
    <w:rsid w:val="00E125DF"/>
    <w:rsid w:val="00E15BF5"/>
    <w:rsid w:val="00E20C45"/>
    <w:rsid w:val="00E2454E"/>
    <w:rsid w:val="00E24D96"/>
    <w:rsid w:val="00E25C1D"/>
    <w:rsid w:val="00E31E05"/>
    <w:rsid w:val="00E31F01"/>
    <w:rsid w:val="00E32F4E"/>
    <w:rsid w:val="00E36AB5"/>
    <w:rsid w:val="00E50AA8"/>
    <w:rsid w:val="00E50EDD"/>
    <w:rsid w:val="00E519AF"/>
    <w:rsid w:val="00E543EB"/>
    <w:rsid w:val="00E56E12"/>
    <w:rsid w:val="00E604AC"/>
    <w:rsid w:val="00E6323B"/>
    <w:rsid w:val="00E64F08"/>
    <w:rsid w:val="00E676CD"/>
    <w:rsid w:val="00E70E46"/>
    <w:rsid w:val="00E7229A"/>
    <w:rsid w:val="00E72AF2"/>
    <w:rsid w:val="00E7317A"/>
    <w:rsid w:val="00E762BB"/>
    <w:rsid w:val="00E76ABE"/>
    <w:rsid w:val="00E773BE"/>
    <w:rsid w:val="00E77C9D"/>
    <w:rsid w:val="00E80571"/>
    <w:rsid w:val="00E81685"/>
    <w:rsid w:val="00E8550C"/>
    <w:rsid w:val="00E86864"/>
    <w:rsid w:val="00E87AF5"/>
    <w:rsid w:val="00E90851"/>
    <w:rsid w:val="00E971B2"/>
    <w:rsid w:val="00EA36DD"/>
    <w:rsid w:val="00EA5CBC"/>
    <w:rsid w:val="00EB6FB3"/>
    <w:rsid w:val="00EB78BF"/>
    <w:rsid w:val="00EC0333"/>
    <w:rsid w:val="00EC1474"/>
    <w:rsid w:val="00EC5BBE"/>
    <w:rsid w:val="00EC7A5C"/>
    <w:rsid w:val="00ED0A62"/>
    <w:rsid w:val="00ED3275"/>
    <w:rsid w:val="00ED4719"/>
    <w:rsid w:val="00ED5022"/>
    <w:rsid w:val="00ED6461"/>
    <w:rsid w:val="00ED798D"/>
    <w:rsid w:val="00EE0F43"/>
    <w:rsid w:val="00EE20E3"/>
    <w:rsid w:val="00EE522C"/>
    <w:rsid w:val="00EF17A9"/>
    <w:rsid w:val="00EF40F2"/>
    <w:rsid w:val="00EF6B42"/>
    <w:rsid w:val="00F0408E"/>
    <w:rsid w:val="00F051E1"/>
    <w:rsid w:val="00F11689"/>
    <w:rsid w:val="00F1337F"/>
    <w:rsid w:val="00F154D8"/>
    <w:rsid w:val="00F208C9"/>
    <w:rsid w:val="00F21936"/>
    <w:rsid w:val="00F22DE6"/>
    <w:rsid w:val="00F2355C"/>
    <w:rsid w:val="00F25920"/>
    <w:rsid w:val="00F35C79"/>
    <w:rsid w:val="00F35E3D"/>
    <w:rsid w:val="00F3648F"/>
    <w:rsid w:val="00F36724"/>
    <w:rsid w:val="00F373B9"/>
    <w:rsid w:val="00F41003"/>
    <w:rsid w:val="00F41F88"/>
    <w:rsid w:val="00F44E1F"/>
    <w:rsid w:val="00F470C6"/>
    <w:rsid w:val="00F53DDD"/>
    <w:rsid w:val="00F5673F"/>
    <w:rsid w:val="00F64B64"/>
    <w:rsid w:val="00F66123"/>
    <w:rsid w:val="00F66D7C"/>
    <w:rsid w:val="00F82010"/>
    <w:rsid w:val="00F820C2"/>
    <w:rsid w:val="00F919D5"/>
    <w:rsid w:val="00F93840"/>
    <w:rsid w:val="00F93E10"/>
    <w:rsid w:val="00F96557"/>
    <w:rsid w:val="00F97633"/>
    <w:rsid w:val="00FA1D1F"/>
    <w:rsid w:val="00FA3962"/>
    <w:rsid w:val="00FA4539"/>
    <w:rsid w:val="00FB19D9"/>
    <w:rsid w:val="00FB258D"/>
    <w:rsid w:val="00FB312B"/>
    <w:rsid w:val="00FB360B"/>
    <w:rsid w:val="00FB5878"/>
    <w:rsid w:val="00FB7D0E"/>
    <w:rsid w:val="00FC0829"/>
    <w:rsid w:val="00FC1653"/>
    <w:rsid w:val="00FC2DB6"/>
    <w:rsid w:val="00FC3065"/>
    <w:rsid w:val="00FC4780"/>
    <w:rsid w:val="00FC5ABB"/>
    <w:rsid w:val="00FD3609"/>
    <w:rsid w:val="00FD6546"/>
    <w:rsid w:val="00FF2137"/>
    <w:rsid w:val="00FF2D17"/>
    <w:rsid w:val="00FF3BF6"/>
    <w:rsid w:val="00FF4B80"/>
    <w:rsid w:val="00FF6988"/>
    <w:rsid w:val="00FF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A8BD0"/>
  <w15:docId w15:val="{AABB3A9C-EE8B-4D8D-A868-2FE3330C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C1D"/>
    <w:pPr>
      <w:spacing w:line="336" w:lineRule="auto"/>
      <w:jc w:val="both"/>
    </w:pPr>
  </w:style>
  <w:style w:type="paragraph" w:styleId="Heading1">
    <w:name w:val="heading 1"/>
    <w:basedOn w:val="Normal"/>
    <w:next w:val="Normal"/>
    <w:link w:val="Heading1Char"/>
    <w:qFormat/>
    <w:rsid w:val="00CB620B"/>
    <w:pPr>
      <w:keepNext/>
      <w:keepLines/>
      <w:numPr>
        <w:numId w:val="1"/>
      </w:numPr>
      <w:spacing w:before="240" w:after="0"/>
      <w:ind w:left="2438"/>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F35C79"/>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CB62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nhideWhenUsed/>
    <w:qFormat/>
    <w:rsid w:val="00CB620B"/>
    <w:pPr>
      <w:keepNext/>
      <w:keepLines/>
      <w:numPr>
        <w:ilvl w:val="3"/>
        <w:numId w:val="1"/>
      </w:numPr>
      <w:spacing w:before="40" w:after="0"/>
      <w:outlineLvl w:val="3"/>
    </w:pPr>
    <w:rPr>
      <w:rFonts w:eastAsiaTheme="majorEastAsia" w:cstheme="majorBidi"/>
      <w:i/>
      <w:iCs/>
      <w:szCs w:val="26"/>
    </w:rPr>
  </w:style>
  <w:style w:type="paragraph" w:styleId="Heading5">
    <w:name w:val="heading 5"/>
    <w:basedOn w:val="Normal"/>
    <w:next w:val="Normal"/>
    <w:link w:val="Heading5Char"/>
    <w:qFormat/>
    <w:rsid w:val="000C630A"/>
    <w:pPr>
      <w:numPr>
        <w:ilvl w:val="4"/>
        <w:numId w:val="1"/>
      </w:numPr>
      <w:spacing w:before="120" w:after="120" w:line="312" w:lineRule="auto"/>
      <w:outlineLvl w:val="4"/>
    </w:pPr>
    <w:rPr>
      <w:rFonts w:eastAsia="Times New Roman" w:cs="Times New Roman"/>
      <w:b/>
      <w:bCs/>
      <w:iCs/>
      <w:sz w:val="28"/>
      <w:szCs w:val="26"/>
    </w:rPr>
  </w:style>
  <w:style w:type="paragraph" w:styleId="Heading6">
    <w:name w:val="heading 6"/>
    <w:basedOn w:val="Normal"/>
    <w:next w:val="Normal"/>
    <w:link w:val="Heading6Char"/>
    <w:unhideWhenUsed/>
    <w:qFormat/>
    <w:rsid w:val="000C630A"/>
    <w:pPr>
      <w:keepNext/>
      <w:keepLines/>
      <w:numPr>
        <w:ilvl w:val="5"/>
        <w:numId w:val="1"/>
      </w:numPr>
      <w:spacing w:before="40" w:after="0" w:line="240" w:lineRule="auto"/>
      <w:outlineLvl w:val="5"/>
    </w:pPr>
    <w:rPr>
      <w:rFonts w:asciiTheme="majorHAnsi" w:eastAsiaTheme="majorEastAsia" w:hAnsiTheme="majorHAnsi" w:cstheme="majorBidi"/>
      <w:color w:val="1F4D78" w:themeColor="accent1" w:themeShade="7F"/>
      <w:sz w:val="28"/>
      <w:szCs w:val="24"/>
    </w:rPr>
  </w:style>
  <w:style w:type="paragraph" w:styleId="Heading7">
    <w:name w:val="heading 7"/>
    <w:basedOn w:val="Normal"/>
    <w:next w:val="Normal"/>
    <w:link w:val="Heading7Char"/>
    <w:unhideWhenUsed/>
    <w:qFormat/>
    <w:rsid w:val="000C630A"/>
    <w:pPr>
      <w:keepNext/>
      <w:keepLines/>
      <w:numPr>
        <w:ilvl w:val="6"/>
        <w:numId w:val="1"/>
      </w:numPr>
      <w:spacing w:before="40" w:after="0" w:line="240" w:lineRule="auto"/>
      <w:outlineLvl w:val="6"/>
    </w:pPr>
    <w:rPr>
      <w:rFonts w:asciiTheme="majorHAnsi" w:eastAsiaTheme="majorEastAsia" w:hAnsiTheme="majorHAnsi" w:cstheme="majorBidi"/>
      <w:i/>
      <w:iCs/>
      <w:color w:val="1F4D78" w:themeColor="accent1" w:themeShade="7F"/>
      <w:sz w:val="28"/>
      <w:szCs w:val="24"/>
    </w:rPr>
  </w:style>
  <w:style w:type="paragraph" w:styleId="Heading8">
    <w:name w:val="heading 8"/>
    <w:basedOn w:val="Normal"/>
    <w:next w:val="Normal"/>
    <w:link w:val="Heading8Char"/>
    <w:semiHidden/>
    <w:unhideWhenUsed/>
    <w:qFormat/>
    <w:rsid w:val="000C630A"/>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C630A"/>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uiPriority w:val="20"/>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Normal1">
    <w:name w:val="Normal1"/>
    <w:basedOn w:val="Normal"/>
    <w:rsid w:val="002256E6"/>
    <w:pPr>
      <w:spacing w:before="120" w:after="120" w:line="240" w:lineRule="auto"/>
    </w:pPr>
    <w:rPr>
      <w:rFonts w:eastAsia="Times New Roman"/>
      <w:szCs w:val="24"/>
    </w:rPr>
  </w:style>
  <w:style w:type="paragraph" w:styleId="Title">
    <w:name w:val="Title"/>
    <w:basedOn w:val="TOC1"/>
    <w:next w:val="Normal"/>
    <w:link w:val="TitleChar"/>
    <w:uiPriority w:val="10"/>
    <w:qFormat/>
    <w:rsid w:val="00736611"/>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736611"/>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B620B"/>
    <w:rPr>
      <w:rFonts w:eastAsiaTheme="majorEastAsia" w:cstheme="majorBidi"/>
      <w:b/>
      <w:color w:val="000000" w:themeColor="text1"/>
      <w:sz w:val="32"/>
      <w:szCs w:val="32"/>
    </w:rPr>
  </w:style>
  <w:style w:type="character" w:customStyle="1" w:styleId="Heading2Char">
    <w:name w:val="Heading 2 Char"/>
    <w:basedOn w:val="DefaultParagraphFont"/>
    <w:link w:val="Heading2"/>
    <w:rsid w:val="00F35C79"/>
    <w:rPr>
      <w:rFonts w:eastAsiaTheme="majorEastAsia" w:cstheme="majorBidi"/>
      <w:b/>
      <w:sz w:val="28"/>
      <w:szCs w:val="26"/>
    </w:rPr>
  </w:style>
  <w:style w:type="character" w:customStyle="1" w:styleId="Heading3Char">
    <w:name w:val="Heading 3 Char"/>
    <w:basedOn w:val="DefaultParagraphFont"/>
    <w:link w:val="Heading3"/>
    <w:rsid w:val="00CB620B"/>
    <w:rPr>
      <w:rFonts w:eastAsiaTheme="majorEastAsia" w:cstheme="majorBidi"/>
      <w:b/>
      <w:i/>
      <w:szCs w:val="24"/>
    </w:rPr>
  </w:style>
  <w:style w:type="character" w:customStyle="1" w:styleId="Heading4Char">
    <w:name w:val="Heading 4 Char"/>
    <w:basedOn w:val="DefaultParagraphFont"/>
    <w:link w:val="Heading4"/>
    <w:rsid w:val="00CB620B"/>
    <w:rPr>
      <w:rFonts w:eastAsiaTheme="majorEastAsia" w:cstheme="majorBidi"/>
      <w:i/>
      <w:iCs/>
      <w:szCs w:val="26"/>
    </w:rPr>
  </w:style>
  <w:style w:type="paragraph" w:styleId="TOC1">
    <w:name w:val="toc 1"/>
    <w:basedOn w:val="Normal"/>
    <w:next w:val="Normal"/>
    <w:autoRedefine/>
    <w:uiPriority w:val="39"/>
    <w:unhideWhenUsed/>
    <w:rsid w:val="006724AA"/>
    <w:pPr>
      <w:spacing w:after="100"/>
    </w:pPr>
    <w:rPr>
      <w:b/>
    </w:rPr>
  </w:style>
  <w:style w:type="paragraph" w:styleId="TOC2">
    <w:name w:val="toc 2"/>
    <w:basedOn w:val="Normal"/>
    <w:next w:val="Normal"/>
    <w:autoRedefine/>
    <w:uiPriority w:val="39"/>
    <w:unhideWhenUsed/>
    <w:rsid w:val="006724AA"/>
    <w:pPr>
      <w:spacing w:after="100"/>
      <w:ind w:left="220"/>
    </w:pPr>
    <w:rPr>
      <w:b/>
    </w:rPr>
  </w:style>
  <w:style w:type="paragraph" w:styleId="TOC3">
    <w:name w:val="toc 3"/>
    <w:basedOn w:val="Normal"/>
    <w:next w:val="Normal"/>
    <w:autoRedefine/>
    <w:uiPriority w:val="39"/>
    <w:unhideWhenUsed/>
    <w:rsid w:val="00CB620B"/>
    <w:pPr>
      <w:spacing w:after="100"/>
      <w:ind w:left="440"/>
    </w:pPr>
  </w:style>
  <w:style w:type="character" w:styleId="Hyperlink">
    <w:name w:val="Hyperlink"/>
    <w:basedOn w:val="DefaultParagraphFont"/>
    <w:uiPriority w:val="99"/>
    <w:unhideWhenUsed/>
    <w:rsid w:val="00CB620B"/>
    <w:rPr>
      <w:color w:val="0563C1" w:themeColor="hyperlink"/>
      <w:u w:val="single"/>
    </w:rPr>
  </w:style>
  <w:style w:type="character" w:customStyle="1" w:styleId="Heading5Char">
    <w:name w:val="Heading 5 Char"/>
    <w:link w:val="Heading5"/>
    <w:rsid w:val="000C630A"/>
    <w:rPr>
      <w:rFonts w:eastAsia="Times New Roman" w:cs="Times New Roman"/>
      <w:b/>
      <w:bCs/>
      <w:iCs/>
      <w:sz w:val="28"/>
      <w:szCs w:val="26"/>
    </w:rPr>
  </w:style>
  <w:style w:type="character" w:customStyle="1" w:styleId="Heading6Char">
    <w:name w:val="Heading 6 Char"/>
    <w:basedOn w:val="DefaultParagraphFont"/>
    <w:link w:val="Heading6"/>
    <w:semiHidden/>
    <w:rsid w:val="000C630A"/>
    <w:rPr>
      <w:rFonts w:asciiTheme="majorHAnsi" w:eastAsiaTheme="majorEastAsia" w:hAnsiTheme="majorHAnsi" w:cstheme="majorBidi"/>
      <w:color w:val="1F4D78" w:themeColor="accent1" w:themeShade="7F"/>
      <w:sz w:val="28"/>
      <w:szCs w:val="24"/>
    </w:rPr>
  </w:style>
  <w:style w:type="character" w:customStyle="1" w:styleId="Heading7Char">
    <w:name w:val="Heading 7 Char"/>
    <w:basedOn w:val="DefaultParagraphFont"/>
    <w:link w:val="Heading7"/>
    <w:semiHidden/>
    <w:rsid w:val="000C630A"/>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semiHidden/>
    <w:rsid w:val="000C63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C630A"/>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6724AA"/>
    <w:pPr>
      <w:spacing w:after="100"/>
      <w:ind w:left="780"/>
    </w:pPr>
    <w:rPr>
      <w:i/>
    </w:rPr>
  </w:style>
  <w:style w:type="paragraph" w:styleId="ListParagraph">
    <w:name w:val="List Paragraph"/>
    <w:basedOn w:val="Normal"/>
    <w:uiPriority w:val="34"/>
    <w:qFormat/>
    <w:rsid w:val="00B75ED2"/>
    <w:pPr>
      <w:ind w:left="720"/>
      <w:contextualSpacing/>
    </w:pPr>
  </w:style>
  <w:style w:type="paragraph" w:styleId="Caption">
    <w:name w:val="caption"/>
    <w:basedOn w:val="Normal"/>
    <w:next w:val="Normal"/>
    <w:unhideWhenUsed/>
    <w:qFormat/>
    <w:rsid w:val="0096040D"/>
    <w:pPr>
      <w:spacing w:after="200"/>
      <w:jc w:val="center"/>
    </w:pPr>
    <w:rPr>
      <w:b/>
      <w:iCs/>
      <w:color w:val="000000" w:themeColor="text1"/>
      <w:sz w:val="24"/>
      <w:szCs w:val="18"/>
    </w:rPr>
  </w:style>
  <w:style w:type="paragraph" w:styleId="TOCHeading">
    <w:name w:val="TOC Heading"/>
    <w:basedOn w:val="Heading1"/>
    <w:next w:val="Normal"/>
    <w:uiPriority w:val="39"/>
    <w:unhideWhenUsed/>
    <w:qFormat/>
    <w:rsid w:val="006B0A3E"/>
    <w:pPr>
      <w:numPr>
        <w:numId w:val="0"/>
      </w:numPr>
      <w:jc w:val="left"/>
      <w:outlineLvl w:val="9"/>
    </w:pPr>
    <w:rPr>
      <w:rFonts w:asciiTheme="majorHAnsi" w:hAnsiTheme="majorHAnsi"/>
      <w:b w:val="0"/>
      <w:color w:val="2E74B5" w:themeColor="accent1" w:themeShade="BF"/>
    </w:rPr>
  </w:style>
  <w:style w:type="paragraph" w:styleId="Bibliography">
    <w:name w:val="Bibliography"/>
    <w:basedOn w:val="Normal"/>
    <w:next w:val="Normal"/>
    <w:uiPriority w:val="37"/>
    <w:unhideWhenUsed/>
    <w:rsid w:val="001849C4"/>
  </w:style>
  <w:style w:type="paragraph" w:styleId="TOC6">
    <w:name w:val="toc 6"/>
    <w:basedOn w:val="Normal"/>
    <w:next w:val="Normal"/>
    <w:autoRedefine/>
    <w:uiPriority w:val="39"/>
    <w:semiHidden/>
    <w:unhideWhenUsed/>
    <w:rsid w:val="00E70E46"/>
    <w:pPr>
      <w:spacing w:after="100"/>
      <w:ind w:left="1300"/>
    </w:pPr>
  </w:style>
  <w:style w:type="paragraph" w:styleId="TableofFigures">
    <w:name w:val="table of figures"/>
    <w:basedOn w:val="Normal"/>
    <w:next w:val="Normal"/>
    <w:uiPriority w:val="99"/>
    <w:unhideWhenUsed/>
    <w:rsid w:val="00C15DDB"/>
    <w:pPr>
      <w:spacing w:after="0"/>
    </w:pPr>
  </w:style>
  <w:style w:type="table" w:styleId="TableGrid">
    <w:name w:val="Table Grid"/>
    <w:basedOn w:val="TableNormal"/>
    <w:uiPriority w:val="39"/>
    <w:rsid w:val="00311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EF6B42"/>
    <w:rPr>
      <w:b/>
      <w:bCs/>
    </w:rPr>
  </w:style>
  <w:style w:type="paragraph" w:styleId="NormalWeb">
    <w:name w:val="Normal (Web)"/>
    <w:basedOn w:val="Normal"/>
    <w:uiPriority w:val="99"/>
    <w:unhideWhenUsed/>
    <w:rsid w:val="00EF6B42"/>
    <w:pPr>
      <w:spacing w:before="100" w:beforeAutospacing="1" w:after="100" w:afterAutospacing="1" w:line="240" w:lineRule="auto"/>
      <w:jc w:val="left"/>
    </w:pPr>
    <w:rPr>
      <w:rFonts w:eastAsia="Times New Roman" w:cs="Times New Roman"/>
      <w:sz w:val="24"/>
      <w:szCs w:val="24"/>
    </w:rPr>
  </w:style>
  <w:style w:type="character" w:customStyle="1" w:styleId="mi">
    <w:name w:val="mi"/>
    <w:rsid w:val="00EF6B42"/>
  </w:style>
  <w:style w:type="character" w:customStyle="1" w:styleId="mo">
    <w:name w:val="mo"/>
    <w:rsid w:val="00EF6B42"/>
  </w:style>
  <w:style w:type="character" w:styleId="HTMLCode">
    <w:name w:val="HTML Code"/>
    <w:uiPriority w:val="99"/>
    <w:unhideWhenUsed/>
    <w:rsid w:val="00EF6B42"/>
    <w:rPr>
      <w:rFonts w:ascii="Courier New" w:eastAsia="Times New Roman" w:hAnsi="Courier New" w:cs="Courier New"/>
      <w:sz w:val="20"/>
      <w:szCs w:val="20"/>
    </w:rPr>
  </w:style>
  <w:style w:type="character" w:customStyle="1" w:styleId="mjxassistivemathml">
    <w:name w:val="mjx_assistive_mathml"/>
    <w:rsid w:val="00EF6B42"/>
  </w:style>
  <w:style w:type="character" w:customStyle="1" w:styleId="katex-mathml">
    <w:name w:val="katex-mathml"/>
    <w:basedOn w:val="DefaultParagraphFont"/>
    <w:rsid w:val="00683738"/>
  </w:style>
  <w:style w:type="character" w:customStyle="1" w:styleId="mord">
    <w:name w:val="mord"/>
    <w:basedOn w:val="DefaultParagraphFont"/>
    <w:rsid w:val="00683738"/>
  </w:style>
  <w:style w:type="character" w:customStyle="1" w:styleId="mopen">
    <w:name w:val="mopen"/>
    <w:basedOn w:val="DefaultParagraphFont"/>
    <w:rsid w:val="00683738"/>
  </w:style>
  <w:style w:type="character" w:customStyle="1" w:styleId="mclose">
    <w:name w:val="mclose"/>
    <w:basedOn w:val="DefaultParagraphFont"/>
    <w:rsid w:val="00683738"/>
  </w:style>
  <w:style w:type="character" w:customStyle="1" w:styleId="mrel">
    <w:name w:val="mrel"/>
    <w:basedOn w:val="DefaultParagraphFont"/>
    <w:rsid w:val="00683738"/>
  </w:style>
  <w:style w:type="character" w:customStyle="1" w:styleId="mop">
    <w:name w:val="mop"/>
    <w:basedOn w:val="DefaultParagraphFont"/>
    <w:rsid w:val="00683738"/>
  </w:style>
  <w:style w:type="character" w:customStyle="1" w:styleId="vlist-s">
    <w:name w:val="vlist-s"/>
    <w:basedOn w:val="DefaultParagraphFont"/>
    <w:rsid w:val="00683738"/>
  </w:style>
  <w:style w:type="paragraph" w:customStyle="1" w:styleId="TableParagraph">
    <w:name w:val="Table Paragraph"/>
    <w:basedOn w:val="Normal"/>
    <w:uiPriority w:val="1"/>
    <w:qFormat/>
    <w:rsid w:val="00F35E3D"/>
    <w:pPr>
      <w:widowControl w:val="0"/>
      <w:autoSpaceDE w:val="0"/>
      <w:autoSpaceDN w:val="0"/>
      <w:spacing w:after="0" w:line="240" w:lineRule="auto"/>
      <w:ind w:left="107"/>
      <w:jc w:val="left"/>
    </w:pPr>
    <w:rPr>
      <w:rFonts w:eastAsia="Times New Roman" w:cs="Times New Roman"/>
      <w:sz w:val="22"/>
      <w:lang w:val="vi"/>
    </w:rPr>
  </w:style>
  <w:style w:type="paragraph" w:customStyle="1" w:styleId="ThamKhao">
    <w:name w:val="ThamKhao"/>
    <w:basedOn w:val="Normal"/>
    <w:link w:val="ThamKhaoChar"/>
    <w:qFormat/>
    <w:rsid w:val="00B65138"/>
    <w:pPr>
      <w:spacing w:after="0" w:line="240" w:lineRule="auto"/>
      <w:ind w:left="360"/>
      <w:jc w:val="left"/>
    </w:pPr>
    <w:rPr>
      <w:rFonts w:eastAsia="Times New Roman" w:cs="Times New Roman"/>
      <w:noProof/>
      <w:szCs w:val="26"/>
    </w:rPr>
  </w:style>
  <w:style w:type="character" w:customStyle="1" w:styleId="ThamKhaoChar">
    <w:name w:val="ThamKhao Char"/>
    <w:link w:val="ThamKhao"/>
    <w:rsid w:val="00B65138"/>
    <w:rPr>
      <w:rFonts w:eastAsia="Times New Roman" w:cs="Times New Roman"/>
      <w:noProof/>
      <w:szCs w:val="26"/>
    </w:rPr>
  </w:style>
  <w:style w:type="paragraph" w:styleId="NoSpacing">
    <w:name w:val="No Spacing"/>
    <w:uiPriority w:val="1"/>
    <w:qFormat/>
    <w:rsid w:val="002A5FFE"/>
    <w:pPr>
      <w:spacing w:after="0" w:line="360" w:lineRule="auto"/>
      <w:ind w:left="720"/>
      <w:jc w:val="both"/>
    </w:pPr>
    <w:rPr>
      <w:rFonts w:eastAsia="Times New Roman" w:cs="Times New Roman"/>
      <w:szCs w:val="20"/>
    </w:rPr>
  </w:style>
  <w:style w:type="paragraph" w:styleId="BalloonText">
    <w:name w:val="Balloon Text"/>
    <w:basedOn w:val="Normal"/>
    <w:link w:val="BalloonTextChar"/>
    <w:uiPriority w:val="99"/>
    <w:semiHidden/>
    <w:unhideWhenUsed/>
    <w:rsid w:val="00030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5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961437">
      <w:bodyDiv w:val="1"/>
      <w:marLeft w:val="0"/>
      <w:marRight w:val="0"/>
      <w:marTop w:val="0"/>
      <w:marBottom w:val="0"/>
      <w:divBdr>
        <w:top w:val="none" w:sz="0" w:space="0" w:color="auto"/>
        <w:left w:val="none" w:sz="0" w:space="0" w:color="auto"/>
        <w:bottom w:val="none" w:sz="0" w:space="0" w:color="auto"/>
        <w:right w:val="none" w:sz="0" w:space="0" w:color="auto"/>
      </w:divBdr>
    </w:div>
    <w:div w:id="630549688">
      <w:bodyDiv w:val="1"/>
      <w:marLeft w:val="0"/>
      <w:marRight w:val="0"/>
      <w:marTop w:val="0"/>
      <w:marBottom w:val="0"/>
      <w:divBdr>
        <w:top w:val="none" w:sz="0" w:space="0" w:color="auto"/>
        <w:left w:val="none" w:sz="0" w:space="0" w:color="auto"/>
        <w:bottom w:val="none" w:sz="0" w:space="0" w:color="auto"/>
        <w:right w:val="none" w:sz="0" w:space="0" w:color="auto"/>
      </w:divBdr>
    </w:div>
    <w:div w:id="796333518">
      <w:bodyDiv w:val="1"/>
      <w:marLeft w:val="0"/>
      <w:marRight w:val="0"/>
      <w:marTop w:val="0"/>
      <w:marBottom w:val="0"/>
      <w:divBdr>
        <w:top w:val="none" w:sz="0" w:space="0" w:color="auto"/>
        <w:left w:val="none" w:sz="0" w:space="0" w:color="auto"/>
        <w:bottom w:val="none" w:sz="0" w:space="0" w:color="auto"/>
        <w:right w:val="none" w:sz="0" w:space="0" w:color="auto"/>
      </w:divBdr>
    </w:div>
    <w:div w:id="952713515">
      <w:bodyDiv w:val="1"/>
      <w:marLeft w:val="0"/>
      <w:marRight w:val="0"/>
      <w:marTop w:val="0"/>
      <w:marBottom w:val="0"/>
      <w:divBdr>
        <w:top w:val="none" w:sz="0" w:space="0" w:color="auto"/>
        <w:left w:val="none" w:sz="0" w:space="0" w:color="auto"/>
        <w:bottom w:val="none" w:sz="0" w:space="0" w:color="auto"/>
        <w:right w:val="none" w:sz="0" w:space="0" w:color="auto"/>
      </w:divBdr>
    </w:div>
    <w:div w:id="1076560882">
      <w:bodyDiv w:val="1"/>
      <w:marLeft w:val="0"/>
      <w:marRight w:val="0"/>
      <w:marTop w:val="0"/>
      <w:marBottom w:val="0"/>
      <w:divBdr>
        <w:top w:val="none" w:sz="0" w:space="0" w:color="auto"/>
        <w:left w:val="none" w:sz="0" w:space="0" w:color="auto"/>
        <w:bottom w:val="none" w:sz="0" w:space="0" w:color="auto"/>
        <w:right w:val="none" w:sz="0" w:space="0" w:color="auto"/>
      </w:divBdr>
    </w:div>
    <w:div w:id="1273584703">
      <w:bodyDiv w:val="1"/>
      <w:marLeft w:val="0"/>
      <w:marRight w:val="0"/>
      <w:marTop w:val="0"/>
      <w:marBottom w:val="0"/>
      <w:divBdr>
        <w:top w:val="none" w:sz="0" w:space="0" w:color="auto"/>
        <w:left w:val="none" w:sz="0" w:space="0" w:color="auto"/>
        <w:bottom w:val="none" w:sz="0" w:space="0" w:color="auto"/>
        <w:right w:val="none" w:sz="0" w:space="0" w:color="auto"/>
      </w:divBdr>
    </w:div>
    <w:div w:id="1298221605">
      <w:bodyDiv w:val="1"/>
      <w:marLeft w:val="0"/>
      <w:marRight w:val="0"/>
      <w:marTop w:val="0"/>
      <w:marBottom w:val="0"/>
      <w:divBdr>
        <w:top w:val="none" w:sz="0" w:space="0" w:color="auto"/>
        <w:left w:val="none" w:sz="0" w:space="0" w:color="auto"/>
        <w:bottom w:val="none" w:sz="0" w:space="0" w:color="auto"/>
        <w:right w:val="none" w:sz="0" w:space="0" w:color="auto"/>
      </w:divBdr>
    </w:div>
    <w:div w:id="1323434937">
      <w:bodyDiv w:val="1"/>
      <w:marLeft w:val="0"/>
      <w:marRight w:val="0"/>
      <w:marTop w:val="0"/>
      <w:marBottom w:val="0"/>
      <w:divBdr>
        <w:top w:val="none" w:sz="0" w:space="0" w:color="auto"/>
        <w:left w:val="none" w:sz="0" w:space="0" w:color="auto"/>
        <w:bottom w:val="none" w:sz="0" w:space="0" w:color="auto"/>
        <w:right w:val="none" w:sz="0" w:space="0" w:color="auto"/>
      </w:divBdr>
    </w:div>
    <w:div w:id="1608386563">
      <w:bodyDiv w:val="1"/>
      <w:marLeft w:val="0"/>
      <w:marRight w:val="0"/>
      <w:marTop w:val="0"/>
      <w:marBottom w:val="0"/>
      <w:divBdr>
        <w:top w:val="none" w:sz="0" w:space="0" w:color="auto"/>
        <w:left w:val="none" w:sz="0" w:space="0" w:color="auto"/>
        <w:bottom w:val="none" w:sz="0" w:space="0" w:color="auto"/>
        <w:right w:val="none" w:sz="0" w:space="0" w:color="auto"/>
      </w:divBdr>
    </w:div>
    <w:div w:id="164485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wmf"/><Relationship Id="rId47" Type="http://schemas.openxmlformats.org/officeDocument/2006/relationships/image" Target="media/image30.wmf"/><Relationship Id="rId50" Type="http://schemas.openxmlformats.org/officeDocument/2006/relationships/image" Target="media/image33.wmf"/><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s://inanlubi.vn/tin-tuc/khong-gian-mau-sac-hsv"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3.bp.blogspot.com/-QtrGRZWxYy0/W8BvgsIUlsI/AAAAAAAABmY/9dz5is1zAV8g7LaFssHRdLJTXAcyR36oQCLcBGAs/s1600/image032.png" TargetMode="External"/><Relationship Id="rId37" Type="http://schemas.openxmlformats.org/officeDocument/2006/relationships/image" Target="media/image20.png"/><Relationship Id="rId40" Type="http://schemas.openxmlformats.org/officeDocument/2006/relationships/image" Target="media/image23.wmf"/><Relationship Id="rId45" Type="http://schemas.openxmlformats.org/officeDocument/2006/relationships/image" Target="media/image28.png"/><Relationship Id="rId53" Type="http://schemas.openxmlformats.org/officeDocument/2006/relationships/image" Target="media/image36.wmf"/><Relationship Id="rId58" Type="http://schemas.openxmlformats.org/officeDocument/2006/relationships/image" Target="media/image41.png"/><Relationship Id="rId66" Type="http://schemas.openxmlformats.org/officeDocument/2006/relationships/header" Target="header5.xml"/><Relationship Id="rId74" Type="http://schemas.openxmlformats.org/officeDocument/2006/relationships/image" Target="media/image54.png"/><Relationship Id="rId79" Type="http://schemas.openxmlformats.org/officeDocument/2006/relationships/hyperlink" Target="https://www.kaggle.com/arunkothari/image-segmentaion-unet-99-acc"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eader" Target="header10.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w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hyperlink" Target="https://phamdinhkhanh.github.io/2020/06/20/Unet.html" TargetMode="External"/><Relationship Id="rId8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3.bp.blogspot.com/-fwI958fg5kY/W8BvYBv8MBI/AAAAAAAABmU/x1DhatkbsZkBOmw9IYtpXyup_1GNqMC0gCLcBGAs/s1600/image031.png" TargetMode="External"/><Relationship Id="rId35" Type="http://schemas.openxmlformats.org/officeDocument/2006/relationships/image" Target="media/image18.png"/><Relationship Id="rId43" Type="http://schemas.openxmlformats.org/officeDocument/2006/relationships/image" Target="media/image26.wmf"/><Relationship Id="rId48" Type="http://schemas.openxmlformats.org/officeDocument/2006/relationships/image" Target="media/image31.w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6.xml"/><Relationship Id="rId77" Type="http://schemas.openxmlformats.org/officeDocument/2006/relationships/hyperlink" Target="https://kipalog.com/posts/Cac-he-mau-trong-xu-ly-anh" TargetMode="External"/><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52.png"/><Relationship Id="rId80" Type="http://schemas.openxmlformats.org/officeDocument/2006/relationships/hyperlink" Target="https://www.academia.edu/15561188/B%C3%A0i_gi%E1%BA%A3ng_x%E1%BB%AD_l%C3%BD_%E1%BA%A3nh"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w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wmf"/><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wmf"/><Relationship Id="rId54" Type="http://schemas.openxmlformats.org/officeDocument/2006/relationships/image" Target="media/image37.wmf"/><Relationship Id="rId62" Type="http://schemas.openxmlformats.org/officeDocument/2006/relationships/image" Target="media/image45.png"/><Relationship Id="rId70" Type="http://schemas.openxmlformats.org/officeDocument/2006/relationships/header" Target="header7.xml"/><Relationship Id="rId75" Type="http://schemas.openxmlformats.org/officeDocument/2006/relationships/header" Target="header8.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2.bp.blogspot.com/-_oWvWfH0v58/W8BvRbCmxUI/AAAAAAAABmQ/JUmrcY_xip8rRhhcqizaZ_0IH0Ny-pNCwCLcBGAs/s1600/image030.png" TargetMode="External"/><Relationship Id="rId36" Type="http://schemas.openxmlformats.org/officeDocument/2006/relationships/image" Target="media/image19.png"/><Relationship Id="rId49" Type="http://schemas.openxmlformats.org/officeDocument/2006/relationships/image" Target="media/image32.wmf"/><Relationship Id="rId57" Type="http://schemas.openxmlformats.org/officeDocument/2006/relationships/image" Target="media/image40.wmf"/></Relationships>
</file>

<file path=word/_rels/settings.xml.rels><?xml version="1.0" encoding="UTF-8" standalone="yes"?>
<Relationships xmlns="http://schemas.openxmlformats.org/package/2006/relationships"><Relationship Id="rId1" Type="http://schemas.openxmlformats.org/officeDocument/2006/relationships/attachedTemplate" Target="file:///D:\&#272;&#7891;%20&#225;n%204\Mau%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Bog</b:Tag>
    <b:SourceType>DocumentFromInternetSite</b:SourceType>
    <b:Guid>{195ADBE3-582D-4DFF-ABD5-8DDC04D1BE68}</b:Guid>
    <b:Title>https://sinhvientot.net/mang-may-tinh-la-gi</b:Title>
    <b:Author>
      <b:Author>
        <b:NameList>
          <b:Person>
            <b:Last>https://sinhvientot.net/mang-may-tinh-la-gi</b:Last>
          </b:Person>
        </b:NameList>
      </b:Author>
    </b:Author>
    <b:RefOrder>1</b:RefOrder>
  </b:Source>
  <b:Source>
    <b:Tag>Bog1</b:Tag>
    <b:SourceType>Book</b:SourceType>
    <b:Guid>{9A518F32-F378-4CF9-82F2-9ED6C0132228}</b:Guid>
    <b:Author>
      <b:Author>
        <b:NameList>
          <b:Person>
            <b:Last>Bogdan Ciubotaru</b:Last>
            <b:First>Bogdan</b:First>
            <b:Middle>Ciubotaru</b:Middle>
          </b:Person>
        </b:NameList>
      </b:Author>
    </b:Author>
    <b:Title>Advanced Network Programming –Principles and Techniques</b:Title>
    <b:RefOrder>2</b:RefOrder>
  </b:Source>
  <b:Source>
    <b:Tag>dba</b:Tag>
    <b:SourceType>DocumentFromInternetSite</b:SourceType>
    <b:Guid>{79600B33-A267-4424-ADB0-36A09BE23E8C}</b:Guid>
    <b:Title>http://dbahire.com/tong-quan-ve-he-quan-tri-co-so-du-lieu-mysql</b:Title>
    <b:Author>
      <b:Author>
        <b:NameList>
          <b:Person>
            <b:Last>dbahire.com</b:Last>
          </b:Person>
        </b:NameList>
      </b:Author>
    </b:Author>
    <b:RefOrder>3</b:RefOrder>
  </b:Source>
</b:Sources>
</file>

<file path=customXml/itemProps1.xml><?xml version="1.0" encoding="utf-8"?>
<ds:datastoreItem xmlns:ds="http://schemas.openxmlformats.org/officeDocument/2006/customXml" ds:itemID="{5074DB59-2701-4D3F-81E7-64FA828FC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bao cao.dotx</Template>
  <TotalTime>2</TotalTime>
  <Pages>42</Pages>
  <Words>6270</Words>
  <Characters>35745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An Lê</dc:creator>
  <cp:keywords/>
  <dc:description/>
  <cp:lastModifiedBy>Thành An Lê</cp:lastModifiedBy>
  <cp:revision>2</cp:revision>
  <dcterms:created xsi:type="dcterms:W3CDTF">2022-05-31T11:38:00Z</dcterms:created>
  <dcterms:modified xsi:type="dcterms:W3CDTF">2022-05-31T11:38:00Z</dcterms:modified>
</cp:coreProperties>
</file>